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37C6A00" w14:textId="1176882B" w:rsidR="00640C0B" w:rsidRDefault="00640C0B" w:rsidP="00640C0B">
      <w:r>
        <w:rPr>
          <w:noProof/>
        </w:rPr>
        <w:drawing>
          <wp:inline distT="0" distB="0" distL="0" distR="0" wp14:anchorId="0B528622" wp14:editId="34B051CB">
            <wp:extent cx="5904230" cy="50311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6D3132F2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lastRenderedPageBreak/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lastRenderedPageBreak/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68966048" w14:textId="65B06755" w:rsidR="00DE50E8" w:rsidRDefault="00DE50E8" w:rsidP="00F52263">
      <w:pPr>
        <w:pStyle w:val="2"/>
        <w:numPr>
          <w:ilvl w:val="0"/>
          <w:numId w:val="6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35D25CAE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23A5813" w14:textId="77777777" w:rsidR="00CC3D12" w:rsidRDefault="00CC3D12" w:rsidP="00F52263"/>
    <w:p w14:paraId="66C5BA0F" w14:textId="0FCA36C3" w:rsidR="00F52263" w:rsidRDefault="006C532A" w:rsidP="00F52263">
      <w:r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62" o:title="JavaWeb知识结构图"/>
          </v:shape>
        </w:pict>
      </w:r>
    </w:p>
    <w:p w14:paraId="5BA3A0B8" w14:textId="200BC860" w:rsidR="00CC3D12" w:rsidRDefault="00CC3D12" w:rsidP="00F52263"/>
    <w:p w14:paraId="7F12DDE4" w14:textId="55E06A07" w:rsidR="00CC3D12" w:rsidRDefault="00CC3D12" w:rsidP="00F52263">
      <w:r>
        <w:rPr>
          <w:rFonts w:hint="eastAsia"/>
        </w:rPr>
        <w:lastRenderedPageBreak/>
        <w:t>Java</w:t>
      </w:r>
      <w:r>
        <w:t xml:space="preserve">Web </w:t>
      </w:r>
      <w:r>
        <w:rPr>
          <w:rFonts w:hint="eastAsia"/>
        </w:rPr>
        <w:t>学习流程图</w:t>
      </w:r>
    </w:p>
    <w:p w14:paraId="1D506384" w14:textId="2C557CA1" w:rsidR="00CC3D12" w:rsidRPr="00F52263" w:rsidRDefault="00CC3D12" w:rsidP="00F52263">
      <w:r>
        <w:rPr>
          <w:noProof/>
        </w:rPr>
        <w:drawing>
          <wp:inline distT="0" distB="0" distL="0" distR="0" wp14:anchorId="669AEEA6" wp14:editId="6A666CAC">
            <wp:extent cx="5904230" cy="4643755"/>
            <wp:effectExtent l="0" t="0" r="127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4BB" w14:textId="7E503950" w:rsidR="00CC3D12" w:rsidRPr="00CC3D12" w:rsidRDefault="00DE50E8" w:rsidP="00CC3D12">
      <w:pPr>
        <w:pStyle w:val="3"/>
        <w:numPr>
          <w:ilvl w:val="0"/>
          <w:numId w:val="35"/>
        </w:numPr>
      </w:pPr>
      <w:r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lastRenderedPageBreak/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806E8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66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806E81">
      <w:pPr>
        <w:pStyle w:val="code"/>
      </w:pPr>
      <w:r>
        <w:rPr>
          <w:noProof/>
        </w:rPr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4462D699" w:rsid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</w:p>
    <w:p w14:paraId="1ECF783C" w14:textId="08F8858B" w:rsidR="00B069ED" w:rsidRDefault="00B069ED" w:rsidP="00B069ED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的概念</w:t>
      </w:r>
    </w:p>
    <w:p w14:paraId="4127E94F" w14:textId="122CD6B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</w:t>
      </w:r>
      <w:r>
        <w:rPr>
          <w:rFonts w:hint="eastAsia"/>
        </w:rPr>
        <w:t>javaEE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组件，组件需要在容器中运行，配置</w:t>
      </w:r>
      <w:r>
        <w:rPr>
          <w:rFonts w:hint="eastAsia"/>
        </w:rPr>
        <w:t>web</w:t>
      </w:r>
      <w:r>
        <w:t>.xml</w:t>
      </w:r>
    </w:p>
    <w:p w14:paraId="6CB71ABB" w14:textId="411A91C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是一个特殊的</w:t>
      </w:r>
      <w:r>
        <w:rPr>
          <w:rFonts w:hint="eastAsia"/>
        </w:rPr>
        <w:t>java</w:t>
      </w:r>
      <w:r>
        <w:rPr>
          <w:rFonts w:hint="eastAsia"/>
        </w:rPr>
        <w:t>类，是继承了</w:t>
      </w:r>
      <w:r>
        <w:rPr>
          <w:rFonts w:hint="eastAsia"/>
        </w:rPr>
        <w:t>HttpServlet</w:t>
      </w:r>
      <w:r>
        <w:rPr>
          <w:rFonts w:hint="eastAsia"/>
        </w:rPr>
        <w:t>的类</w:t>
      </w:r>
    </w:p>
    <w:p w14:paraId="335685FC" w14:textId="35FECA89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重写</w:t>
      </w:r>
      <w:r>
        <w:rPr>
          <w:rFonts w:hint="eastAsia"/>
        </w:rPr>
        <w:t>HttpServlet</w:t>
      </w:r>
      <w:r>
        <w:rPr>
          <w:rFonts w:hint="eastAsia"/>
        </w:rPr>
        <w:t>中的方法</w:t>
      </w:r>
    </w:p>
    <w:p w14:paraId="0AACBF57" w14:textId="2720EEB3" w:rsidR="00B069ED" w:rsidRDefault="00B069ED" w:rsidP="00536A81">
      <w:pPr>
        <w:pStyle w:val="4"/>
      </w:pPr>
      <w:r>
        <w:rPr>
          <w:rFonts w:hint="eastAsia"/>
        </w:rPr>
        <w:t xml:space="preserve">3.3  Servlet </w:t>
      </w:r>
      <w:r>
        <w:rPr>
          <w:rFonts w:hint="eastAsia"/>
        </w:rPr>
        <w:t>的示例：</w:t>
      </w:r>
    </w:p>
    <w:p w14:paraId="3572050C" w14:textId="63BFBDAE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r>
        <w:rPr>
          <w:rFonts w:hint="eastAsia"/>
        </w:rPr>
        <w:t>myServlet</w:t>
      </w:r>
      <w:r>
        <w:rPr>
          <w:rFonts w:hint="eastAsia"/>
        </w:rPr>
        <w:t>类并且继承</w:t>
      </w:r>
      <w:r>
        <w:rPr>
          <w:rFonts w:hint="eastAsia"/>
        </w:rPr>
        <w:t>HttpServlet</w:t>
      </w:r>
      <w:r>
        <w:rPr>
          <w:rFonts w:hint="eastAsia"/>
        </w:rPr>
        <w:t>类，并且重写</w:t>
      </w:r>
      <w:r>
        <w:rPr>
          <w:rFonts w:hint="eastAsia"/>
        </w:rPr>
        <w:t>doPost</w:t>
      </w:r>
      <w:r>
        <w:rPr>
          <w:rFonts w:hint="eastAsia"/>
        </w:rPr>
        <w:t>以及</w:t>
      </w:r>
      <w:r>
        <w:rPr>
          <w:rFonts w:hint="eastAsia"/>
        </w:rPr>
        <w:t>doGet</w:t>
      </w:r>
      <w:r>
        <w:rPr>
          <w:rFonts w:hint="eastAsia"/>
        </w:rPr>
        <w:t>方法。</w:t>
      </w:r>
    </w:p>
    <w:p w14:paraId="4DDCA33D" w14:textId="13810A2A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部署</w:t>
      </w:r>
      <w:r>
        <w:rPr>
          <w:rFonts w:hint="eastAsia"/>
        </w:rPr>
        <w:t>Servlet</w:t>
      </w:r>
      <w:r>
        <w:rPr>
          <w:rFonts w:hint="eastAsia"/>
        </w:rPr>
        <w:t>，即配置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14:paraId="586FA3E1" w14:textId="2E0BEF3A" w:rsidR="00363DD4" w:rsidRDefault="00363DD4" w:rsidP="000B69A0"/>
    <w:p w14:paraId="1AE549C2" w14:textId="6B296F6E" w:rsidR="00363DD4" w:rsidRPr="00363DD4" w:rsidRDefault="00363DD4" w:rsidP="00806E81">
      <w:pPr>
        <w:pStyle w:val="code"/>
      </w:pPr>
      <w:r>
        <w:tab/>
      </w:r>
      <w:r w:rsidRPr="00363DD4">
        <w:t>M</w:t>
      </w:r>
      <w:r w:rsidRPr="00363DD4">
        <w:rPr>
          <w:rFonts w:hint="eastAsia"/>
        </w:rPr>
        <w:t>yServlet</w:t>
      </w:r>
      <w:r w:rsidRPr="00363DD4">
        <w:t>.java</w:t>
      </w:r>
    </w:p>
    <w:p w14:paraId="324CDA60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public</w:t>
      </w:r>
      <w:r>
        <w:t xml:space="preserve"> </w:t>
      </w:r>
      <w:r>
        <w:rPr>
          <w:bCs/>
          <w:color w:val="7F0055"/>
        </w:rPr>
        <w:t>class</w:t>
      </w:r>
      <w:r>
        <w:t xml:space="preserve"> MyServlet </w:t>
      </w:r>
      <w:r>
        <w:rPr>
          <w:bCs/>
          <w:color w:val="7F0055"/>
        </w:rPr>
        <w:t>extends</w:t>
      </w:r>
      <w:r>
        <w:t xml:space="preserve"> HttpServlet {</w:t>
      </w:r>
    </w:p>
    <w:p w14:paraId="4962582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private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final</w:t>
      </w:r>
      <w:r>
        <w:rPr>
          <w:color w:val="000000"/>
        </w:rPr>
        <w:t xml:space="preserve"> </w:t>
      </w:r>
      <w:r>
        <w:t>long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serialVersionUID</w:t>
      </w:r>
      <w:r>
        <w:rPr>
          <w:color w:val="000000"/>
        </w:rPr>
        <w:t xml:space="preserve"> = 1L;</w:t>
      </w:r>
    </w:p>
    <w:p w14:paraId="5CDCFB14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@Override</w:t>
      </w:r>
    </w:p>
    <w:p w14:paraId="2499147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doGet(HttpServletRequest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1FB31025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rPr>
          <w:rFonts w:ascii="微软雅黑" w:eastAsia="微软雅黑" w:hAnsi="微软雅黑" w:cs="微软雅黑" w:hint="eastAsia"/>
        </w:rPr>
        <w:t>设置编码格式</w:t>
      </w:r>
    </w:p>
    <w:p w14:paraId="337F190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resp</w:t>
      </w:r>
      <w:r>
        <w:rPr>
          <w:color w:val="000000"/>
        </w:rPr>
        <w:t>.setContentType(</w:t>
      </w:r>
      <w:r>
        <w:t>"text/html;charset=utf-8"</w:t>
      </w:r>
      <w:r>
        <w:rPr>
          <w:color w:val="000000"/>
        </w:rPr>
        <w:t>);</w:t>
      </w:r>
    </w:p>
    <w:p w14:paraId="2DF02D96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rPr>
          <w:rFonts w:ascii="微软雅黑" w:eastAsia="微软雅黑" w:hAnsi="微软雅黑" w:cs="微软雅黑" w:hint="eastAsia"/>
        </w:rPr>
        <w:t>获取输出流</w:t>
      </w:r>
    </w:p>
    <w:p w14:paraId="7211999F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PrintWriter </w:t>
      </w:r>
      <w:r>
        <w:rPr>
          <w:color w:val="6A3E3E"/>
        </w:rPr>
        <w:t>out</w:t>
      </w:r>
      <w:r>
        <w:t xml:space="preserve"> = </w:t>
      </w:r>
      <w:r>
        <w:rPr>
          <w:color w:val="6A3E3E"/>
        </w:rPr>
        <w:t>resp</w:t>
      </w:r>
      <w:r>
        <w:t>.getWriter();</w:t>
      </w:r>
    </w:p>
    <w:p w14:paraId="283F6991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"HTML"</w:t>
      </w:r>
      <w:r>
        <w:t>);</w:t>
      </w:r>
    </w:p>
    <w:p w14:paraId="23C19C72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  <w:t>}</w:t>
      </w:r>
    </w:p>
    <w:p w14:paraId="559B80C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@Override</w:t>
      </w:r>
    </w:p>
    <w:p w14:paraId="7A076C80" w14:textId="3EC1F92F" w:rsidR="00363DD4" w:rsidRP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doPost(HttpServletRequest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09DA744C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lastRenderedPageBreak/>
        <w:tab/>
      </w:r>
      <w:r>
        <w:tab/>
      </w:r>
      <w:r>
        <w:rPr>
          <w:bCs/>
          <w:color w:val="7F0055"/>
        </w:rPr>
        <w:t>this</w:t>
      </w:r>
      <w:r>
        <w:t>.doPost(</w:t>
      </w:r>
      <w:r>
        <w:rPr>
          <w:color w:val="6A3E3E"/>
        </w:rPr>
        <w:t>req</w:t>
      </w:r>
      <w:r>
        <w:t xml:space="preserve">, </w:t>
      </w:r>
      <w:r>
        <w:rPr>
          <w:color w:val="6A3E3E"/>
        </w:rPr>
        <w:t>resp</w:t>
      </w:r>
      <w:r>
        <w:t>);</w:t>
      </w:r>
    </w:p>
    <w:p w14:paraId="1CAC3C96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  <w:t>}</w:t>
      </w:r>
    </w:p>
    <w:p w14:paraId="2FA4B65D" w14:textId="61C7C997" w:rsidR="00363DD4" w:rsidRDefault="00363DD4" w:rsidP="00806E81">
      <w:pPr>
        <w:pStyle w:val="code"/>
      </w:pPr>
      <w:r>
        <w:t>}</w:t>
      </w:r>
    </w:p>
    <w:p w14:paraId="488D9F3D" w14:textId="38A128B3" w:rsidR="00363DD4" w:rsidRDefault="00363DD4" w:rsidP="00806E81">
      <w:pPr>
        <w:pStyle w:val="code"/>
      </w:pPr>
    </w:p>
    <w:p w14:paraId="19A33F0F" w14:textId="488F7B28" w:rsidR="00363DD4" w:rsidRDefault="00363DD4" w:rsidP="00806E81">
      <w:pPr>
        <w:pStyle w:val="code"/>
      </w:pPr>
      <w:r>
        <w:t>Web.xml</w:t>
      </w:r>
    </w:p>
    <w:p w14:paraId="0736656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&lt;!-- </w:t>
      </w:r>
      <w:r>
        <w:rPr>
          <w:rFonts w:ascii="微软雅黑" w:eastAsia="微软雅黑" w:hAnsi="微软雅黑" w:cs="微软雅黑" w:hint="eastAsia"/>
        </w:rPr>
        <w:t>设置</w:t>
      </w:r>
      <w:r>
        <w:rPr>
          <w:u w:val="single"/>
        </w:rPr>
        <w:t>Servlet</w:t>
      </w:r>
      <w:r>
        <w:rPr>
          <w:rFonts w:ascii="微软雅黑" w:eastAsia="微软雅黑" w:hAnsi="微软雅黑" w:cs="微软雅黑" w:hint="eastAsia"/>
        </w:rPr>
        <w:t>类</w:t>
      </w:r>
      <w:r>
        <w:t xml:space="preserve"> --&gt;</w:t>
      </w:r>
    </w:p>
    <w:p w14:paraId="4CDD045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t>servlet</w:t>
      </w:r>
      <w:r>
        <w:rPr>
          <w:color w:val="008080"/>
        </w:rPr>
        <w:t>&gt;</w:t>
      </w:r>
    </w:p>
    <w:p w14:paraId="55FCDE3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14:paraId="60E6017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r>
        <w:t>sc.edu.scnu.servlet.MyServlet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2D39E2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t>servlet</w:t>
      </w:r>
      <w:r>
        <w:rPr>
          <w:color w:val="008080"/>
        </w:rPr>
        <w:t>&gt;</w:t>
      </w:r>
    </w:p>
    <w:p w14:paraId="3B682407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253AE7C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&lt;!-- </w:t>
      </w:r>
      <w:r>
        <w:rPr>
          <w:rFonts w:ascii="微软雅黑" w:eastAsia="微软雅黑" w:hAnsi="微软雅黑" w:cs="微软雅黑" w:hint="eastAsia"/>
        </w:rPr>
        <w:t>部署</w:t>
      </w:r>
      <w:r>
        <w:rPr>
          <w:u w:val="single"/>
        </w:rPr>
        <w:t>Servlet</w:t>
      </w:r>
      <w:r>
        <w:rPr>
          <w:rFonts w:ascii="微软雅黑" w:eastAsia="微软雅黑" w:hAnsi="微软雅黑" w:cs="微软雅黑" w:hint="eastAsia"/>
        </w:rPr>
        <w:t>，即设置访问</w:t>
      </w:r>
      <w:r>
        <w:t>URL --&gt;</w:t>
      </w:r>
    </w:p>
    <w:p w14:paraId="5FDB735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t>servlet-mapping</w:t>
      </w:r>
      <w:r>
        <w:rPr>
          <w:color w:val="008080"/>
        </w:rPr>
        <w:t>&gt;</w:t>
      </w:r>
    </w:p>
    <w:p w14:paraId="00E4E8F0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14:paraId="68C8FD3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url-pattern</w:t>
      </w:r>
      <w:r>
        <w:rPr>
          <w:color w:val="008080"/>
        </w:rPr>
        <w:t>&gt;</w:t>
      </w:r>
      <w:r>
        <w:t>/first</w:t>
      </w:r>
      <w:r>
        <w:rPr>
          <w:color w:val="008080"/>
        </w:rPr>
        <w:t>&lt;/</w:t>
      </w:r>
      <w:r>
        <w:t>url-pattern</w:t>
      </w:r>
      <w:r>
        <w:rPr>
          <w:color w:val="008080"/>
        </w:rPr>
        <w:t>&gt;</w:t>
      </w:r>
    </w:p>
    <w:p w14:paraId="01A78333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t>servlet-mapping</w:t>
      </w:r>
      <w:r>
        <w:rPr>
          <w:color w:val="008080"/>
        </w:rPr>
        <w:t>&gt;</w:t>
      </w:r>
    </w:p>
    <w:p w14:paraId="43749156" w14:textId="4CF6769B" w:rsidR="00363DD4" w:rsidRDefault="00363DD4" w:rsidP="00806E81">
      <w:pPr>
        <w:pStyle w:val="code"/>
      </w:pPr>
      <w:r>
        <w:t xml:space="preserve">  </w:t>
      </w:r>
    </w:p>
    <w:p w14:paraId="2630F991" w14:textId="349CDC67" w:rsidR="00536A81" w:rsidRDefault="00536A81" w:rsidP="00A47A5D">
      <w:pPr>
        <w:pStyle w:val="4"/>
      </w:pPr>
      <w:r>
        <w:rPr>
          <w:rFonts w:hint="eastAsia"/>
        </w:rPr>
        <w:t xml:space="preserve">3.4  Servlet </w:t>
      </w:r>
      <w:r>
        <w:rPr>
          <w:rFonts w:hint="eastAsia"/>
        </w:rPr>
        <w:t>获取表单数据</w:t>
      </w:r>
    </w:p>
    <w:p w14:paraId="00C02886" w14:textId="4D1AF432" w:rsidR="00536A81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String  </w:t>
      </w:r>
      <w:r>
        <w:rPr>
          <w:rFonts w:hint="eastAsia"/>
        </w:rPr>
        <w:t>get</w:t>
      </w:r>
      <w:r>
        <w:t>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获取数据</w:t>
      </w:r>
    </w:p>
    <w:p w14:paraId="1E16F7E2" w14:textId="058B4F52" w:rsidR="009D147A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String</w:t>
      </w:r>
      <w:r>
        <w:t>[]  getParameter(String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rPr>
          <w:rFonts w:hint="eastAsia"/>
        </w:rPr>
        <w:t>获取多个数据，例如</w:t>
      </w:r>
      <w:r>
        <w:rPr>
          <w:rFonts w:hint="eastAsia"/>
        </w:rPr>
        <w:t>checkbox</w:t>
      </w:r>
      <w:r>
        <w:rPr>
          <w:rFonts w:hint="eastAsia"/>
        </w:rPr>
        <w:t>等。一个</w:t>
      </w:r>
      <w:r>
        <w:rPr>
          <w:rFonts w:hint="eastAsia"/>
        </w:rPr>
        <w:t>name</w:t>
      </w:r>
      <w:r>
        <w:rPr>
          <w:rFonts w:hint="eastAsia"/>
        </w:rPr>
        <w:t>对应多个数据时。</w:t>
      </w:r>
    </w:p>
    <w:p w14:paraId="4C6EBA14" w14:textId="675A5820" w:rsidR="009D147A" w:rsidRDefault="009D147A" w:rsidP="00536A81">
      <w:r>
        <w:tab/>
      </w:r>
      <w:r w:rsidR="00A47A5D">
        <w:rPr>
          <w:rFonts w:hint="eastAsia"/>
        </w:rPr>
        <w:t>示例：</w:t>
      </w:r>
    </w:p>
    <w:p w14:paraId="0FF3AC4E" w14:textId="48479CF8" w:rsidR="00A47A5D" w:rsidRDefault="00A47A5D" w:rsidP="00536A81">
      <w:r>
        <w:tab/>
        <w:t>Index.jsp</w:t>
      </w:r>
    </w:p>
    <w:p w14:paraId="04A3DBD4" w14:textId="421CC3FE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>"/myServlet/first"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1D35016D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username</w:t>
      </w:r>
      <w:r>
        <w:rPr>
          <w:color w:val="000000"/>
        </w:rPr>
        <w:t xml:space="preserve">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"username"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58468EC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password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"password"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595959" w:themeColor="text1" w:themeTint="A6"/>
        </w:rPr>
        <w:t xml:space="preserve"> </w:t>
      </w:r>
      <w:r>
        <w:rPr>
          <w:color w:val="000000"/>
        </w:rPr>
        <w:t>=</w:t>
      </w:r>
      <w:r>
        <w:rPr>
          <w:color w:val="595959" w:themeColor="text1" w:themeTint="A6"/>
        </w:rPr>
        <w:t xml:space="preserve"> </w:t>
      </w:r>
      <w:r>
        <w:t>"pwd"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3B9F3AA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"favor1"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favor1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5FC570A3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"favor2"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favor2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347EF9AD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"favor3"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favor3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063D413C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rFonts w:ascii="微软雅黑" w:eastAsia="微软雅黑" w:hAnsi="微软雅黑" w:cs="微软雅黑" w:hint="eastAsia"/>
        </w:rPr>
        <w:t>提交</w:t>
      </w:r>
      <w:r>
        <w:t>"</w:t>
      </w:r>
      <w:r>
        <w:rPr>
          <w:color w:val="008080"/>
        </w:rPr>
        <w:t>&gt;</w:t>
      </w:r>
    </w:p>
    <w:p w14:paraId="7E5DAD75" w14:textId="6C3DE2A9" w:rsidR="00A47A5D" w:rsidRDefault="00A47A5D" w:rsidP="00806E81">
      <w:pPr>
        <w:pStyle w:val="code"/>
      </w:pPr>
      <w:r>
        <w:rPr>
          <w:color w:val="000000"/>
        </w:rPr>
        <w:tab/>
      </w:r>
      <w:r>
        <w:t>&lt;/</w:t>
      </w:r>
      <w:r>
        <w:rPr>
          <w:color w:val="3F7F7F"/>
        </w:rPr>
        <w:t>form</w:t>
      </w:r>
      <w:r>
        <w:t>&gt;</w:t>
      </w:r>
    </w:p>
    <w:p w14:paraId="1D2D57DF" w14:textId="16ADD427" w:rsidR="00A47A5D" w:rsidRDefault="00A47A5D" w:rsidP="00806E81">
      <w:pPr>
        <w:pStyle w:val="code"/>
      </w:pPr>
    </w:p>
    <w:p w14:paraId="25B0A24E" w14:textId="3A96FEFD" w:rsidR="00A47A5D" w:rsidRDefault="00A47A5D" w:rsidP="00806E81">
      <w:pPr>
        <w:pStyle w:val="code"/>
      </w:pPr>
      <w:r>
        <w:tab/>
        <w:t xml:space="preserve">MyServlet.java </w:t>
      </w:r>
      <w:r>
        <w:rPr>
          <w:rFonts w:hint="eastAsia"/>
        </w:rPr>
        <w:t>——</w:t>
      </w:r>
      <w:r>
        <w:t xml:space="preserve">  doPost</w:t>
      </w:r>
    </w:p>
    <w:p w14:paraId="09889DD6" w14:textId="041037F6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doPost(HttpServletRequest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591BD689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rPr>
          <w:bCs/>
          <w:color w:val="7F9FBF"/>
        </w:rPr>
        <w:t>TODO</w:t>
      </w:r>
      <w:r>
        <w:t xml:space="preserve"> Auto-generated method stub</w:t>
      </w:r>
    </w:p>
    <w:p w14:paraId="1C021DAA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 </w:t>
      </w:r>
      <w:r>
        <w:rPr>
          <w:color w:val="6A3E3E"/>
        </w:rPr>
        <w:t>username</w:t>
      </w:r>
      <w:r>
        <w:t xml:space="preserve"> = </w:t>
      </w:r>
      <w:r>
        <w:rPr>
          <w:color w:val="6A3E3E"/>
        </w:rPr>
        <w:t>req</w:t>
      </w:r>
      <w:r>
        <w:t>.getParameter("username");</w:t>
      </w:r>
    </w:p>
    <w:p w14:paraId="1838B8B5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 </w:t>
      </w:r>
      <w:r>
        <w:rPr>
          <w:color w:val="6A3E3E"/>
        </w:rPr>
        <w:t>pwd</w:t>
      </w:r>
      <w:r>
        <w:t xml:space="preserve"> = </w:t>
      </w:r>
      <w:r>
        <w:rPr>
          <w:color w:val="6A3E3E"/>
        </w:rPr>
        <w:t>req</w:t>
      </w:r>
      <w:r>
        <w:t>.getParameter("pwd");</w:t>
      </w:r>
    </w:p>
    <w:p w14:paraId="5312C933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username</w:t>
      </w:r>
      <w:r>
        <w:t>);</w:t>
      </w:r>
    </w:p>
    <w:p w14:paraId="12BD9461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pwd</w:t>
      </w:r>
      <w:r>
        <w:t>);</w:t>
      </w:r>
    </w:p>
    <w:p w14:paraId="0DF20177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err</w:t>
      </w:r>
      <w:r>
        <w:t>.println("---------------");</w:t>
      </w:r>
    </w:p>
    <w:p w14:paraId="182EFCDD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String[] </w:t>
      </w:r>
      <w:r>
        <w:rPr>
          <w:color w:val="6A3E3E"/>
        </w:rPr>
        <w:t>strings</w:t>
      </w:r>
      <w:r>
        <w:t xml:space="preserve"> = </w:t>
      </w:r>
      <w:r>
        <w:rPr>
          <w:color w:val="6A3E3E"/>
        </w:rPr>
        <w:t>req</w:t>
      </w:r>
      <w:r>
        <w:t>.getParameterValues("favor");</w:t>
      </w:r>
    </w:p>
    <w:p w14:paraId="5DA75A76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Cs/>
          <w:color w:val="7F0055"/>
        </w:rPr>
        <w:t>for</w:t>
      </w:r>
      <w:r>
        <w:t xml:space="preserve">(String </w:t>
      </w:r>
      <w:r>
        <w:rPr>
          <w:color w:val="6A3E3E"/>
        </w:rPr>
        <w:t>str</w:t>
      </w:r>
      <w:r>
        <w:t>:</w:t>
      </w:r>
      <w:r>
        <w:rPr>
          <w:color w:val="6A3E3E"/>
        </w:rPr>
        <w:t>strings</w:t>
      </w:r>
      <w:r>
        <w:t>) {</w:t>
      </w:r>
    </w:p>
    <w:p w14:paraId="78465933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str</w:t>
      </w:r>
      <w:r>
        <w:t>);</w:t>
      </w:r>
    </w:p>
    <w:p w14:paraId="3DD8EECA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}</w:t>
      </w:r>
    </w:p>
    <w:p w14:paraId="4DC102DB" w14:textId="464D9F90" w:rsidR="00A47A5D" w:rsidRDefault="00A47A5D" w:rsidP="00806E81">
      <w:pPr>
        <w:pStyle w:val="code"/>
      </w:pPr>
      <w:r>
        <w:tab/>
        <w:t>}</w:t>
      </w:r>
    </w:p>
    <w:p w14:paraId="3F7C0719" w14:textId="2F31B3D0" w:rsidR="00536A81" w:rsidRDefault="00536A81" w:rsidP="00536A81"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控制跳转页面</w:t>
      </w:r>
    </w:p>
    <w:p w14:paraId="20CBF16E" w14:textId="6FE2178E" w:rsidR="00193ADA" w:rsidRDefault="00193AD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响应重定向方式，两次请求——客户端行为</w:t>
      </w:r>
    </w:p>
    <w:p w14:paraId="240A9AF8" w14:textId="70572332" w:rsidR="00193ADA" w:rsidRDefault="00193ADA" w:rsidP="00536A81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公司说不会，然后我去找</w:t>
      </w:r>
      <w:r>
        <w:rPr>
          <w:rFonts w:hint="eastAsia"/>
        </w:rPr>
        <w:t>B</w:t>
      </w:r>
      <w:r>
        <w:rPr>
          <w:rFonts w:hint="eastAsia"/>
        </w:rPr>
        <w:t>公司，完成后，我可以对外说是</w:t>
      </w:r>
      <w:r>
        <w:rPr>
          <w:rFonts w:hint="eastAsia"/>
        </w:rPr>
        <w:t>B</w:t>
      </w:r>
      <w:r>
        <w:rPr>
          <w:rFonts w:hint="eastAsia"/>
        </w:rPr>
        <w:t>公司帮我完成的。</w:t>
      </w:r>
    </w:p>
    <w:p w14:paraId="3CE4299A" w14:textId="053E4715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username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"username"</w:t>
      </w:r>
      <w:r w:rsidR="001713CC" w:rsidRPr="0075533C">
        <w:t>);</w:t>
      </w:r>
    </w:p>
    <w:p w14:paraId="181CD556" w14:textId="6B36C8C3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pwd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"pwd"</w:t>
      </w:r>
      <w:r w:rsidR="001713CC" w:rsidRPr="0075533C">
        <w:t>);</w:t>
      </w:r>
    </w:p>
    <w:p w14:paraId="2530F64C" w14:textId="77777777" w:rsidR="001713CC" w:rsidRPr="0075533C" w:rsidRDefault="001713CC" w:rsidP="00806E81">
      <w:pPr>
        <w:pStyle w:val="code"/>
        <w:rPr>
          <w:color w:val="595959" w:themeColor="text1" w:themeTint="A6"/>
        </w:rPr>
      </w:pPr>
      <w:r w:rsidRPr="0075533C">
        <w:lastRenderedPageBreak/>
        <w:tab/>
      </w:r>
      <w:r w:rsidRPr="0075533C">
        <w:tab/>
      </w:r>
    </w:p>
    <w:p w14:paraId="626581F9" w14:textId="77777777" w:rsidR="001713CC" w:rsidRPr="0075533C" w:rsidRDefault="001713C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Pr="0075533C">
        <w:rPr>
          <w:bCs/>
          <w:color w:val="7F0055"/>
        </w:rPr>
        <w:t>if</w:t>
      </w:r>
      <w:r w:rsidRPr="0075533C">
        <w:t>(</w:t>
      </w:r>
      <w:r w:rsidRPr="0075533C">
        <w:rPr>
          <w:color w:val="6A3E3E"/>
        </w:rPr>
        <w:t>username</w:t>
      </w:r>
      <w:r w:rsidRPr="0075533C">
        <w:t>.</w:t>
      </w:r>
      <w:r w:rsidRPr="0075533C">
        <w:rPr>
          <w:u w:val="single"/>
        </w:rPr>
        <w:t>equalsIgnoreCase</w:t>
      </w:r>
      <w:r w:rsidRPr="0075533C">
        <w:t>(</w:t>
      </w:r>
      <w:r w:rsidRPr="0075533C">
        <w:rPr>
          <w:color w:val="2A00FF"/>
        </w:rPr>
        <w:t>"admin"</w:t>
      </w:r>
      <w:r w:rsidRPr="0075533C">
        <w:t>)&amp;&amp;</w:t>
      </w:r>
      <w:r w:rsidRPr="0075533C">
        <w:rPr>
          <w:color w:val="6A3E3E"/>
        </w:rPr>
        <w:t>pwd</w:t>
      </w:r>
      <w:r w:rsidRPr="0075533C">
        <w:t>.equalsIgnoreCase(</w:t>
      </w:r>
      <w:r w:rsidRPr="0075533C">
        <w:rPr>
          <w:color w:val="2A00FF"/>
        </w:rPr>
        <w:t>"admin"</w:t>
      </w:r>
      <w:r w:rsidRPr="0075533C">
        <w:t>)){</w:t>
      </w:r>
    </w:p>
    <w:p w14:paraId="6B38086B" w14:textId="06151742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.sendRedirect("/myServlet/view/success.jsp");</w:t>
      </w:r>
    </w:p>
    <w:p w14:paraId="5FA7DE57" w14:textId="65040E86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>}</w:t>
      </w:r>
      <w:r w:rsidR="001713CC" w:rsidRPr="0075533C">
        <w:rPr>
          <w:bCs/>
          <w:color w:val="7F0055"/>
        </w:rPr>
        <w:t>else</w:t>
      </w:r>
      <w:r w:rsidR="001713CC" w:rsidRPr="0075533C">
        <w:t xml:space="preserve"> {</w:t>
      </w:r>
    </w:p>
    <w:p w14:paraId="460997FB" w14:textId="68E45C07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.sendRedirect("/myServlet/view/fail.html");</w:t>
      </w:r>
    </w:p>
    <w:p w14:paraId="6FAF7763" w14:textId="41AB2C8A" w:rsidR="001713CC" w:rsidRDefault="0075533C" w:rsidP="00806E81">
      <w:pPr>
        <w:pStyle w:val="code"/>
      </w:pPr>
      <w:r w:rsidRPr="0075533C">
        <w:tab/>
      </w:r>
      <w:r w:rsidR="001713CC" w:rsidRPr="0075533C">
        <w:t>}</w:t>
      </w:r>
    </w:p>
    <w:p w14:paraId="5ED87343" w14:textId="6909C83E" w:rsidR="00193ADA" w:rsidRDefault="00193ADA" w:rsidP="00193ADA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请求转发，一次请求——服务器端行为。</w:t>
      </w:r>
    </w:p>
    <w:p w14:paraId="3753E983" w14:textId="4D27EF86" w:rsidR="00193ADA" w:rsidRDefault="00193ADA" w:rsidP="00193ADA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公司做不了，就外包给</w:t>
      </w:r>
      <w:r>
        <w:rPr>
          <w:rFonts w:hint="eastAsia"/>
        </w:rPr>
        <w:t>B</w:t>
      </w:r>
      <w:r>
        <w:rPr>
          <w:rFonts w:hint="eastAsia"/>
        </w:rPr>
        <w:t>公司，但是对我来说，我会对外称是</w:t>
      </w:r>
      <w:r>
        <w:rPr>
          <w:rFonts w:hint="eastAsia"/>
        </w:rPr>
        <w:t>A</w:t>
      </w:r>
      <w:r>
        <w:rPr>
          <w:rFonts w:hint="eastAsia"/>
        </w:rPr>
        <w:t>公司设计的，因为</w:t>
      </w:r>
      <w:r>
        <w:rPr>
          <w:rFonts w:hint="eastAsia"/>
        </w:rPr>
        <w:t>B</w:t>
      </w:r>
      <w:r>
        <w:rPr>
          <w:rFonts w:hint="eastAsia"/>
        </w:rPr>
        <w:t>公司对我是透明的。也就是说，请求转发时，</w:t>
      </w:r>
      <w:r>
        <w:rPr>
          <w:rFonts w:hint="eastAsia"/>
        </w:rPr>
        <w:t>URL</w:t>
      </w:r>
      <w:r>
        <w:rPr>
          <w:rFonts w:hint="eastAsia"/>
        </w:rPr>
        <w:t>地址并不会发生改变。</w:t>
      </w:r>
    </w:p>
    <w:p w14:paraId="3E383AD0" w14:textId="77777777" w:rsidR="0036259A" w:rsidRDefault="0036259A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Cs/>
          <w:color w:val="7F0055"/>
        </w:rPr>
        <w:t>if</w:t>
      </w:r>
      <w:r>
        <w:t>(</w:t>
      </w:r>
      <w:r>
        <w:rPr>
          <w:color w:val="6A3E3E"/>
        </w:rPr>
        <w:t>username</w:t>
      </w:r>
      <w:r>
        <w:t>.equalsIgnoreCase(</w:t>
      </w:r>
      <w:r>
        <w:rPr>
          <w:color w:val="2A00FF"/>
        </w:rPr>
        <w:t>"admin"</w:t>
      </w:r>
      <w:r>
        <w:t>)&amp;&amp;</w:t>
      </w:r>
      <w:r>
        <w:rPr>
          <w:color w:val="6A3E3E"/>
        </w:rPr>
        <w:t>pwd</w:t>
      </w:r>
      <w:r>
        <w:t>.equalsIgnoreCase(</w:t>
      </w:r>
      <w:r>
        <w:rPr>
          <w:color w:val="2A00FF"/>
        </w:rPr>
        <w:t>"admin"</w:t>
      </w:r>
      <w:r>
        <w:t>)){</w:t>
      </w:r>
    </w:p>
    <w:p w14:paraId="0E351D53" w14:textId="27AAB671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请求转发</w:t>
      </w:r>
      <w:r w:rsidR="0036259A">
        <w:tab/>
      </w:r>
      <w:r w:rsidR="0036259A">
        <w:tab/>
      </w:r>
    </w:p>
    <w:p w14:paraId="26B2B1E0" w14:textId="2BA00FDD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//req.getRequestDispatcher("/view/fail.html").forward(</w:t>
      </w:r>
      <w:r w:rsidR="0036259A">
        <w:rPr>
          <w:u w:val="single"/>
        </w:rPr>
        <w:t>req</w:t>
      </w:r>
      <w:r w:rsidR="0036259A">
        <w:t xml:space="preserve">, </w:t>
      </w:r>
      <w:r w:rsidR="0036259A">
        <w:rPr>
          <w:u w:val="single"/>
        </w:rPr>
        <w:t>resp</w:t>
      </w:r>
      <w:r w:rsidR="0036259A">
        <w:t>);</w:t>
      </w:r>
    </w:p>
    <w:p w14:paraId="305EA51C" w14:textId="1E3B7660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请求重定向</w:t>
      </w:r>
    </w:p>
    <w:p w14:paraId="39F0E8A2" w14:textId="2BFAC90D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resp</w:t>
      </w:r>
      <w:r w:rsidR="0036259A">
        <w:t>.sendRedirect("/myServlet/view/success.jsp");</w:t>
      </w:r>
    </w:p>
    <w:p w14:paraId="6A1950F0" w14:textId="0798D12C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 w:rsidR="0036259A">
        <w:t>}</w:t>
      </w:r>
      <w:r w:rsidR="0036259A">
        <w:rPr>
          <w:bCs/>
          <w:color w:val="7F0055"/>
        </w:rPr>
        <w:t>else</w:t>
      </w:r>
      <w:r w:rsidR="0036259A">
        <w:t xml:space="preserve"> {</w:t>
      </w:r>
    </w:p>
    <w:p w14:paraId="6842E8F7" w14:textId="7703134A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请求转发</w:t>
      </w:r>
    </w:p>
    <w:p w14:paraId="69F04D81" w14:textId="4650190B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req</w:t>
      </w:r>
      <w:r w:rsidR="0036259A">
        <w:t>.getRequestDispatcher(</w:t>
      </w:r>
      <w:r w:rsidR="0036259A">
        <w:rPr>
          <w:color w:val="2A00FF"/>
        </w:rPr>
        <w:t>"/view/fail.html"</w:t>
      </w:r>
      <w:r w:rsidR="0036259A">
        <w:t>).forward(</w:t>
      </w:r>
      <w:r w:rsidR="0036259A">
        <w:rPr>
          <w:color w:val="6A3E3E"/>
        </w:rPr>
        <w:t>req</w:t>
      </w:r>
      <w:r w:rsidR="0036259A">
        <w:t xml:space="preserve">, </w:t>
      </w:r>
      <w:r w:rsidR="0036259A">
        <w:rPr>
          <w:color w:val="6A3E3E"/>
        </w:rPr>
        <w:t>resp</w:t>
      </w:r>
      <w:r w:rsidR="0036259A">
        <w:t>);</w:t>
      </w:r>
    </w:p>
    <w:p w14:paraId="42DA3EC8" w14:textId="4A46C194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请求重定向</w:t>
      </w:r>
    </w:p>
    <w:p w14:paraId="49A74E3B" w14:textId="1D94E50B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//resp.sendRedirect("/myServlet/view/fail.html");</w:t>
      </w:r>
    </w:p>
    <w:p w14:paraId="101CBE00" w14:textId="15A60D71" w:rsidR="0036259A" w:rsidRDefault="006A62D7" w:rsidP="00806E81">
      <w:pPr>
        <w:pStyle w:val="code"/>
      </w:pPr>
      <w:r>
        <w:tab/>
      </w:r>
      <w:r w:rsidR="0036259A">
        <w:t>}</w:t>
      </w:r>
    </w:p>
    <w:p w14:paraId="1E5E71B5" w14:textId="43DEA83F" w:rsidR="00D4526F" w:rsidRDefault="00D4526F" w:rsidP="00D4526F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的生命周期</w:t>
      </w:r>
    </w:p>
    <w:p w14:paraId="4FE943AA" w14:textId="484F21EF" w:rsidR="00D4526F" w:rsidRPr="0075533C" w:rsidRDefault="00D4526F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732B36B9" wp14:editId="01EBA615">
            <wp:extent cx="5895975" cy="3343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61E" w14:textId="2A8A5D90" w:rsidR="00DE50E8" w:rsidRDefault="004D1962" w:rsidP="00DE50E8">
      <w:pPr>
        <w:pStyle w:val="3"/>
      </w:pPr>
      <w:r>
        <w:rPr>
          <w:rFonts w:hint="eastAsia"/>
        </w:rPr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193434E8" w14:textId="0D757917" w:rsidR="008E692E" w:rsidRDefault="008E692E" w:rsidP="003535BB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中的概念</w:t>
      </w:r>
    </w:p>
    <w:p w14:paraId="6EB31E0D" w14:textId="506CB5A5" w:rsidR="008E692E" w:rsidRDefault="008E692E" w:rsidP="008E692E">
      <w:r>
        <w:tab/>
      </w:r>
      <w:r>
        <w:rPr>
          <w:rFonts w:hint="eastAsia"/>
        </w:rPr>
        <w:t>从本质上说，</w:t>
      </w:r>
      <w:r>
        <w:rPr>
          <w:rFonts w:hint="eastAsia"/>
        </w:rPr>
        <w:t>JSP</w:t>
      </w:r>
      <w:r>
        <w:rPr>
          <w:rFonts w:hint="eastAsia"/>
        </w:rPr>
        <w:t>也是一个</w:t>
      </w:r>
      <w:r>
        <w:rPr>
          <w:rFonts w:hint="eastAsia"/>
        </w:rPr>
        <w:t>Servlet</w:t>
      </w:r>
      <w:r>
        <w:rPr>
          <w:rFonts w:hint="eastAsia"/>
        </w:rPr>
        <w:t>，只是</w:t>
      </w:r>
      <w:r>
        <w:rPr>
          <w:rFonts w:hint="eastAsia"/>
        </w:rPr>
        <w:t>JSP</w:t>
      </w:r>
      <w:r>
        <w:rPr>
          <w:rFonts w:hint="eastAsia"/>
        </w:rPr>
        <w:t>是实现</w:t>
      </w:r>
      <w:r>
        <w:rPr>
          <w:rFonts w:hint="eastAsia"/>
        </w:rPr>
        <w:t>view</w:t>
      </w:r>
      <w:r>
        <w:rPr>
          <w:rFonts w:hint="eastAsia"/>
        </w:rPr>
        <w:t>部分，</w:t>
      </w:r>
      <w:r>
        <w:rPr>
          <w:rFonts w:hint="eastAsia"/>
        </w:rPr>
        <w:t>Servlet</w:t>
      </w:r>
      <w:r>
        <w:rPr>
          <w:rFonts w:hint="eastAsia"/>
        </w:rPr>
        <w:t>是实现逻辑控制部分。</w:t>
      </w:r>
    </w:p>
    <w:p w14:paraId="75814E8F" w14:textId="0EA8DC24" w:rsidR="008E692E" w:rsidRDefault="008E692E" w:rsidP="008E692E">
      <w:r>
        <w:tab/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。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HTML+java</w:t>
      </w:r>
      <w:r>
        <w:rPr>
          <w:rFonts w:hint="eastAsia"/>
        </w:rPr>
        <w:t>代码</w:t>
      </w:r>
    </w:p>
    <w:p w14:paraId="7F12090C" w14:textId="154B1B75" w:rsidR="008E692E" w:rsidRDefault="008E692E" w:rsidP="008E692E">
      <w:r>
        <w:lastRenderedPageBreak/>
        <w:tab/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中主要有两个元素：</w:t>
      </w:r>
    </w:p>
    <w:p w14:paraId="7D691FF5" w14:textId="7377D5EE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脚本元素：</w:t>
      </w:r>
      <w:r>
        <w:rPr>
          <w:rFonts w:hint="eastAsia"/>
        </w:rPr>
        <w:t xml:space="preserve"> &lt;</w:t>
      </w:r>
      <w:r>
        <w:t xml:space="preserve">%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</w:p>
    <w:p w14:paraId="575710E8" w14:textId="04B5F303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表达式：</w:t>
      </w:r>
      <w:r>
        <w:rPr>
          <w:rFonts w:hint="eastAsia"/>
        </w:rPr>
        <w:t>&lt;%</w:t>
      </w:r>
      <w:r>
        <w:t xml:space="preserve">=  </w:t>
      </w:r>
      <w:r>
        <w:rPr>
          <w:rFonts w:hint="eastAsia"/>
        </w:rPr>
        <w:t>需要输出的内容</w:t>
      </w:r>
      <w:r>
        <w:rPr>
          <w:rFonts w:hint="eastAsia"/>
        </w:rPr>
        <w:t xml:space="preserve"> %&gt;</w:t>
      </w:r>
    </w:p>
    <w:p w14:paraId="46022E50" w14:textId="4B56D5B9" w:rsidR="003535BB" w:rsidRDefault="003535BB" w:rsidP="008E692E">
      <w:r>
        <w:rPr>
          <w:rFonts w:hint="eastAsia"/>
        </w:rPr>
        <w:t>示例：</w:t>
      </w:r>
    </w:p>
    <w:p w14:paraId="1FDD97F7" w14:textId="226B656D" w:rsidR="003535BB" w:rsidRDefault="003535BB" w:rsidP="00806E81">
      <w:pPr>
        <w:pStyle w:val="code"/>
        <w:rPr>
          <w:color w:val="595959" w:themeColor="text1" w:themeTint="A6"/>
        </w:rPr>
      </w:pPr>
      <w:r>
        <w:tab/>
        <w:t xml:space="preserve">&lt;!-- </w:t>
      </w:r>
      <w:r>
        <w:rPr>
          <w:rFonts w:ascii="微软雅黑" w:eastAsia="微软雅黑" w:hAnsi="微软雅黑" w:cs="微软雅黑" w:hint="eastAsia"/>
        </w:rPr>
        <w:t>在</w:t>
      </w:r>
      <w:r>
        <w:rPr>
          <w:u w:val="single"/>
        </w:rPr>
        <w:t>jsp</w:t>
      </w:r>
      <w:r>
        <w:rPr>
          <w:rFonts w:ascii="微软雅黑" w:eastAsia="微软雅黑" w:hAnsi="微软雅黑" w:cs="微软雅黑" w:hint="eastAsia"/>
        </w:rPr>
        <w:t>中显示</w:t>
      </w:r>
      <w:r>
        <w:t>10</w:t>
      </w:r>
      <w:r>
        <w:rPr>
          <w:rFonts w:ascii="微软雅黑" w:eastAsia="微软雅黑" w:hAnsi="微软雅黑" w:cs="微软雅黑" w:hint="eastAsia"/>
        </w:rPr>
        <w:t>个</w:t>
      </w:r>
      <w:r>
        <w:rPr>
          <w:u w:val="single"/>
        </w:rPr>
        <w:t>checkbox</w:t>
      </w:r>
      <w:r>
        <w:rPr>
          <w:rFonts w:ascii="微软雅黑" w:eastAsia="微软雅黑" w:hAnsi="微软雅黑" w:cs="微软雅黑" w:hint="eastAsia"/>
        </w:rPr>
        <w:t>，使用</w:t>
      </w:r>
      <w:r>
        <w:rPr>
          <w:u w:val="single"/>
        </w:rPr>
        <w:t>jsp</w:t>
      </w:r>
      <w:r>
        <w:rPr>
          <w:rFonts w:ascii="微软雅黑" w:eastAsia="微软雅黑" w:hAnsi="微软雅黑" w:cs="微软雅黑" w:hint="eastAsia"/>
        </w:rPr>
        <w:t>中的脚本以及表达式</w:t>
      </w:r>
      <w:r>
        <w:t xml:space="preserve"> --&gt;</w:t>
      </w:r>
    </w:p>
    <w:p w14:paraId="131BA817" w14:textId="77777777" w:rsidR="003535BB" w:rsidRDefault="003535BB" w:rsidP="00806E81">
      <w:pPr>
        <w:pStyle w:val="code"/>
        <w:rPr>
          <w:color w:val="595959" w:themeColor="text1" w:themeTint="A6"/>
        </w:rPr>
      </w:pPr>
      <w:r>
        <w:tab/>
      </w:r>
      <w:r>
        <w:rPr>
          <w:color w:val="BF5F3F"/>
        </w:rPr>
        <w:t>&lt;%</w:t>
      </w:r>
      <w:r>
        <w:rPr>
          <w:bCs/>
          <w:color w:val="7F0055"/>
        </w:rPr>
        <w:t>for</w:t>
      </w:r>
      <w:r>
        <w:t>(</w:t>
      </w:r>
      <w:r>
        <w:rPr>
          <w:bCs/>
          <w:color w:val="7F0055"/>
        </w:rPr>
        <w:t>int</w:t>
      </w:r>
      <w:r>
        <w:t xml:space="preserve"> i = 0;i&lt;10;i++){ </w:t>
      </w:r>
      <w:r>
        <w:rPr>
          <w:color w:val="BF5F3F"/>
        </w:rPr>
        <w:t>%&gt;</w:t>
      </w:r>
    </w:p>
    <w:p w14:paraId="270C272A" w14:textId="77777777" w:rsidR="003535BB" w:rsidRDefault="003535BB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"checkbox"</w:t>
      </w:r>
      <w:r>
        <w:rPr>
          <w:color w:val="008080"/>
        </w:rPr>
        <w:t>&gt;</w:t>
      </w:r>
      <w:r>
        <w:rPr>
          <w:color w:val="000000"/>
        </w:rPr>
        <w:t xml:space="preserve"> </w:t>
      </w:r>
      <w:r>
        <w:rPr>
          <w:color w:val="BF5F3F"/>
        </w:rPr>
        <w:t>&lt;%=</w:t>
      </w:r>
      <w:r>
        <w:rPr>
          <w:color w:val="000000"/>
        </w:rPr>
        <w:t xml:space="preserve">i </w:t>
      </w:r>
      <w:r>
        <w:rPr>
          <w:color w:val="BF5F3F"/>
        </w:rPr>
        <w:t>%&gt;</w:t>
      </w:r>
    </w:p>
    <w:p w14:paraId="5D51F11F" w14:textId="42CFB363" w:rsidR="003535BB" w:rsidRDefault="003535BB" w:rsidP="00806E81">
      <w:pPr>
        <w:pStyle w:val="code"/>
      </w:pPr>
      <w:r>
        <w:rPr>
          <w:color w:val="000000"/>
        </w:rPr>
        <w:tab/>
      </w:r>
      <w:r>
        <w:t>&lt;%</w:t>
      </w:r>
      <w:r>
        <w:rPr>
          <w:color w:val="000000"/>
        </w:rPr>
        <w:t xml:space="preserve">} </w:t>
      </w:r>
      <w:r>
        <w:t>%&gt;</w:t>
      </w:r>
    </w:p>
    <w:p w14:paraId="3521A532" w14:textId="1DA4EEA7" w:rsidR="003535BB" w:rsidRDefault="003535BB" w:rsidP="00806E81">
      <w:pPr>
        <w:pStyle w:val="code"/>
      </w:pPr>
    </w:p>
    <w:p w14:paraId="5B643CCE" w14:textId="68451EF3" w:rsidR="003535BB" w:rsidRDefault="003535BB" w:rsidP="003535BB">
      <w:pPr>
        <w:pStyle w:val="4"/>
      </w:pPr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中的内置对象</w:t>
      </w:r>
    </w:p>
    <w:p w14:paraId="3EC1335F" w14:textId="65F2AA3D" w:rsidR="003535BB" w:rsidRDefault="00BA09F2" w:rsidP="00BA09F2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认识</w:t>
      </w:r>
      <w:r>
        <w:rPr>
          <w:rFonts w:hint="eastAsia"/>
        </w:rPr>
        <w:t>JSP</w:t>
      </w:r>
      <w:r>
        <w:rPr>
          <w:rFonts w:hint="eastAsia"/>
        </w:rPr>
        <w:t>中的九大内置对象</w:t>
      </w:r>
    </w:p>
    <w:p w14:paraId="2979CFF6" w14:textId="366018D0" w:rsidR="00BA09F2" w:rsidRDefault="00BA09F2" w:rsidP="003535BB">
      <w:r>
        <w:rPr>
          <w:noProof/>
        </w:rPr>
        <w:drawing>
          <wp:inline distT="0" distB="0" distL="0" distR="0" wp14:anchorId="2518A7E0" wp14:editId="5C03361A">
            <wp:extent cx="5904230" cy="2757805"/>
            <wp:effectExtent l="0" t="0" r="12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20D" w14:textId="20B3E38F" w:rsidR="00BA09F2" w:rsidRDefault="00BA09F2" w:rsidP="00BA09F2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中的常用内置对象详解</w:t>
      </w:r>
    </w:p>
    <w:p w14:paraId="302DB01B" w14:textId="239F8BCB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request</w:t>
      </w:r>
      <w:r w:rsidR="002B380E">
        <w:rPr>
          <w:rFonts w:hint="eastAsia"/>
        </w:rPr>
        <w:t>，从上表中可以看出，</w:t>
      </w:r>
      <w:r w:rsidR="002B380E">
        <w:rPr>
          <w:rFonts w:hint="eastAsia"/>
        </w:rPr>
        <w:t>request</w:t>
      </w:r>
      <w:r w:rsidR="002B380E">
        <w:rPr>
          <w:rFonts w:hint="eastAsia"/>
        </w:rPr>
        <w:t>对象是来自</w:t>
      </w:r>
      <w:r w:rsidR="002B380E">
        <w:rPr>
          <w:rFonts w:hint="eastAsia"/>
        </w:rPr>
        <w:t>javax</w:t>
      </w:r>
      <w:r w:rsidR="002B380E">
        <w:t>.http.H</w:t>
      </w:r>
      <w:r w:rsidR="002B380E">
        <w:rPr>
          <w:rFonts w:hint="eastAsia"/>
        </w:rPr>
        <w:t>ttpServletRequest</w:t>
      </w:r>
      <w:r w:rsidR="002B380E">
        <w:rPr>
          <w:rFonts w:hint="eastAsia"/>
        </w:rPr>
        <w:t>类的。</w:t>
      </w:r>
    </w:p>
    <w:p w14:paraId="5244D67A" w14:textId="26D40433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response</w:t>
      </w:r>
    </w:p>
    <w:p w14:paraId="2EB1EA80" w14:textId="0CB8A821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session</w:t>
      </w:r>
    </w:p>
    <w:p w14:paraId="2316BFD3" w14:textId="3D73E85E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application</w:t>
      </w:r>
    </w:p>
    <w:p w14:paraId="22A63BD0" w14:textId="67C00122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pageContext</w:t>
      </w:r>
    </w:p>
    <w:p w14:paraId="5B1800E8" w14:textId="5829B122" w:rsidR="003535BB" w:rsidRDefault="003535BB" w:rsidP="003535BB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之间传递数据</w:t>
      </w:r>
    </w:p>
    <w:p w14:paraId="527D4436" w14:textId="5B50BD46" w:rsidR="003535BB" w:rsidRDefault="003535BB" w:rsidP="003535BB"/>
    <w:p w14:paraId="60583BC3" w14:textId="2B7456EC" w:rsidR="003535BB" w:rsidRDefault="003535BB" w:rsidP="002B380E">
      <w:pPr>
        <w:pStyle w:val="4"/>
      </w:pPr>
      <w:r>
        <w:rPr>
          <w:rFonts w:hint="eastAsia"/>
        </w:rPr>
        <w:lastRenderedPageBreak/>
        <w:t>4.4</w:t>
      </w:r>
      <w:r>
        <w:t xml:space="preserve">  </w:t>
      </w:r>
      <w:r w:rsidR="002B380E">
        <w:rPr>
          <w:rFonts w:hint="eastAsia"/>
        </w:rPr>
        <w:t>JSP</w:t>
      </w:r>
      <w:r w:rsidR="002B380E">
        <w:rPr>
          <w:rFonts w:hint="eastAsia"/>
        </w:rPr>
        <w:t>的自定义标签库</w:t>
      </w:r>
    </w:p>
    <w:p w14:paraId="293765EA" w14:textId="57B02606" w:rsidR="002B380E" w:rsidRDefault="002B380E" w:rsidP="002B380E">
      <w:pPr>
        <w:pStyle w:val="4"/>
      </w:pP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1BAF88ED" w14:textId="195EA6BC" w:rsidR="002B380E" w:rsidRPr="002B380E" w:rsidRDefault="002B380E" w:rsidP="002B380E">
      <w:pPr>
        <w:pStyle w:val="4"/>
      </w:pPr>
      <w:r>
        <w:rPr>
          <w:rFonts w:hint="eastAsia"/>
        </w:rPr>
        <w:t>4.6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JSTL</w:t>
      </w:r>
    </w:p>
    <w:p w14:paraId="641F5FA7" w14:textId="027B08D1" w:rsidR="00DE50E8" w:rsidRDefault="00E62EEB" w:rsidP="00DE50E8">
      <w:pPr>
        <w:pStyle w:val="2"/>
      </w:pPr>
      <w:r>
        <w:rPr>
          <w:rFonts w:hint="eastAsia"/>
        </w:rPr>
        <w:t>第三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22A572F2" w14:textId="28662055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70F31A2B" w14:textId="61B39684" w:rsidR="00861E1F" w:rsidRPr="00861E1F" w:rsidRDefault="00861E1F" w:rsidP="00861E1F">
      <w:pPr>
        <w:pStyle w:val="4"/>
        <w:rPr>
          <w:rFonts w:hint="eastAsia"/>
        </w:rPr>
      </w:pPr>
      <w:r>
        <w:rPr>
          <w:rFonts w:hint="eastAsia"/>
        </w:rPr>
        <w:t>1.1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框架图</w:t>
      </w:r>
    </w:p>
    <w:p w14:paraId="3EBD6B60" w14:textId="6B692183" w:rsidR="00C5720E" w:rsidRDefault="008F1F99" w:rsidP="00C5720E">
      <w:r>
        <w:rPr>
          <w:noProof/>
        </w:rPr>
        <w:drawing>
          <wp:inline distT="0" distB="0" distL="0" distR="0" wp14:anchorId="3B379B0C" wp14:editId="5862DF2E">
            <wp:extent cx="5904230" cy="259270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090" w14:textId="5F570E0C" w:rsidR="00861E1F" w:rsidRDefault="00861E1F" w:rsidP="00861E1F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各种包的作用</w:t>
      </w:r>
    </w:p>
    <w:p w14:paraId="29C2D560" w14:textId="2DEBD389" w:rsidR="00861E1F" w:rsidRDefault="00861E1F" w:rsidP="00806E81">
      <w:pPr>
        <w:pStyle w:val="code"/>
        <w:rPr>
          <w:rFonts w:eastAsiaTheme="minorEastAsia"/>
        </w:rPr>
      </w:pPr>
      <w:r>
        <w:t>Spring AOP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的面向切面编程，提供</w:t>
      </w:r>
      <w:r>
        <w:t>AOP</w:t>
      </w:r>
      <w:r>
        <w:rPr>
          <w:rFonts w:ascii="微软雅黑" w:eastAsia="微软雅黑" w:hAnsi="微软雅黑" w:cs="微软雅黑" w:hint="eastAsia"/>
        </w:rPr>
        <w:t>（面向切面编程）的实现</w:t>
      </w:r>
      <w:r>
        <w:br/>
        <w:t>Spring Aspects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提供的对</w:t>
      </w:r>
      <w:r>
        <w:t>AspectJ</w:t>
      </w:r>
      <w:r>
        <w:rPr>
          <w:rFonts w:ascii="微软雅黑" w:eastAsia="微软雅黑" w:hAnsi="微软雅黑" w:cs="微软雅黑" w:hint="eastAsia"/>
        </w:rPr>
        <w:t>框架的整合</w:t>
      </w:r>
      <w:r>
        <w:br/>
        <w:t>Spring Beans</w:t>
      </w:r>
      <w:r>
        <w:rPr>
          <w:rFonts w:ascii="微软雅黑" w:eastAsia="微软雅黑" w:hAnsi="微软雅黑" w:cs="微软雅黑" w:hint="eastAsia"/>
        </w:rPr>
        <w:t>：</w:t>
      </w:r>
      <w:r>
        <w:t>Spring IOC</w:t>
      </w:r>
      <w:r>
        <w:rPr>
          <w:rFonts w:ascii="微软雅黑" w:eastAsia="微软雅黑" w:hAnsi="微软雅黑" w:cs="微软雅黑" w:hint="eastAsia"/>
        </w:rPr>
        <w:t>的基础实现，包含访问配置文件、创建和管理</w:t>
      </w:r>
      <w:r>
        <w:t>bean</w:t>
      </w:r>
      <w:r>
        <w:rPr>
          <w:rFonts w:ascii="微软雅黑" w:eastAsia="微软雅黑" w:hAnsi="微软雅黑" w:cs="微软雅黑" w:hint="eastAsia"/>
        </w:rPr>
        <w:t>等。</w:t>
      </w:r>
      <w:r>
        <w:br/>
        <w:t>Spring Context</w:t>
      </w:r>
      <w:r>
        <w:rPr>
          <w:rFonts w:ascii="微软雅黑" w:eastAsia="微软雅黑" w:hAnsi="微软雅黑" w:cs="微软雅黑" w:hint="eastAsia"/>
        </w:rPr>
        <w:t>：在基础</w:t>
      </w:r>
      <w:r>
        <w:t>IOC</w:t>
      </w:r>
      <w:r>
        <w:rPr>
          <w:rFonts w:ascii="微软雅黑" w:eastAsia="微软雅黑" w:hAnsi="微软雅黑" w:cs="微软雅黑" w:hint="eastAsia"/>
        </w:rPr>
        <w:t>功能上提供扩展服务，此外还提供许多企业级服务的支持，有邮件服务、任务调度、</w:t>
      </w:r>
      <w:r>
        <w:t>JNDI</w:t>
      </w:r>
      <w:r>
        <w:rPr>
          <w:rFonts w:ascii="微软雅黑" w:eastAsia="微软雅黑" w:hAnsi="微软雅黑" w:cs="微软雅黑" w:hint="eastAsia"/>
        </w:rPr>
        <w:t>定位，</w:t>
      </w:r>
      <w:r>
        <w:t>EJB</w:t>
      </w:r>
      <w:r>
        <w:rPr>
          <w:rFonts w:ascii="微软雅黑" w:eastAsia="微软雅黑" w:hAnsi="微软雅黑" w:cs="微软雅黑" w:hint="eastAsia"/>
        </w:rPr>
        <w:t>集成、远程访问、缓存以及多种视图层框架的支持。</w:t>
      </w:r>
      <w:r>
        <w:br/>
        <w:t>Spring Context Support</w:t>
      </w:r>
      <w:r>
        <w:rPr>
          <w:rFonts w:ascii="微软雅黑" w:eastAsia="微软雅黑" w:hAnsi="微软雅黑" w:cs="微软雅黑" w:hint="eastAsia"/>
        </w:rPr>
        <w:t>：</w:t>
      </w:r>
      <w:r>
        <w:t>Spring context</w:t>
      </w:r>
      <w:r>
        <w:rPr>
          <w:rFonts w:ascii="微软雅黑" w:eastAsia="微软雅黑" w:hAnsi="微软雅黑" w:cs="微软雅黑" w:hint="eastAsia"/>
        </w:rPr>
        <w:t>的扩展支持，用于</w:t>
      </w:r>
      <w:r>
        <w:t>MVC</w:t>
      </w:r>
      <w:r>
        <w:rPr>
          <w:rFonts w:ascii="微软雅黑" w:eastAsia="微软雅黑" w:hAnsi="微软雅黑" w:cs="微软雅黑" w:hint="eastAsia"/>
        </w:rPr>
        <w:t>方面。</w:t>
      </w:r>
      <w:r>
        <w:br/>
        <w:t>Spring Core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的核心工具包</w:t>
      </w:r>
      <w:r>
        <w:br/>
        <w:t>Spring expression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表达式语言</w:t>
      </w:r>
      <w:r>
        <w:br/>
        <w:t>Spring Framework Bom</w:t>
      </w:r>
      <w:r>
        <w:rPr>
          <w:rFonts w:ascii="微软雅黑" w:eastAsia="微软雅黑" w:hAnsi="微软雅黑" w:cs="微软雅黑" w:hint="eastAsia"/>
        </w:rPr>
        <w:t>：</w:t>
      </w:r>
      <w:r>
        <w:br/>
        <w:t>Spring Instrument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对服务器的代理接口</w:t>
      </w:r>
      <w:r>
        <w:br/>
        <w:t>Spring Instrument Tomcat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</w:t>
      </w:r>
      <w:r>
        <w:t>tomcat</w:t>
      </w:r>
      <w:r>
        <w:rPr>
          <w:rFonts w:ascii="微软雅黑" w:eastAsia="微软雅黑" w:hAnsi="微软雅黑" w:cs="微软雅黑" w:hint="eastAsia"/>
        </w:rPr>
        <w:t>连接池的集成</w:t>
      </w:r>
      <w:r>
        <w:br/>
        <w:t>Spring JDBC</w:t>
      </w:r>
      <w:r>
        <w:rPr>
          <w:rFonts w:ascii="微软雅黑" w:eastAsia="微软雅黑" w:hAnsi="微软雅黑" w:cs="微软雅黑" w:hint="eastAsia"/>
        </w:rPr>
        <w:t>：对</w:t>
      </w:r>
      <w:r>
        <w:t xml:space="preserve">JDBC </w:t>
      </w:r>
      <w:r>
        <w:rPr>
          <w:rFonts w:ascii="微软雅黑" w:eastAsia="微软雅黑" w:hAnsi="微软雅黑" w:cs="微软雅黑" w:hint="eastAsia"/>
        </w:rPr>
        <w:t>的简单封装</w:t>
      </w:r>
      <w:r>
        <w:br/>
        <w:t>Spring JMS</w:t>
      </w:r>
      <w:r>
        <w:rPr>
          <w:rFonts w:ascii="微软雅黑" w:eastAsia="微软雅黑" w:hAnsi="微软雅黑" w:cs="微软雅黑" w:hint="eastAsia"/>
        </w:rPr>
        <w:t>：为简化</w:t>
      </w:r>
      <w:r>
        <w:t>jms api</w:t>
      </w:r>
      <w:r>
        <w:rPr>
          <w:rFonts w:ascii="微软雅黑" w:eastAsia="微软雅黑" w:hAnsi="微软雅黑" w:cs="微软雅黑" w:hint="eastAsia"/>
        </w:rPr>
        <w:t>的使用而做的简单封装</w:t>
      </w:r>
      <w:r>
        <w:br/>
        <w:t>Spring Messaging</w:t>
      </w:r>
      <w:r>
        <w:rPr>
          <w:rFonts w:ascii="微软雅黑" w:eastAsia="微软雅黑" w:hAnsi="微软雅黑" w:cs="微软雅黑" w:hint="eastAsia"/>
        </w:rPr>
        <w:t>：</w:t>
      </w:r>
      <w:r>
        <w:br/>
        <w:t>Spring orm</w:t>
      </w:r>
      <w:r>
        <w:rPr>
          <w:rFonts w:ascii="微软雅黑" w:eastAsia="微软雅黑" w:hAnsi="微软雅黑" w:cs="微软雅黑" w:hint="eastAsia"/>
        </w:rPr>
        <w:t>：整合第三方的</w:t>
      </w:r>
      <w:r>
        <w:t>orm</w:t>
      </w:r>
      <w:r>
        <w:rPr>
          <w:rFonts w:ascii="微软雅黑" w:eastAsia="微软雅黑" w:hAnsi="微软雅黑" w:cs="微软雅黑" w:hint="eastAsia"/>
        </w:rPr>
        <w:t>实现，如</w:t>
      </w:r>
      <w:r>
        <w:t>hibernate</w:t>
      </w:r>
      <w:r>
        <w:rPr>
          <w:rFonts w:ascii="微软雅黑" w:eastAsia="微软雅黑" w:hAnsi="微软雅黑" w:cs="微软雅黑" w:hint="eastAsia"/>
        </w:rPr>
        <w:t>，</w:t>
      </w:r>
      <w:r>
        <w:t>ibatis</w:t>
      </w:r>
      <w:r>
        <w:rPr>
          <w:rFonts w:ascii="微软雅黑" w:eastAsia="微软雅黑" w:hAnsi="微软雅黑" w:cs="微软雅黑" w:hint="eastAsia"/>
        </w:rPr>
        <w:t>，</w:t>
      </w:r>
      <w:r>
        <w:t>jdo</w:t>
      </w:r>
      <w:r>
        <w:rPr>
          <w:rFonts w:ascii="微软雅黑" w:eastAsia="微软雅黑" w:hAnsi="微软雅黑" w:cs="微软雅黑" w:hint="eastAsia"/>
        </w:rPr>
        <w:t>以及</w:t>
      </w:r>
      <w:r>
        <w:t xml:space="preserve">spring </w:t>
      </w:r>
      <w:r>
        <w:rPr>
          <w:rFonts w:ascii="微软雅黑" w:eastAsia="微软雅黑" w:hAnsi="微软雅黑" w:cs="微软雅黑" w:hint="eastAsia"/>
        </w:rPr>
        <w:t>的</w:t>
      </w:r>
      <w:r>
        <w:t>jpa</w:t>
      </w:r>
      <w:r>
        <w:rPr>
          <w:rFonts w:ascii="微软雅黑" w:eastAsia="微软雅黑" w:hAnsi="微软雅黑" w:cs="微软雅黑" w:hint="eastAsia"/>
        </w:rPr>
        <w:t>实现</w:t>
      </w:r>
      <w:r>
        <w:br/>
        <w:t>Spring oxm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对于</w:t>
      </w:r>
      <w:r>
        <w:t>object/xml</w:t>
      </w:r>
      <w:r>
        <w:rPr>
          <w:rFonts w:ascii="微软雅黑" w:eastAsia="微软雅黑" w:hAnsi="微软雅黑" w:cs="微软雅黑" w:hint="eastAsia"/>
        </w:rPr>
        <w:t>映射的支持，可以让</w:t>
      </w:r>
      <w:r>
        <w:t>JAVA</w:t>
      </w:r>
      <w:r>
        <w:rPr>
          <w:rFonts w:ascii="微软雅黑" w:eastAsia="微软雅黑" w:hAnsi="微软雅黑" w:cs="微软雅黑" w:hint="eastAsia"/>
        </w:rPr>
        <w:t>与</w:t>
      </w:r>
      <w:r>
        <w:t>XML</w:t>
      </w:r>
      <w:r>
        <w:rPr>
          <w:rFonts w:ascii="微软雅黑" w:eastAsia="微软雅黑" w:hAnsi="微软雅黑" w:cs="微软雅黑" w:hint="eastAsia"/>
        </w:rPr>
        <w:t>之间来回切换</w:t>
      </w:r>
      <w:r>
        <w:br/>
        <w:t>Spring test</w:t>
      </w:r>
      <w:r>
        <w:rPr>
          <w:rFonts w:ascii="微软雅黑" w:eastAsia="微软雅黑" w:hAnsi="微软雅黑" w:cs="微软雅黑" w:hint="eastAsia"/>
        </w:rPr>
        <w:t>：对</w:t>
      </w:r>
      <w:r>
        <w:t>JUNIT</w:t>
      </w:r>
      <w:r>
        <w:rPr>
          <w:rFonts w:ascii="微软雅黑" w:eastAsia="微软雅黑" w:hAnsi="微软雅黑" w:cs="微软雅黑" w:hint="eastAsia"/>
        </w:rPr>
        <w:t>等测试框架的简单封装</w:t>
      </w:r>
      <w:r>
        <w:br/>
        <w:t>Spring tx</w:t>
      </w:r>
      <w:r>
        <w:rPr>
          <w:rFonts w:ascii="微软雅黑" w:eastAsia="微软雅黑" w:hAnsi="微软雅黑" w:cs="微软雅黑" w:hint="eastAsia"/>
        </w:rPr>
        <w:t>：为</w:t>
      </w:r>
      <w:r>
        <w:t>JDBC</w:t>
      </w:r>
      <w:r>
        <w:rPr>
          <w:rFonts w:ascii="微软雅黑" w:eastAsia="微软雅黑" w:hAnsi="微软雅黑" w:cs="微软雅黑" w:hint="eastAsia"/>
        </w:rPr>
        <w:t>、</w:t>
      </w:r>
      <w:r>
        <w:t>Hibernate</w:t>
      </w:r>
      <w:r>
        <w:rPr>
          <w:rFonts w:ascii="微软雅黑" w:eastAsia="微软雅黑" w:hAnsi="微软雅黑" w:cs="微软雅黑" w:hint="eastAsia"/>
        </w:rPr>
        <w:t>、</w:t>
      </w:r>
      <w:r>
        <w:t>JDO</w:t>
      </w:r>
      <w:r>
        <w:rPr>
          <w:rFonts w:ascii="微软雅黑" w:eastAsia="微软雅黑" w:hAnsi="微软雅黑" w:cs="微软雅黑" w:hint="eastAsia"/>
        </w:rPr>
        <w:t>、</w:t>
      </w:r>
      <w:r>
        <w:t>JPA</w:t>
      </w:r>
      <w:r>
        <w:rPr>
          <w:rFonts w:ascii="微软雅黑" w:eastAsia="微软雅黑" w:hAnsi="微软雅黑" w:cs="微软雅黑" w:hint="eastAsia"/>
        </w:rPr>
        <w:t>等提供的一致的声明式和编程式事务管理。</w:t>
      </w:r>
      <w:r>
        <w:br/>
        <w:t>Spring web</w:t>
      </w:r>
      <w:r>
        <w:rPr>
          <w:rFonts w:ascii="微软雅黑" w:eastAsia="微软雅黑" w:hAnsi="微软雅黑" w:cs="微软雅黑" w:hint="eastAsia"/>
        </w:rPr>
        <w:t>：包含</w:t>
      </w:r>
      <w:r>
        <w:t>Web</w:t>
      </w:r>
      <w:r>
        <w:rPr>
          <w:rFonts w:ascii="微软雅黑" w:eastAsia="微软雅黑" w:hAnsi="微软雅黑" w:cs="微软雅黑" w:hint="eastAsia"/>
        </w:rPr>
        <w:t>应用开发时，用到</w:t>
      </w:r>
      <w:r>
        <w:t>Spring</w:t>
      </w:r>
      <w:r>
        <w:rPr>
          <w:rFonts w:ascii="微软雅黑" w:eastAsia="微软雅黑" w:hAnsi="微软雅黑" w:cs="微软雅黑" w:hint="eastAsia"/>
        </w:rPr>
        <w:t>框架时所需的核心类，包括自动载入</w:t>
      </w:r>
      <w:r>
        <w:t>WebApplicationContext</w:t>
      </w:r>
      <w:r>
        <w:rPr>
          <w:rFonts w:ascii="微软雅黑" w:eastAsia="微软雅黑" w:hAnsi="微软雅黑" w:cs="微软雅黑" w:hint="eastAsia"/>
        </w:rPr>
        <w:t>特性的类、</w:t>
      </w:r>
      <w:r>
        <w:t>Struts</w:t>
      </w:r>
      <w:r>
        <w:rPr>
          <w:rFonts w:ascii="微软雅黑" w:eastAsia="微软雅黑" w:hAnsi="微软雅黑" w:cs="微软雅黑" w:hint="eastAsia"/>
        </w:rPr>
        <w:t>与</w:t>
      </w:r>
      <w:r>
        <w:t>JSF</w:t>
      </w:r>
      <w:r>
        <w:rPr>
          <w:rFonts w:ascii="微软雅黑" w:eastAsia="微软雅黑" w:hAnsi="微软雅黑" w:cs="微软雅黑" w:hint="eastAsia"/>
        </w:rPr>
        <w:t>集成类、文件上传的支持类、</w:t>
      </w:r>
      <w:r>
        <w:t>Filter</w:t>
      </w:r>
      <w:r>
        <w:rPr>
          <w:rFonts w:ascii="微软雅黑" w:eastAsia="微软雅黑" w:hAnsi="微软雅黑" w:cs="微软雅黑" w:hint="eastAsia"/>
        </w:rPr>
        <w:t>类和大量工具</w:t>
      </w:r>
      <w:r>
        <w:rPr>
          <w:rFonts w:ascii="微软雅黑" w:eastAsia="微软雅黑" w:hAnsi="微软雅黑" w:cs="微软雅黑" w:hint="eastAsia"/>
        </w:rPr>
        <w:lastRenderedPageBreak/>
        <w:t>辅助类。</w:t>
      </w:r>
      <w:r>
        <w:br/>
        <w:t>Spring webmvc</w:t>
      </w:r>
      <w:r>
        <w:rPr>
          <w:rFonts w:ascii="微软雅黑" w:eastAsia="微软雅黑" w:hAnsi="微软雅黑" w:cs="微软雅黑" w:hint="eastAsia"/>
        </w:rPr>
        <w:t>：包含</w:t>
      </w:r>
      <w:r>
        <w:t>SpringMVC</w:t>
      </w:r>
      <w:r>
        <w:rPr>
          <w:rFonts w:ascii="微软雅黑" w:eastAsia="微软雅黑" w:hAnsi="微软雅黑" w:cs="微软雅黑" w:hint="eastAsia"/>
        </w:rPr>
        <w:t>框架相关的所有类。包含国际化、标签、</w:t>
      </w:r>
      <w:r>
        <w:t>Theme</w:t>
      </w:r>
      <w:r>
        <w:rPr>
          <w:rFonts w:ascii="微软雅黑" w:eastAsia="微软雅黑" w:hAnsi="微软雅黑" w:cs="微软雅黑" w:hint="eastAsia"/>
        </w:rPr>
        <w:t>、视图展现的</w:t>
      </w:r>
      <w:r>
        <w:t>FreeMarker</w:t>
      </w:r>
      <w:r>
        <w:rPr>
          <w:rFonts w:ascii="微软雅黑" w:eastAsia="微软雅黑" w:hAnsi="微软雅黑" w:cs="微软雅黑" w:hint="eastAsia"/>
        </w:rPr>
        <w:t>、</w:t>
      </w:r>
      <w:r>
        <w:t>JasperReports</w:t>
      </w:r>
      <w:r>
        <w:rPr>
          <w:rFonts w:ascii="微软雅黑" w:eastAsia="微软雅黑" w:hAnsi="微软雅黑" w:cs="微软雅黑" w:hint="eastAsia"/>
        </w:rPr>
        <w:t>、</w:t>
      </w:r>
      <w:r>
        <w:t>Tiles</w:t>
      </w:r>
      <w:r>
        <w:rPr>
          <w:rFonts w:ascii="微软雅黑" w:eastAsia="微软雅黑" w:hAnsi="微软雅黑" w:cs="微软雅黑" w:hint="eastAsia"/>
        </w:rPr>
        <w:t>、</w:t>
      </w:r>
      <w:r>
        <w:t>Velocity</w:t>
      </w:r>
      <w:r>
        <w:rPr>
          <w:rFonts w:ascii="微软雅黑" w:eastAsia="微软雅黑" w:hAnsi="微软雅黑" w:cs="微软雅黑" w:hint="eastAsia"/>
        </w:rPr>
        <w:t>、</w:t>
      </w:r>
      <w:r>
        <w:t>XSLT</w:t>
      </w:r>
      <w:r>
        <w:rPr>
          <w:rFonts w:ascii="微软雅黑" w:eastAsia="微软雅黑" w:hAnsi="微软雅黑" w:cs="微软雅黑" w:hint="eastAsia"/>
        </w:rPr>
        <w:t>相关类。当然，如果你的应用使用了独立的</w:t>
      </w:r>
      <w:r>
        <w:t>MVC</w:t>
      </w:r>
      <w:r>
        <w:rPr>
          <w:rFonts w:ascii="微软雅黑" w:eastAsia="微软雅黑" w:hAnsi="微软雅黑" w:cs="微软雅黑" w:hint="eastAsia"/>
        </w:rPr>
        <w:t>框架，则无需这个</w:t>
      </w:r>
      <w:r>
        <w:t>JAR</w:t>
      </w:r>
      <w:r>
        <w:rPr>
          <w:rFonts w:ascii="微软雅黑" w:eastAsia="微软雅黑" w:hAnsi="微软雅黑" w:cs="微软雅黑" w:hint="eastAsia"/>
        </w:rPr>
        <w:t>文件里的任何类。</w:t>
      </w:r>
      <w:r>
        <w:br/>
        <w:t>Spring webmvc portlet</w:t>
      </w:r>
      <w:r>
        <w:rPr>
          <w:rFonts w:ascii="微软雅黑" w:eastAsia="微软雅黑" w:hAnsi="微软雅黑" w:cs="微软雅黑" w:hint="eastAsia"/>
        </w:rPr>
        <w:t>：</w:t>
      </w:r>
      <w:r>
        <w:t>Spring MVC</w:t>
      </w:r>
      <w:r>
        <w:rPr>
          <w:rFonts w:ascii="微软雅黑" w:eastAsia="微软雅黑" w:hAnsi="微软雅黑" w:cs="微软雅黑" w:hint="eastAsia"/>
        </w:rPr>
        <w:t>的增强</w:t>
      </w:r>
    </w:p>
    <w:p w14:paraId="5C70D9A6" w14:textId="5A723A0A" w:rsidR="00875DEB" w:rsidRDefault="00875DEB" w:rsidP="00875DEB">
      <w:pPr>
        <w:pStyle w:val="4"/>
        <w:numPr>
          <w:ilvl w:val="1"/>
          <w:numId w:val="44"/>
        </w:numPr>
      </w:pPr>
      <w:r>
        <w:t xml:space="preserve"> </w:t>
      </w:r>
      <w:r>
        <w:rPr>
          <w:rFonts w:hint="eastAsia"/>
        </w:rPr>
        <w:t>Spring</w:t>
      </w:r>
      <w:r>
        <w:rPr>
          <w:rFonts w:hint="eastAsia"/>
        </w:rPr>
        <w:t>的环境配置</w:t>
      </w:r>
    </w:p>
    <w:p w14:paraId="75F2EB86" w14:textId="1C692AE2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将配置文件指定输出到</w:t>
      </w:r>
      <w:r w:rsidRPr="00B32C3E">
        <w:rPr>
          <w:rFonts w:hint="eastAsia"/>
          <w:b/>
          <w:i/>
          <w:u w:val="single"/>
        </w:rPr>
        <w:t>classes</w:t>
      </w:r>
      <w:r w:rsidRPr="00B32C3E">
        <w:rPr>
          <w:rFonts w:hint="eastAsia"/>
          <w:b/>
          <w:i/>
          <w:u w:val="single"/>
        </w:rPr>
        <w:t>目录下</w:t>
      </w:r>
    </w:p>
    <w:p w14:paraId="2DB35388" w14:textId="77777777" w:rsidR="00B32C3E" w:rsidRPr="00B32C3E" w:rsidRDefault="00B32C3E" w:rsidP="00806E81">
      <w:pPr>
        <w:pStyle w:val="code"/>
        <w:rPr>
          <w:color w:val="A9B7C6"/>
        </w:rPr>
      </w:pPr>
      <w:r w:rsidRPr="00B32C3E">
        <w:t>&lt;build&gt;</w:t>
      </w:r>
      <w:r w:rsidRPr="00B32C3E">
        <w:br/>
        <w:t xml:space="preserve">  &lt;resources&gt;</w:t>
      </w:r>
      <w:r w:rsidRPr="00B32C3E">
        <w:br/>
        <w:t xml:space="preserve">    &lt;resource&gt;</w:t>
      </w:r>
      <w:r w:rsidRPr="00B32C3E">
        <w:br/>
        <w:t xml:space="preserve">      &lt;directory&gt;</w:t>
      </w:r>
      <w:r w:rsidRPr="00B32C3E">
        <w:rPr>
          <w:color w:val="A9B7C6"/>
        </w:rPr>
        <w:t>src/main/java</w:t>
      </w:r>
      <w:r w:rsidRPr="00B32C3E">
        <w:t>&lt;/directory&gt;</w:t>
      </w:r>
      <w:r w:rsidRPr="00B32C3E">
        <w:br/>
        <w:t xml:space="preserve">      &lt;includes&gt;</w:t>
      </w:r>
      <w:r w:rsidRPr="00B32C3E">
        <w:br/>
        <w:t xml:space="preserve">        &lt;include&gt;</w:t>
      </w:r>
      <w:r w:rsidRPr="00B32C3E">
        <w:rPr>
          <w:color w:val="A9B7C6"/>
        </w:rPr>
        <w:t>**/*.xml</w:t>
      </w:r>
      <w:r w:rsidRPr="00B32C3E">
        <w:t>&lt;/include&gt;</w:t>
      </w:r>
      <w:r w:rsidRPr="00B32C3E">
        <w:br/>
        <w:t xml:space="preserve">      &lt;/includes&gt;</w:t>
      </w:r>
      <w:r w:rsidRPr="00B32C3E">
        <w:br/>
        <w:t xml:space="preserve">    &lt;/resource&gt;</w:t>
      </w:r>
      <w:r w:rsidRPr="00B32C3E">
        <w:br/>
        <w:t xml:space="preserve">  &lt;/resources&gt;</w:t>
      </w:r>
      <w:r w:rsidRPr="00B32C3E">
        <w:br/>
        <w:t>&lt;/build&gt;</w:t>
      </w:r>
    </w:p>
    <w:p w14:paraId="099EE976" w14:textId="1C20FC8E" w:rsidR="00B32C3E" w:rsidRDefault="00B32C3E" w:rsidP="00806E81">
      <w:pPr>
        <w:pStyle w:val="code"/>
      </w:pPr>
    </w:p>
    <w:p w14:paraId="38859A8B" w14:textId="028A752A" w:rsidR="00B32C3E" w:rsidRPr="00B32C3E" w:rsidRDefault="00B32C3E" w:rsidP="00B32C3E">
      <w:pPr>
        <w:rPr>
          <w:rFonts w:hint="eastAsia"/>
          <w:b/>
          <w:i/>
          <w:u w:val="single"/>
        </w:rPr>
      </w:pPr>
      <w:r w:rsidRPr="00B32C3E">
        <w:rPr>
          <w:b/>
          <w:i/>
          <w:u w:val="single"/>
        </w:rPr>
        <w:t>J</w:t>
      </w:r>
      <w:r w:rsidRPr="00B32C3E">
        <w:rPr>
          <w:rFonts w:hint="eastAsia"/>
          <w:b/>
          <w:i/>
          <w:u w:val="single"/>
        </w:rPr>
        <w:t>unit</w:t>
      </w:r>
      <w:r w:rsidRPr="00B32C3E">
        <w:rPr>
          <w:rFonts w:hint="eastAsia"/>
          <w:b/>
          <w:i/>
          <w:u w:val="single"/>
        </w:rPr>
        <w:t>包</w:t>
      </w:r>
    </w:p>
    <w:p w14:paraId="77211225" w14:textId="77777777" w:rsidR="00B32C3E" w:rsidRPr="00B32C3E" w:rsidRDefault="00B32C3E" w:rsidP="00806E81">
      <w:pPr>
        <w:pStyle w:val="code"/>
        <w:rPr>
          <w:color w:val="A9B7C6"/>
        </w:rPr>
      </w:pPr>
      <w:r w:rsidRPr="00B32C3E">
        <w:t>&lt;dependency&gt;</w:t>
      </w:r>
      <w:r w:rsidRPr="00B32C3E">
        <w:br/>
        <w:t xml:space="preserve">  &lt;groupId&gt;</w:t>
      </w:r>
      <w:r w:rsidRPr="00B32C3E">
        <w:rPr>
          <w:color w:val="A9B7C6"/>
        </w:rPr>
        <w:t>junit</w:t>
      </w:r>
      <w:r w:rsidRPr="00B32C3E">
        <w:t>&lt;/groupId&gt;</w:t>
      </w:r>
      <w:r w:rsidRPr="00B32C3E">
        <w:br/>
        <w:t xml:space="preserve">  &lt;artifactId&gt;</w:t>
      </w:r>
      <w:r w:rsidRPr="00B32C3E">
        <w:rPr>
          <w:color w:val="A9B7C6"/>
        </w:rPr>
        <w:t>junit</w:t>
      </w:r>
      <w:r w:rsidRPr="00B32C3E">
        <w:t>&lt;/artifactId&gt;</w:t>
      </w:r>
      <w:r w:rsidRPr="00B32C3E">
        <w:br/>
        <w:t xml:space="preserve">  &lt;version&gt;</w:t>
      </w:r>
      <w:r w:rsidRPr="00B32C3E">
        <w:rPr>
          <w:color w:val="A9B7C6"/>
        </w:rPr>
        <w:t>4.12</w:t>
      </w:r>
      <w:r w:rsidRPr="00B32C3E">
        <w:t>&lt;/version&gt;</w:t>
      </w:r>
      <w:r w:rsidRPr="00B32C3E">
        <w:br/>
        <w:t xml:space="preserve">  &lt;scope&gt;</w:t>
      </w:r>
      <w:r w:rsidRPr="00B32C3E">
        <w:rPr>
          <w:color w:val="A9B7C6"/>
        </w:rPr>
        <w:t>test</w:t>
      </w:r>
      <w:r w:rsidRPr="00B32C3E">
        <w:t>&lt;/scope&gt;</w:t>
      </w:r>
      <w:r w:rsidRPr="00B32C3E">
        <w:br/>
        <w:t>&lt;/dependency&gt;</w:t>
      </w:r>
    </w:p>
    <w:p w14:paraId="12F1C888" w14:textId="77777777" w:rsidR="00B32C3E" w:rsidRPr="00B32C3E" w:rsidRDefault="00B32C3E" w:rsidP="00806E81">
      <w:pPr>
        <w:pStyle w:val="code"/>
        <w:rPr>
          <w:rFonts w:hint="eastAsia"/>
        </w:rPr>
      </w:pPr>
    </w:p>
    <w:p w14:paraId="5000835E" w14:textId="28C62946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依赖文件</w:t>
      </w:r>
    </w:p>
    <w:p w14:paraId="55674F51" w14:textId="135E198D" w:rsidR="00875DEB" w:rsidRDefault="00875DEB" w:rsidP="00806E81">
      <w:pPr>
        <w:pStyle w:val="code"/>
      </w:pPr>
      <w:r w:rsidRPr="00861E1F"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spring-context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spring-core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spring-beans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spring-aop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spring-tx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spring-expression</w:t>
      </w:r>
      <w:r w:rsidRPr="00861E1F">
        <w:t>&lt;/artifactId&gt;</w:t>
      </w:r>
      <w:r w:rsidRPr="00861E1F">
        <w:br/>
      </w:r>
      <w:r w:rsidRPr="00861E1F">
        <w:lastRenderedPageBreak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spring-aspects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spring-orm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spring-oxm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</w:r>
      <w:r w:rsidRPr="0068589D">
        <w:t>&lt;!-- https://mvnrepository.com/artifact/aopalliance/aopalliance --&gt;</w:t>
      </w:r>
      <w:r w:rsidRPr="0068589D">
        <w:br/>
        <w:t>&lt;dependency&gt;</w:t>
      </w:r>
      <w:r w:rsidRPr="0068589D">
        <w:br/>
        <w:t xml:space="preserve">  &lt;groupId&gt;</w:t>
      </w:r>
      <w:r w:rsidRPr="0068589D">
        <w:rPr>
          <w:color w:val="A9B7C6"/>
        </w:rPr>
        <w:t>aopalliance</w:t>
      </w:r>
      <w:r w:rsidRPr="0068589D">
        <w:t>&lt;/groupId&gt;</w:t>
      </w:r>
      <w:r w:rsidRPr="0068589D">
        <w:br/>
        <w:t xml:space="preserve">  &lt;artifactId&gt;</w:t>
      </w:r>
      <w:r w:rsidRPr="0068589D">
        <w:rPr>
          <w:color w:val="A9B7C6"/>
        </w:rPr>
        <w:t>aopalliance</w:t>
      </w:r>
      <w:r w:rsidRPr="0068589D">
        <w:t>&lt;/artifactId&gt;</w:t>
      </w:r>
      <w:r w:rsidRPr="0068589D">
        <w:br/>
        <w:t xml:space="preserve">  &lt;version&gt;</w:t>
      </w:r>
      <w:r w:rsidRPr="0068589D">
        <w:rPr>
          <w:color w:val="A9B7C6"/>
        </w:rPr>
        <w:t>1.0</w:t>
      </w:r>
      <w:r w:rsidRPr="0068589D">
        <w:t>&lt;/version&gt;</w:t>
      </w:r>
      <w:r w:rsidRPr="0068589D">
        <w:br/>
        <w:t>&lt;/dependency&gt;</w:t>
      </w:r>
      <w:r w:rsidRPr="0068589D">
        <w:br/>
      </w:r>
      <w:r w:rsidRPr="0068589D">
        <w:br/>
        <w:t>&lt;!-- https://mvnrepository.com/artifact/org.aspectj/aspectjweaver --&gt;</w:t>
      </w:r>
      <w:r w:rsidRPr="0068589D">
        <w:br/>
        <w:t>&lt;dependency&gt;</w:t>
      </w:r>
      <w:r w:rsidRPr="0068589D">
        <w:br/>
        <w:t xml:space="preserve">  &lt;groupId&gt;</w:t>
      </w:r>
      <w:r w:rsidRPr="0068589D">
        <w:rPr>
          <w:color w:val="A9B7C6"/>
        </w:rPr>
        <w:t>org.aspectj</w:t>
      </w:r>
      <w:r w:rsidRPr="0068589D">
        <w:t>&lt;/groupId&gt;</w:t>
      </w:r>
      <w:r w:rsidRPr="0068589D">
        <w:br/>
        <w:t xml:space="preserve">  &lt;artifactId&gt;</w:t>
      </w:r>
      <w:r w:rsidRPr="0068589D">
        <w:rPr>
          <w:color w:val="A9B7C6"/>
        </w:rPr>
        <w:t>aspectjweaver</w:t>
      </w:r>
      <w:r w:rsidRPr="0068589D">
        <w:t>&lt;/artifactId&gt;</w:t>
      </w:r>
      <w:r w:rsidRPr="0068589D">
        <w:br/>
        <w:t xml:space="preserve">  &lt;version&gt;</w:t>
      </w:r>
      <w:r w:rsidRPr="0068589D">
        <w:rPr>
          <w:color w:val="A9B7C6"/>
        </w:rPr>
        <w:t>1.8.10</w:t>
      </w:r>
      <w:r w:rsidRPr="0068589D">
        <w:t>&lt;/version&gt;</w:t>
      </w:r>
      <w:r w:rsidRPr="0068589D">
        <w:br/>
        <w:t>&lt;/dependency&gt;</w:t>
      </w:r>
    </w:p>
    <w:p w14:paraId="1C06EF9F" w14:textId="327160FF" w:rsidR="00B32C3E" w:rsidRDefault="00B32C3E" w:rsidP="00806E81">
      <w:pPr>
        <w:pStyle w:val="code"/>
      </w:pPr>
    </w:p>
    <w:p w14:paraId="42A2DA39" w14:textId="43673296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测试文件：</w:t>
      </w:r>
    </w:p>
    <w:p w14:paraId="3BB46785" w14:textId="77777777" w:rsidR="00B32C3E" w:rsidRPr="00B32C3E" w:rsidRDefault="00B32C3E" w:rsidP="00806E81">
      <w:pPr>
        <w:pStyle w:val="code"/>
      </w:pPr>
      <w:r w:rsidRPr="00B32C3E">
        <w:rPr>
          <w:color w:val="CC7832"/>
        </w:rPr>
        <w:t xml:space="preserve">public class </w:t>
      </w:r>
      <w:r w:rsidRPr="00B32C3E">
        <w:t xml:space="preserve">App </w:t>
      </w:r>
      <w:r w:rsidRPr="00B32C3E">
        <w:br/>
        <w:t>{</w:t>
      </w:r>
      <w:r w:rsidRPr="00B32C3E">
        <w:br/>
        <w:t xml:space="preserve">    </w:t>
      </w:r>
      <w:r w:rsidRPr="00B32C3E">
        <w:rPr>
          <w:color w:val="CC7832"/>
        </w:rPr>
        <w:t xml:space="preserve">public static void </w:t>
      </w:r>
      <w:r w:rsidRPr="00B32C3E">
        <w:rPr>
          <w:color w:val="FFC66D"/>
        </w:rPr>
        <w:t>main</w:t>
      </w:r>
      <w:r w:rsidRPr="00B32C3E">
        <w:t>( String[] args )</w:t>
      </w:r>
      <w:r w:rsidRPr="00B32C3E">
        <w:br/>
        <w:t xml:space="preserve">    {</w:t>
      </w:r>
      <w:r w:rsidRPr="00B32C3E">
        <w:br/>
      </w:r>
      <w:r w:rsidRPr="00B32C3E">
        <w:br/>
        <w:t xml:space="preserve">        ApplicationContext context = </w:t>
      </w:r>
      <w:r w:rsidRPr="00B32C3E">
        <w:br/>
        <w:t xml:space="preserve">                </w:t>
      </w:r>
      <w:r w:rsidRPr="00B32C3E">
        <w:rPr>
          <w:color w:val="CC7832"/>
        </w:rPr>
        <w:t xml:space="preserve">new </w:t>
      </w:r>
      <w:r w:rsidRPr="00B32C3E">
        <w:t>ClassPathXmlApplicationContext(</w:t>
      </w:r>
      <w:r w:rsidRPr="00B32C3E">
        <w:rPr>
          <w:color w:val="6A8759"/>
        </w:rPr>
        <w:t>"classpath:conf/applicationContext.xml"</w:t>
      </w:r>
      <w:r w:rsidRPr="00B32C3E">
        <w:t>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</w:r>
      <w:r w:rsidRPr="00B32C3E">
        <w:rPr>
          <w:color w:val="CC7832"/>
        </w:rPr>
        <w:br/>
        <w:t xml:space="preserve">        </w:t>
      </w:r>
      <w:r w:rsidRPr="00B32C3E">
        <w:t>Demo demo = (Demo) context.getBean(Demo.</w:t>
      </w:r>
      <w:r w:rsidRPr="00B32C3E">
        <w:rPr>
          <w:color w:val="CC7832"/>
        </w:rPr>
        <w:t>class</w:t>
      </w:r>
      <w:r w:rsidRPr="00B32C3E">
        <w:t>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</w:r>
      <w:r w:rsidRPr="00B32C3E">
        <w:rPr>
          <w:color w:val="CC7832"/>
        </w:rPr>
        <w:br/>
        <w:t xml:space="preserve">        </w:t>
      </w:r>
      <w:r w:rsidRPr="00B32C3E">
        <w:t>demo.print()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  <w:t xml:space="preserve">    </w:t>
      </w:r>
      <w:r w:rsidRPr="00B32C3E">
        <w:t>}</w:t>
      </w:r>
      <w:r w:rsidRPr="00B32C3E">
        <w:br/>
        <w:t>}</w:t>
      </w:r>
    </w:p>
    <w:p w14:paraId="690C79D5" w14:textId="77777777" w:rsidR="00B32C3E" w:rsidRPr="00B32C3E" w:rsidRDefault="00B32C3E" w:rsidP="00B32C3E">
      <w:pPr>
        <w:rPr>
          <w:rFonts w:hint="eastAsia"/>
          <w:color w:val="3AA388" w:themeColor="accent3" w:themeShade="BF"/>
        </w:rPr>
      </w:pPr>
    </w:p>
    <w:p w14:paraId="1658C76D" w14:textId="3C60E3EC" w:rsidR="00875DEB" w:rsidRDefault="00875DEB" w:rsidP="00875DEB">
      <w:pPr>
        <w:pStyle w:val="4"/>
        <w:numPr>
          <w:ilvl w:val="1"/>
          <w:numId w:val="36"/>
        </w:numPr>
      </w:pPr>
      <w:r>
        <w:t xml:space="preserve"> </w:t>
      </w:r>
      <w:r w:rsidR="000A6955">
        <w:t>S</w:t>
      </w:r>
      <w:r w:rsidR="000A6955">
        <w:rPr>
          <w:rFonts w:hint="eastAsia"/>
        </w:rPr>
        <w:t>pring</w:t>
      </w:r>
      <w:r w:rsidR="000A6955">
        <w:rPr>
          <w:rFonts w:hint="eastAsia"/>
        </w:rPr>
        <w:t>的面向接口编程</w:t>
      </w:r>
    </w:p>
    <w:p w14:paraId="6C14B4DD" w14:textId="4C15541D" w:rsidR="00875DEB" w:rsidRDefault="008E3992" w:rsidP="008E3992">
      <w:pPr>
        <w:pStyle w:val="5"/>
      </w:pPr>
      <w:r>
        <w:rPr>
          <w:rFonts w:hint="eastAsia"/>
        </w:rPr>
        <w:t>1.4.1</w:t>
      </w:r>
      <w:r>
        <w:t xml:space="preserve">  </w:t>
      </w:r>
      <w:r>
        <w:rPr>
          <w:rFonts w:hint="eastAsia"/>
        </w:rPr>
        <w:t>接口</w:t>
      </w:r>
    </w:p>
    <w:p w14:paraId="6948AD15" w14:textId="58DCEE8F" w:rsidR="008E3992" w:rsidRPr="008E3992" w:rsidRDefault="008E3992" w:rsidP="008E3992">
      <w:pPr>
        <w:rPr>
          <w:rFonts w:hint="eastAsia"/>
        </w:rPr>
      </w:pPr>
      <w:r>
        <w:tab/>
      </w:r>
      <w:r>
        <w:rPr>
          <w:rFonts w:hint="eastAsia"/>
        </w:rPr>
        <w:t>接口，从表面上看是一些方法的集合体，有唯一的名称，可以被类和其他接口实现。</w:t>
      </w:r>
    </w:p>
    <w:p w14:paraId="69B44C0B" w14:textId="422E99F9" w:rsidR="008E3992" w:rsidRDefault="008E3992" w:rsidP="008E3992">
      <w:pPr>
        <w:pStyle w:val="5"/>
      </w:pPr>
      <w:r>
        <w:rPr>
          <w:rFonts w:hint="eastAsia"/>
        </w:rPr>
        <w:t>1.4.2</w:t>
      </w:r>
      <w:r>
        <w:t xml:space="preserve">  </w:t>
      </w:r>
      <w:r>
        <w:rPr>
          <w:rFonts w:hint="eastAsia"/>
        </w:rPr>
        <w:t>面向接口编程</w:t>
      </w:r>
    </w:p>
    <w:p w14:paraId="10D5C19F" w14:textId="51E745F0" w:rsidR="008E3992" w:rsidRDefault="008E3992" w:rsidP="008E3992">
      <w:r>
        <w:tab/>
      </w:r>
      <w:r>
        <w:rPr>
          <w:rFonts w:hint="eastAsia"/>
        </w:rPr>
        <w:t>在系统分析或者架构涉及中，每个层级的程序并不直接提供程序服务，而是定义一组接口，通过实现接口来提供功能。</w:t>
      </w:r>
    </w:p>
    <w:p w14:paraId="3072DB5C" w14:textId="1F44FBEB" w:rsidR="008E3992" w:rsidRDefault="008E3992" w:rsidP="008E3992">
      <w:r>
        <w:lastRenderedPageBreak/>
        <w:tab/>
      </w:r>
      <w:r>
        <w:rPr>
          <w:rFonts w:hint="eastAsia"/>
        </w:rPr>
        <w:t>从分工看，接口一般由架构师设定，编程人员实现。架构师会根据架构规则、涉及规则来指定接口。</w:t>
      </w:r>
    </w:p>
    <w:p w14:paraId="34812E74" w14:textId="47BBA173" w:rsidR="008E3992" w:rsidRDefault="008E3992" w:rsidP="008E3992">
      <w:r>
        <w:tab/>
      </w:r>
      <w:r>
        <w:rPr>
          <w:rFonts w:hint="eastAsia"/>
        </w:rPr>
        <w:t>从实现上看，接口的定义时间很短，但接口的实现时间较长，调用其它人员的方法，可以采用多态的方法获取接口对象，通过接口对象调用其他人员实现的方法。可以实现共同开发。</w:t>
      </w:r>
    </w:p>
    <w:p w14:paraId="042D8595" w14:textId="422EC960" w:rsidR="008E3992" w:rsidRDefault="008E3992" w:rsidP="008E3992">
      <w:r>
        <w:tab/>
      </w:r>
      <w:r>
        <w:rPr>
          <w:rFonts w:hint="eastAsia"/>
        </w:rPr>
        <w:t>从架构设计上看，接口实现分开，程序清晰，易读。</w:t>
      </w:r>
    </w:p>
    <w:p w14:paraId="17F03880" w14:textId="694804C0" w:rsidR="008E3992" w:rsidRDefault="008E3992" w:rsidP="008E3992">
      <w:r>
        <w:tab/>
      </w:r>
      <w:r>
        <w:rPr>
          <w:rFonts w:hint="eastAsia"/>
        </w:rPr>
        <w:t>接口可以有多个实现：</w:t>
      </w:r>
    </w:p>
    <w:p w14:paraId="0AEB366F" w14:textId="317B615C" w:rsidR="008E3992" w:rsidRDefault="008E3992" w:rsidP="008E3992">
      <w:r>
        <w:tab/>
      </w:r>
      <w:r>
        <w:tab/>
      </w:r>
      <w:r>
        <w:rPr>
          <w:rFonts w:hint="eastAsia"/>
        </w:rPr>
        <w:t>可扩展，实现类要扩展，可以采用重新实现接口的方式</w:t>
      </w:r>
    </w:p>
    <w:p w14:paraId="6552E20F" w14:textId="2F64F7A5" w:rsidR="0030420F" w:rsidRPr="0030420F" w:rsidRDefault="0030420F" w:rsidP="00806E81">
      <w:pPr>
        <w:pStyle w:val="code"/>
      </w:pPr>
      <w:r w:rsidRPr="0030420F">
        <w:t>I</w:t>
      </w:r>
      <w:r w:rsidRPr="0030420F">
        <w:rPr>
          <w:rFonts w:hint="eastAsia"/>
        </w:rPr>
        <w:t>nterface</w:t>
      </w:r>
      <w:r w:rsidRPr="0030420F">
        <w:t xml:space="preserve">  </w:t>
      </w:r>
      <w:r w:rsidRPr="0030420F">
        <w:rPr>
          <w:rFonts w:hint="eastAsia"/>
        </w:rPr>
        <w:t>dao</w:t>
      </w:r>
      <w:r w:rsidRPr="0030420F">
        <w:t xml:space="preserve">{                 class  </w:t>
      </w:r>
      <w:r w:rsidRPr="0030420F">
        <w:rPr>
          <w:rFonts w:hint="eastAsia"/>
        </w:rPr>
        <w:t>OracleDao</w:t>
      </w:r>
      <w:r w:rsidRPr="0030420F">
        <w:t>{              class MySqlDao{</w:t>
      </w:r>
    </w:p>
    <w:p w14:paraId="39E118E1" w14:textId="42851C54" w:rsidR="0030420F" w:rsidRPr="0030420F" w:rsidRDefault="0030420F" w:rsidP="00806E81">
      <w:pPr>
        <w:pStyle w:val="code"/>
        <w:rPr>
          <w:rFonts w:hint="eastAsia"/>
        </w:rPr>
      </w:pPr>
      <w:r w:rsidRPr="0030420F">
        <w:t>Void insert();                 void insert(){}               void insert(){}</w:t>
      </w:r>
    </w:p>
    <w:p w14:paraId="32A32655" w14:textId="4C505F8D" w:rsidR="0030420F" w:rsidRPr="0030420F" w:rsidRDefault="0030420F" w:rsidP="00806E81">
      <w:pPr>
        <w:pStyle w:val="code"/>
        <w:rPr>
          <w:rFonts w:hint="eastAsia"/>
        </w:rPr>
      </w:pPr>
      <w:r w:rsidRPr="0030420F">
        <w:t>}                                }                              }</w:t>
      </w:r>
    </w:p>
    <w:p w14:paraId="632D62B6" w14:textId="3B5AC55F" w:rsidR="008E3992" w:rsidRDefault="008E3992" w:rsidP="008E3992">
      <w:r>
        <w:tab/>
      </w:r>
      <w:r>
        <w:tab/>
      </w:r>
      <w:r>
        <w:rPr>
          <w:rFonts w:hint="eastAsia"/>
        </w:rPr>
        <w:t>易于配置，多实现可以通过配置文件配置接口的实现类。</w:t>
      </w:r>
    </w:p>
    <w:p w14:paraId="4F6BE29E" w14:textId="10E3D8E8" w:rsidR="0030420F" w:rsidRPr="0030420F" w:rsidRDefault="0030420F" w:rsidP="00806E81">
      <w:pPr>
        <w:pStyle w:val="code"/>
        <w:rPr>
          <w:color w:val="A9B7C6"/>
        </w:rPr>
      </w:pPr>
      <w:r w:rsidRPr="0030420F">
        <w:t xml:space="preserve">&lt;bean </w:t>
      </w:r>
      <w:r w:rsidRPr="0030420F">
        <w:rPr>
          <w:color w:val="BABABA"/>
        </w:rPr>
        <w:t>id</w:t>
      </w:r>
      <w:r w:rsidRPr="0030420F">
        <w:t>="user</w:t>
      </w:r>
      <w:r>
        <w:t>Dao</w:t>
      </w:r>
      <w:r w:rsidRPr="0030420F">
        <w:t xml:space="preserve">" </w:t>
      </w:r>
      <w:r w:rsidRPr="0030420F">
        <w:rPr>
          <w:color w:val="BABABA"/>
        </w:rPr>
        <w:t>class</w:t>
      </w:r>
      <w:r w:rsidRPr="0030420F">
        <w:t>="cn.edu.scnu.pojo.User</w:t>
      </w:r>
      <w:r>
        <w:t>DaoImpl</w:t>
      </w:r>
      <w:r w:rsidRPr="0030420F">
        <w:t>"</w:t>
      </w:r>
      <w:r>
        <w:t>/</w:t>
      </w:r>
      <w:r w:rsidRPr="0030420F">
        <w:t>&gt;</w:t>
      </w:r>
    </w:p>
    <w:p w14:paraId="2452AB19" w14:textId="77777777" w:rsidR="0030420F" w:rsidRPr="0030420F" w:rsidRDefault="0030420F" w:rsidP="008E3992">
      <w:pPr>
        <w:rPr>
          <w:rFonts w:hint="eastAsia"/>
        </w:rPr>
      </w:pPr>
    </w:p>
    <w:p w14:paraId="302356E7" w14:textId="715234E9" w:rsidR="00875DEB" w:rsidRDefault="00875DEB" w:rsidP="00875DEB">
      <w:pPr>
        <w:pStyle w:val="4"/>
        <w:numPr>
          <w:ilvl w:val="1"/>
          <w:numId w:val="36"/>
        </w:numPr>
      </w:pPr>
      <w:r>
        <w:t xml:space="preserve"> </w:t>
      </w:r>
      <w:r w:rsidR="000A6955">
        <w:t>S</w:t>
      </w:r>
      <w:r w:rsidR="000A6955">
        <w:rPr>
          <w:rFonts w:hint="eastAsia"/>
        </w:rPr>
        <w:t>pring</w:t>
      </w:r>
      <w:r w:rsidR="000A6955">
        <w:rPr>
          <w:rFonts w:hint="eastAsia"/>
        </w:rPr>
        <w:t>的三层架构模式</w:t>
      </w:r>
    </w:p>
    <w:p w14:paraId="79C4D25E" w14:textId="37CF3FD8" w:rsidR="00875DEB" w:rsidRPr="00875DEB" w:rsidRDefault="0030420F" w:rsidP="00875D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BD3CDD" wp14:editId="563B30E2">
            <wp:extent cx="5905500" cy="2914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6ADCA3DA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2D86C122" w14:textId="406F1CF9" w:rsidR="000A6955" w:rsidRDefault="000A6955" w:rsidP="000A6955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构造器方式</w:t>
      </w:r>
    </w:p>
    <w:p w14:paraId="01B757B9" w14:textId="3A9DF794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User</w:t>
      </w:r>
      <w:r w:rsidRPr="00B32C3E">
        <w:rPr>
          <w:b/>
          <w:i/>
          <w:u w:val="single"/>
        </w:rPr>
        <w:t>.java</w:t>
      </w:r>
    </w:p>
    <w:p w14:paraId="58018954" w14:textId="3AF83F68" w:rsidR="00B32C3E" w:rsidRDefault="00B32C3E" w:rsidP="00806E81">
      <w:pPr>
        <w:pStyle w:val="code"/>
        <w:rPr>
          <w:color w:val="A9B7C6"/>
        </w:rPr>
      </w:pPr>
      <w:r w:rsidRPr="00B32C3E">
        <w:t xml:space="preserve">public class </w:t>
      </w:r>
      <w:r w:rsidRPr="00B32C3E">
        <w:rPr>
          <w:color w:val="A9B7C6"/>
        </w:rPr>
        <w:t>User {</w:t>
      </w:r>
      <w:r w:rsidRPr="00B32C3E">
        <w:rPr>
          <w:color w:val="A9B7C6"/>
        </w:rPr>
        <w:br/>
        <w:t xml:space="preserve">    </w:t>
      </w:r>
      <w:r w:rsidRPr="00B32C3E">
        <w:t xml:space="preserve">private </w:t>
      </w:r>
      <w:r w:rsidRPr="00B32C3E">
        <w:rPr>
          <w:color w:val="A9B7C6"/>
        </w:rPr>
        <w:t xml:space="preserve">Integer </w:t>
      </w:r>
      <w:r w:rsidRPr="00B32C3E">
        <w:rPr>
          <w:color w:val="9876AA"/>
        </w:rPr>
        <w:t>id</w:t>
      </w:r>
      <w:r w:rsidRPr="00B32C3E">
        <w:t>;</w:t>
      </w:r>
      <w:r w:rsidRPr="00B32C3E">
        <w:br/>
        <w:t xml:space="preserve">    private </w:t>
      </w:r>
      <w:r w:rsidRPr="00B32C3E">
        <w:rPr>
          <w:color w:val="A9B7C6"/>
        </w:rPr>
        <w:t xml:space="preserve">String </w:t>
      </w:r>
      <w:r w:rsidRPr="00B32C3E">
        <w:rPr>
          <w:color w:val="9876AA"/>
        </w:rPr>
        <w:t>name</w:t>
      </w:r>
      <w:r w:rsidRPr="00B32C3E">
        <w:t>;</w:t>
      </w:r>
      <w:r w:rsidRPr="00B32C3E">
        <w:br/>
      </w:r>
      <w:r w:rsidRPr="00B32C3E">
        <w:br/>
        <w:t xml:space="preserve">    public </w:t>
      </w:r>
      <w:r w:rsidRPr="00B32C3E">
        <w:rPr>
          <w:color w:val="FFC66D"/>
        </w:rPr>
        <w:t>User</w:t>
      </w:r>
      <w:r w:rsidRPr="00B32C3E">
        <w:rPr>
          <w:color w:val="A9B7C6"/>
        </w:rPr>
        <w:t>(Integer id</w:t>
      </w:r>
      <w:r w:rsidRPr="00B32C3E">
        <w:t xml:space="preserve">, </w:t>
      </w:r>
      <w:r w:rsidRPr="00B32C3E">
        <w:rPr>
          <w:color w:val="A9B7C6"/>
        </w:rPr>
        <w:t>String name) {</w:t>
      </w:r>
      <w:r w:rsidRPr="00B32C3E">
        <w:rPr>
          <w:color w:val="A9B7C6"/>
        </w:rPr>
        <w:br/>
        <w:t xml:space="preserve">        </w:t>
      </w:r>
      <w:r w:rsidRPr="00B32C3E">
        <w:t>this</w:t>
      </w:r>
      <w:r w:rsidRPr="00B32C3E">
        <w:rPr>
          <w:color w:val="A9B7C6"/>
        </w:rPr>
        <w:t>.</w:t>
      </w:r>
      <w:r w:rsidRPr="00B32C3E">
        <w:rPr>
          <w:color w:val="9876AA"/>
        </w:rPr>
        <w:t xml:space="preserve">id </w:t>
      </w:r>
      <w:r w:rsidRPr="00B32C3E">
        <w:rPr>
          <w:color w:val="A9B7C6"/>
        </w:rPr>
        <w:t>= id</w:t>
      </w:r>
      <w:r w:rsidRPr="00B32C3E">
        <w:t>;</w:t>
      </w:r>
      <w:r w:rsidRPr="00B32C3E">
        <w:br/>
        <w:t xml:space="preserve">        this</w:t>
      </w:r>
      <w:r w:rsidRPr="00B32C3E">
        <w:rPr>
          <w:color w:val="A9B7C6"/>
        </w:rPr>
        <w:t>.</w:t>
      </w:r>
      <w:r w:rsidRPr="00B32C3E">
        <w:rPr>
          <w:color w:val="9876AA"/>
        </w:rPr>
        <w:t xml:space="preserve">name </w:t>
      </w:r>
      <w:r w:rsidRPr="00B32C3E">
        <w:rPr>
          <w:color w:val="A9B7C6"/>
        </w:rPr>
        <w:t>= name</w:t>
      </w:r>
      <w:r w:rsidRPr="00B32C3E">
        <w:t>;</w:t>
      </w:r>
      <w:r w:rsidRPr="00B32C3E">
        <w:br/>
        <w:t xml:space="preserve">    </w:t>
      </w:r>
      <w:r w:rsidRPr="00B32C3E">
        <w:rPr>
          <w:color w:val="A9B7C6"/>
        </w:rPr>
        <w:t>}</w:t>
      </w:r>
    </w:p>
    <w:p w14:paraId="60A552EB" w14:textId="018840D3" w:rsidR="00B32C3E" w:rsidRPr="00B32C3E" w:rsidRDefault="00B32C3E" w:rsidP="00806E81">
      <w:pPr>
        <w:pStyle w:val="code"/>
      </w:pPr>
      <w:r>
        <w:t>}</w:t>
      </w:r>
    </w:p>
    <w:p w14:paraId="592FBE1C" w14:textId="1986B576" w:rsidR="00B32C3E" w:rsidRPr="00B32C3E" w:rsidRDefault="00B32C3E" w:rsidP="00B32C3E">
      <w:pPr>
        <w:rPr>
          <w:b/>
          <w:i/>
          <w:u w:val="single"/>
        </w:rPr>
      </w:pPr>
      <w:r w:rsidRPr="00B32C3E">
        <w:rPr>
          <w:b/>
          <w:i/>
          <w:u w:val="single"/>
        </w:rPr>
        <w:t>A</w:t>
      </w:r>
      <w:r w:rsidRPr="00B32C3E">
        <w:rPr>
          <w:rFonts w:hint="eastAsia"/>
          <w:b/>
          <w:i/>
          <w:u w:val="single"/>
        </w:rPr>
        <w:t>pplication</w:t>
      </w:r>
      <w:r w:rsidRPr="00B32C3E">
        <w:rPr>
          <w:b/>
          <w:i/>
          <w:u w:val="single"/>
        </w:rPr>
        <w:t>Context.xml</w:t>
      </w:r>
    </w:p>
    <w:p w14:paraId="2A8CAD39" w14:textId="24E181ED" w:rsidR="00B32C3E" w:rsidRDefault="00B32C3E" w:rsidP="00806E81">
      <w:pPr>
        <w:pStyle w:val="code"/>
        <w:rPr>
          <w:color w:val="808080"/>
        </w:rPr>
      </w:pPr>
      <w:r w:rsidRPr="00B32C3E">
        <w:lastRenderedPageBreak/>
        <w:t xml:space="preserve">&lt;bean </w:t>
      </w:r>
      <w:r w:rsidRPr="00B32C3E">
        <w:rPr>
          <w:color w:val="BABABA"/>
        </w:rPr>
        <w:t>id</w:t>
      </w:r>
      <w:r w:rsidRPr="00B32C3E">
        <w:rPr>
          <w:color w:val="6A8759"/>
        </w:rPr>
        <w:t xml:space="preserve">="user" </w:t>
      </w:r>
      <w:r w:rsidRPr="00B32C3E">
        <w:rPr>
          <w:color w:val="BABABA"/>
        </w:rPr>
        <w:t>class</w:t>
      </w:r>
      <w:r w:rsidRPr="00B32C3E">
        <w:rPr>
          <w:color w:val="6A8759"/>
        </w:rPr>
        <w:t>="cn.edu.scnu.pojo.User"</w:t>
      </w:r>
      <w:r w:rsidRPr="00B32C3E">
        <w:t>&gt;</w:t>
      </w:r>
      <w:r w:rsidRPr="00B32C3E">
        <w:br/>
        <w:t xml:space="preserve">    &lt;constructor-arg </w:t>
      </w:r>
      <w:r w:rsidRPr="00B32C3E">
        <w:rPr>
          <w:color w:val="BABABA"/>
        </w:rPr>
        <w:t>index</w:t>
      </w:r>
      <w:r w:rsidRPr="00B32C3E">
        <w:rPr>
          <w:color w:val="6A8759"/>
        </w:rPr>
        <w:t xml:space="preserve">="0" </w:t>
      </w:r>
      <w:r w:rsidRPr="00B32C3E">
        <w:rPr>
          <w:color w:val="BABABA"/>
        </w:rPr>
        <w:t>value</w:t>
      </w:r>
      <w:r w:rsidRPr="00B32C3E">
        <w:rPr>
          <w:color w:val="6A8759"/>
        </w:rPr>
        <w:t>="1"</w:t>
      </w:r>
      <w:r w:rsidRPr="00B32C3E">
        <w:t>/&gt;</w:t>
      </w:r>
      <w:r w:rsidRPr="00B32C3E">
        <w:br/>
        <w:t xml:space="preserve">    &lt;constructor-arg </w:t>
      </w:r>
      <w:r w:rsidRPr="00B32C3E">
        <w:rPr>
          <w:color w:val="BABABA"/>
        </w:rPr>
        <w:t>index</w:t>
      </w:r>
      <w:r w:rsidRPr="00B32C3E">
        <w:rPr>
          <w:color w:val="6A8759"/>
        </w:rPr>
        <w:t xml:space="preserve">="1" </w:t>
      </w:r>
      <w:r w:rsidRPr="00B32C3E">
        <w:rPr>
          <w:color w:val="BABABA"/>
        </w:rPr>
        <w:t>value</w:t>
      </w:r>
      <w:r w:rsidRPr="00B32C3E">
        <w:rPr>
          <w:color w:val="6A8759"/>
        </w:rPr>
        <w:t>="mike"</w:t>
      </w:r>
      <w:r w:rsidRPr="00B32C3E">
        <w:t>/&gt;</w:t>
      </w:r>
      <w:r w:rsidRPr="00B32C3E">
        <w:br/>
        <w:t>&lt;/bean&gt;</w:t>
      </w:r>
      <w:r w:rsidRPr="00B32C3E">
        <w:br/>
      </w:r>
      <w:r w:rsidRPr="00B32C3E">
        <w:rPr>
          <w:color w:val="808080"/>
        </w:rPr>
        <w:t>&lt;!--</w:t>
      </w:r>
      <w:r w:rsidRPr="00B32C3E">
        <w:rPr>
          <w:color w:val="808080"/>
        </w:rPr>
        <w:br/>
        <w:t xml:space="preserve">    </w:t>
      </w:r>
      <w:r w:rsidRPr="00B32C3E">
        <w:rPr>
          <w:rFonts w:ascii="微软雅黑" w:eastAsia="微软雅黑" w:hAnsi="微软雅黑" w:cs="微软雅黑" w:hint="eastAsia"/>
          <w:color w:val="808080"/>
        </w:rPr>
        <w:t>其中</w:t>
      </w:r>
      <w:r w:rsidRPr="00B32C3E">
        <w:rPr>
          <w:color w:val="808080"/>
        </w:rPr>
        <w:t xml:space="preserve"> index</w:t>
      </w:r>
      <w:r w:rsidRPr="00B32C3E">
        <w:rPr>
          <w:rFonts w:ascii="微软雅黑" w:eastAsia="微软雅黑" w:hAnsi="微软雅黑" w:cs="微软雅黑" w:hint="eastAsia"/>
          <w:color w:val="808080"/>
        </w:rPr>
        <w:t>表示构造器的参数位置，从</w:t>
      </w:r>
      <w:r w:rsidRPr="00B32C3E">
        <w:rPr>
          <w:color w:val="808080"/>
        </w:rPr>
        <w:t>0</w:t>
      </w:r>
      <w:r w:rsidRPr="00B32C3E">
        <w:rPr>
          <w:rFonts w:ascii="微软雅黑" w:eastAsia="微软雅黑" w:hAnsi="微软雅黑" w:cs="微软雅黑" w:hint="eastAsia"/>
          <w:color w:val="808080"/>
        </w:rPr>
        <w:t>开始</w:t>
      </w:r>
      <w:r w:rsidRPr="00B32C3E">
        <w:rPr>
          <w:color w:val="808080"/>
        </w:rPr>
        <w:br/>
        <w:t xml:space="preserve">        value</w:t>
      </w:r>
      <w:r w:rsidRPr="00B32C3E">
        <w:rPr>
          <w:rFonts w:ascii="微软雅黑" w:eastAsia="微软雅黑" w:hAnsi="微软雅黑" w:cs="微软雅黑" w:hint="eastAsia"/>
          <w:color w:val="808080"/>
        </w:rPr>
        <w:t>表示</w:t>
      </w:r>
      <w:r w:rsidRPr="00B32C3E">
        <w:rPr>
          <w:rFonts w:ascii="宋体" w:hAnsi="宋体" w:hint="eastAsia"/>
          <w:color w:val="808080"/>
        </w:rPr>
        <w:t xml:space="preserve"> </w:t>
      </w:r>
      <w:r w:rsidRPr="00B32C3E">
        <w:rPr>
          <w:rFonts w:ascii="微软雅黑" w:eastAsia="微软雅黑" w:hAnsi="微软雅黑" w:cs="微软雅黑" w:hint="eastAsia"/>
          <w:color w:val="808080"/>
        </w:rPr>
        <w:t>参数的值</w:t>
      </w:r>
      <w:r w:rsidRPr="00B32C3E">
        <w:rPr>
          <w:rFonts w:ascii="宋体" w:hAnsi="宋体" w:hint="eastAsia"/>
          <w:color w:val="808080"/>
        </w:rPr>
        <w:br/>
      </w:r>
      <w:r w:rsidRPr="00B32C3E">
        <w:rPr>
          <w:color w:val="808080"/>
        </w:rPr>
        <w:t>--&gt;</w:t>
      </w:r>
    </w:p>
    <w:p w14:paraId="7A421A6A" w14:textId="58D46A2E" w:rsidR="001A36B4" w:rsidRPr="001A36B4" w:rsidRDefault="001A36B4" w:rsidP="00806E81">
      <w:pPr>
        <w:pStyle w:val="code"/>
      </w:pPr>
    </w:p>
    <w:p w14:paraId="67FA421F" w14:textId="671CA15F" w:rsidR="001A36B4" w:rsidRDefault="001A36B4" w:rsidP="00806E81">
      <w:pPr>
        <w:pStyle w:val="code"/>
        <w:rPr>
          <w:color w:val="808080"/>
        </w:rPr>
      </w:pPr>
      <w:r w:rsidRPr="001A36B4">
        <w:rPr>
          <w:rFonts w:ascii="微软雅黑" w:eastAsia="微软雅黑" w:hAnsi="微软雅黑" w:cs="微软雅黑" w:hint="eastAsia"/>
        </w:rPr>
        <w:t>或者</w:t>
      </w:r>
    </w:p>
    <w:p w14:paraId="5067A4F5" w14:textId="79AD331E" w:rsidR="001A36B4" w:rsidRDefault="001A36B4" w:rsidP="00806E81">
      <w:pPr>
        <w:pStyle w:val="code"/>
      </w:pPr>
    </w:p>
    <w:p w14:paraId="5FEC315A" w14:textId="3DB8F750" w:rsidR="00B32C3E" w:rsidRPr="00CA7573" w:rsidRDefault="001A36B4" w:rsidP="00806E81">
      <w:pPr>
        <w:pStyle w:val="code"/>
        <w:rPr>
          <w:rFonts w:hint="eastAsia"/>
          <w:color w:val="A9B7C6"/>
        </w:rPr>
      </w:pPr>
      <w:r w:rsidRPr="001A36B4">
        <w:t xml:space="preserve">&lt;bean </w:t>
      </w:r>
      <w:r w:rsidRPr="001A36B4">
        <w:rPr>
          <w:color w:val="BABABA"/>
        </w:rPr>
        <w:t>id</w:t>
      </w:r>
      <w:r w:rsidRPr="001A36B4">
        <w:rPr>
          <w:color w:val="6A8759"/>
        </w:rPr>
        <w:t xml:space="preserve">="user" </w:t>
      </w:r>
      <w:r w:rsidRPr="001A36B4">
        <w:rPr>
          <w:color w:val="BABABA"/>
        </w:rPr>
        <w:t>class</w:t>
      </w:r>
      <w:r w:rsidRPr="001A36B4">
        <w:rPr>
          <w:color w:val="6A8759"/>
        </w:rPr>
        <w:t>="cn.edu.scnu.pojo.User"</w:t>
      </w:r>
      <w:r w:rsidRPr="001A36B4">
        <w:t>&gt;</w:t>
      </w:r>
      <w:r w:rsidRPr="001A36B4">
        <w:br/>
        <w:t xml:space="preserve">    &lt;constructor-arg </w:t>
      </w:r>
      <w:r w:rsidRPr="001A36B4">
        <w:rPr>
          <w:color w:val="BABABA"/>
        </w:rPr>
        <w:t>name</w:t>
      </w:r>
      <w:r w:rsidRPr="001A36B4">
        <w:rPr>
          <w:color w:val="6A8759"/>
        </w:rPr>
        <w:t xml:space="preserve">="id" </w:t>
      </w:r>
      <w:r w:rsidRPr="001A36B4">
        <w:rPr>
          <w:color w:val="BABABA"/>
        </w:rPr>
        <w:t>value</w:t>
      </w:r>
      <w:r w:rsidRPr="001A36B4">
        <w:rPr>
          <w:color w:val="6A8759"/>
        </w:rPr>
        <w:t>="1"</w:t>
      </w:r>
      <w:r w:rsidRPr="001A36B4">
        <w:t>/&gt;</w:t>
      </w:r>
      <w:r w:rsidRPr="001A36B4">
        <w:br/>
        <w:t xml:space="preserve">    &lt;constructor-arg </w:t>
      </w:r>
      <w:r w:rsidRPr="001A36B4">
        <w:rPr>
          <w:color w:val="BABABA"/>
        </w:rPr>
        <w:t>name</w:t>
      </w:r>
      <w:r w:rsidRPr="001A36B4">
        <w:rPr>
          <w:color w:val="6A8759"/>
        </w:rPr>
        <w:t xml:space="preserve">="name" </w:t>
      </w:r>
      <w:r w:rsidRPr="001A36B4">
        <w:rPr>
          <w:color w:val="BABABA"/>
        </w:rPr>
        <w:t>value</w:t>
      </w:r>
      <w:r w:rsidRPr="001A36B4">
        <w:rPr>
          <w:color w:val="6A8759"/>
        </w:rPr>
        <w:t>="Jhone"</w:t>
      </w:r>
      <w:r w:rsidRPr="001A36B4">
        <w:t>/&gt;</w:t>
      </w:r>
      <w:r w:rsidRPr="001A36B4">
        <w:br/>
        <w:t>&lt;/bean&gt;</w:t>
      </w:r>
    </w:p>
    <w:p w14:paraId="7719333D" w14:textId="7213925B" w:rsidR="000A6955" w:rsidRDefault="000A6955" w:rsidP="000A6955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静态工厂方式</w:t>
      </w:r>
    </w:p>
    <w:p w14:paraId="73E2907C" w14:textId="2DCC7326" w:rsidR="00B027B4" w:rsidRPr="00CA7573" w:rsidRDefault="00B027B4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P</w:t>
      </w:r>
      <w:r w:rsidRPr="00CA7573">
        <w:rPr>
          <w:rFonts w:hint="eastAsia"/>
          <w:b/>
          <w:i/>
          <w:u w:val="single"/>
        </w:rPr>
        <w:t>roduct</w:t>
      </w:r>
      <w:r w:rsidRPr="00CA7573">
        <w:rPr>
          <w:b/>
          <w:i/>
          <w:u w:val="single"/>
        </w:rPr>
        <w:t>.java</w:t>
      </w:r>
    </w:p>
    <w:p w14:paraId="1D51AEF0" w14:textId="77777777" w:rsidR="00B027B4" w:rsidRPr="00B027B4" w:rsidRDefault="00B027B4" w:rsidP="00806E81">
      <w:pPr>
        <w:pStyle w:val="code"/>
      </w:pPr>
      <w:r w:rsidRPr="00B027B4">
        <w:rPr>
          <w:color w:val="CC7832"/>
        </w:rPr>
        <w:t xml:space="preserve">public class </w:t>
      </w:r>
      <w:r w:rsidRPr="00B027B4">
        <w:t>Product {</w:t>
      </w:r>
      <w:r w:rsidRPr="00B027B4">
        <w:br/>
        <w:t xml:space="preserve">    </w:t>
      </w:r>
      <w:r w:rsidRPr="00B027B4">
        <w:rPr>
          <w:color w:val="CC7832"/>
        </w:rPr>
        <w:t xml:space="preserve">public void </w:t>
      </w:r>
      <w:r w:rsidRPr="00B027B4">
        <w:rPr>
          <w:color w:val="FFC66D"/>
        </w:rPr>
        <w:t>print</w:t>
      </w:r>
      <w:r w:rsidRPr="00B027B4">
        <w:t>(){</w:t>
      </w:r>
      <w:r w:rsidRPr="00B027B4">
        <w:br/>
        <w:t xml:space="preserve">        System.</w:t>
      </w:r>
      <w:r w:rsidRPr="00B027B4">
        <w:rPr>
          <w:i/>
          <w:iCs/>
          <w:color w:val="9876AA"/>
        </w:rPr>
        <w:t>out</w:t>
      </w:r>
      <w:r w:rsidRPr="00B027B4">
        <w:t>.println(</w:t>
      </w:r>
      <w:r w:rsidRPr="00B027B4">
        <w:rPr>
          <w:color w:val="6A8759"/>
        </w:rPr>
        <w:t>"hello world"</w:t>
      </w:r>
      <w:r w:rsidRPr="00B027B4">
        <w:t>)</w:t>
      </w:r>
      <w:r w:rsidRPr="00B027B4">
        <w:rPr>
          <w:color w:val="CC7832"/>
        </w:rPr>
        <w:t>;</w:t>
      </w:r>
      <w:r w:rsidRPr="00B027B4">
        <w:rPr>
          <w:color w:val="CC7832"/>
        </w:rPr>
        <w:br/>
        <w:t xml:space="preserve">    </w:t>
      </w:r>
      <w:r w:rsidRPr="00B027B4">
        <w:t>}</w:t>
      </w:r>
      <w:r w:rsidRPr="00B027B4">
        <w:br/>
        <w:t>}</w:t>
      </w:r>
    </w:p>
    <w:p w14:paraId="176A49F4" w14:textId="4D44CF67" w:rsidR="00B027B4" w:rsidRPr="00CA7573" w:rsidRDefault="00B027B4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StaticProduct.java</w:t>
      </w:r>
    </w:p>
    <w:p w14:paraId="66E00C48" w14:textId="77777777" w:rsidR="00CA7573" w:rsidRPr="00CA7573" w:rsidRDefault="00CA7573" w:rsidP="00806E81">
      <w:pPr>
        <w:pStyle w:val="code"/>
      </w:pPr>
      <w:r w:rsidRPr="00CA7573">
        <w:rPr>
          <w:color w:val="CC7832"/>
        </w:rPr>
        <w:t xml:space="preserve">public class </w:t>
      </w:r>
      <w:r w:rsidRPr="00CA7573">
        <w:t>StaticFactory {</w:t>
      </w:r>
      <w:r w:rsidRPr="00CA7573">
        <w:br/>
        <w:t xml:space="preserve">    </w:t>
      </w:r>
      <w:r w:rsidRPr="00CA7573">
        <w:rPr>
          <w:color w:val="CC7832"/>
        </w:rPr>
        <w:t xml:space="preserve">public </w:t>
      </w:r>
      <w:r w:rsidRPr="00CA7573">
        <w:rPr>
          <w:color w:val="FF0000"/>
        </w:rPr>
        <w:t xml:space="preserve"> </w:t>
      </w:r>
      <w:r w:rsidRPr="00CA7573">
        <w:rPr>
          <w:b/>
          <w:i/>
          <w:color w:val="FF0000"/>
          <w:u w:val="single"/>
        </w:rPr>
        <w:t>static Product getProduct</w:t>
      </w:r>
      <w:r w:rsidRPr="00CA7573">
        <w:t>(){</w:t>
      </w:r>
      <w:r w:rsidRPr="00CA7573">
        <w:br/>
        <w:t xml:space="preserve">        </w:t>
      </w:r>
      <w:r w:rsidRPr="00CA7573">
        <w:rPr>
          <w:color w:val="CC7832"/>
        </w:rPr>
        <w:t xml:space="preserve">return  new </w:t>
      </w:r>
      <w:r w:rsidRPr="00CA7573">
        <w:t>Product()</w:t>
      </w:r>
      <w:r w:rsidRPr="00CA7573">
        <w:rPr>
          <w:color w:val="CC7832"/>
        </w:rPr>
        <w:t>;</w:t>
      </w:r>
      <w:r w:rsidRPr="00CA7573">
        <w:rPr>
          <w:color w:val="CC7832"/>
        </w:rPr>
        <w:br/>
        <w:t xml:space="preserve">    </w:t>
      </w:r>
      <w:r w:rsidRPr="00CA7573">
        <w:t>}</w:t>
      </w:r>
      <w:r w:rsidRPr="00CA7573">
        <w:br/>
        <w:t>}</w:t>
      </w:r>
    </w:p>
    <w:p w14:paraId="63D584B9" w14:textId="06603D72" w:rsidR="00B027B4" w:rsidRPr="00CA7573" w:rsidRDefault="00CA7573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applicationContext.xml</w:t>
      </w:r>
    </w:p>
    <w:p w14:paraId="60F26113" w14:textId="77777777" w:rsidR="00CA7573" w:rsidRPr="00CA7573" w:rsidRDefault="00CA7573" w:rsidP="00806E81">
      <w:pPr>
        <w:pStyle w:val="code"/>
        <w:rPr>
          <w:color w:val="A9B7C6"/>
        </w:rPr>
      </w:pPr>
      <w:r w:rsidRPr="00CA7573">
        <w:t xml:space="preserve">&lt;bean </w:t>
      </w:r>
      <w:r w:rsidRPr="00CA7573">
        <w:rPr>
          <w:color w:val="BABABA"/>
        </w:rPr>
        <w:t>id</w:t>
      </w:r>
      <w:r w:rsidRPr="00CA7573">
        <w:t xml:space="preserve">="staticFactory" </w:t>
      </w:r>
      <w:r w:rsidRPr="00CA7573">
        <w:br/>
        <w:t xml:space="preserve">      </w:t>
      </w:r>
      <w:r w:rsidRPr="00CA7573">
        <w:rPr>
          <w:color w:val="BABABA"/>
        </w:rPr>
        <w:t>class</w:t>
      </w:r>
      <w:r w:rsidRPr="00CA7573">
        <w:t>="cn.edu.scnu.factory.</w:t>
      </w:r>
      <w:r w:rsidRPr="00CA7573">
        <w:rPr>
          <w:b/>
          <w:i/>
          <w:color w:val="FF0000"/>
          <w:u w:val="single"/>
        </w:rPr>
        <w:t>StaticFactory</w:t>
      </w:r>
      <w:r w:rsidRPr="00CA7573">
        <w:t xml:space="preserve">" </w:t>
      </w:r>
      <w:r w:rsidRPr="00CA7573">
        <w:br/>
        <w:t xml:space="preserve">     </w:t>
      </w:r>
      <w:r w:rsidRPr="00CA7573">
        <w:rPr>
          <w:b/>
          <w:i/>
          <w:color w:val="FF0000"/>
          <w:u w:val="single"/>
        </w:rPr>
        <w:t xml:space="preserve"> factory-method="getProduct"</w:t>
      </w:r>
      <w:r w:rsidRPr="00CA7573">
        <w:t>/&gt;</w:t>
      </w:r>
    </w:p>
    <w:p w14:paraId="51662164" w14:textId="77777777" w:rsidR="00CA7573" w:rsidRPr="00CA7573" w:rsidRDefault="00CA7573" w:rsidP="00B027B4">
      <w:pPr>
        <w:rPr>
          <w:rFonts w:hint="eastAsia"/>
        </w:rPr>
      </w:pPr>
    </w:p>
    <w:p w14:paraId="2B0D11FA" w14:textId="07890431" w:rsidR="000A6955" w:rsidRDefault="000A6955" w:rsidP="000A6955">
      <w:pPr>
        <w:pStyle w:val="5"/>
      </w:pPr>
      <w:r>
        <w:rPr>
          <w:rFonts w:hint="eastAsia"/>
        </w:rPr>
        <w:t>2.1.3</w:t>
      </w:r>
      <w:r>
        <w:t xml:space="preserve">  </w:t>
      </w:r>
      <w:r>
        <w:rPr>
          <w:rFonts w:hint="eastAsia"/>
        </w:rPr>
        <w:t>普通工厂方式</w:t>
      </w:r>
    </w:p>
    <w:p w14:paraId="2E726F3E" w14:textId="3F7C1FDB" w:rsidR="00CA7573" w:rsidRPr="00CA7573" w:rsidRDefault="00CA7573" w:rsidP="00CA7573">
      <w:pPr>
        <w:rPr>
          <w:b/>
          <w:i/>
          <w:u w:val="single"/>
        </w:rPr>
      </w:pPr>
      <w:r w:rsidRPr="00CA7573">
        <w:rPr>
          <w:rFonts w:hint="eastAsia"/>
          <w:b/>
          <w:i/>
          <w:u w:val="single"/>
        </w:rPr>
        <w:t>C</w:t>
      </w:r>
      <w:r w:rsidRPr="00CA7573">
        <w:rPr>
          <w:b/>
          <w:i/>
          <w:u w:val="single"/>
        </w:rPr>
        <w:t>ustomProduct.java</w:t>
      </w:r>
    </w:p>
    <w:p w14:paraId="5C59CBBC" w14:textId="77777777" w:rsidR="00CA7573" w:rsidRPr="00CA7573" w:rsidRDefault="00CA7573" w:rsidP="00806E81">
      <w:pPr>
        <w:pStyle w:val="code"/>
        <w:rPr>
          <w:b/>
          <w:i/>
          <w:u w:val="single"/>
        </w:rPr>
      </w:pPr>
      <w:r w:rsidRPr="00CA7573">
        <w:rPr>
          <w:color w:val="CC7832"/>
        </w:rPr>
        <w:t xml:space="preserve">public class </w:t>
      </w:r>
      <w:r w:rsidRPr="00CA7573">
        <w:t>CustomProduct {</w:t>
      </w:r>
      <w:r w:rsidRPr="00CA7573">
        <w:br/>
        <w:t xml:space="preserve">    </w:t>
      </w:r>
      <w:r w:rsidRPr="00CA7573">
        <w:rPr>
          <w:color w:val="CC7832"/>
        </w:rPr>
        <w:t xml:space="preserve">public </w:t>
      </w:r>
      <w:r w:rsidRPr="00CA7573">
        <w:t xml:space="preserve">Product </w:t>
      </w:r>
      <w:r w:rsidRPr="00CA7573">
        <w:rPr>
          <w:color w:val="FFC66D"/>
        </w:rPr>
        <w:t>getProduct</w:t>
      </w:r>
      <w:r w:rsidRPr="00CA7573">
        <w:t>(){</w:t>
      </w:r>
      <w:r w:rsidRPr="00CA7573">
        <w:br/>
        <w:t xml:space="preserve">        </w:t>
      </w:r>
      <w:r w:rsidRPr="00CA7573">
        <w:rPr>
          <w:color w:val="CC7832"/>
        </w:rPr>
        <w:t xml:space="preserve">return new </w:t>
      </w:r>
      <w:r w:rsidRPr="00CA7573">
        <w:t>Product()</w:t>
      </w:r>
      <w:r w:rsidRPr="00CA7573">
        <w:rPr>
          <w:color w:val="CC7832"/>
        </w:rPr>
        <w:t>;</w:t>
      </w:r>
      <w:r w:rsidRPr="00CA7573">
        <w:rPr>
          <w:color w:val="CC7832"/>
        </w:rPr>
        <w:br/>
        <w:t xml:space="preserve">    </w:t>
      </w:r>
      <w:r w:rsidRPr="00CA7573">
        <w:t>}</w:t>
      </w:r>
      <w:r w:rsidRPr="00CA7573">
        <w:br/>
      </w:r>
      <w:r w:rsidRPr="00CA7573">
        <w:rPr>
          <w:b/>
          <w:i/>
          <w:u w:val="single"/>
        </w:rPr>
        <w:t>}</w:t>
      </w:r>
    </w:p>
    <w:p w14:paraId="17DEE93B" w14:textId="20584EB1" w:rsidR="00CA7573" w:rsidRPr="00CA7573" w:rsidRDefault="00CA7573" w:rsidP="00CA7573">
      <w:pPr>
        <w:rPr>
          <w:b/>
          <w:i/>
          <w:u w:val="single"/>
        </w:rPr>
      </w:pPr>
      <w:r w:rsidRPr="00CA7573">
        <w:rPr>
          <w:b/>
          <w:i/>
          <w:u w:val="single"/>
        </w:rPr>
        <w:t>applicationContext.xml</w:t>
      </w:r>
    </w:p>
    <w:p w14:paraId="706BD1F1" w14:textId="77777777" w:rsidR="00CA7573" w:rsidRPr="00CA7573" w:rsidRDefault="00CA7573" w:rsidP="00806E81">
      <w:pPr>
        <w:pStyle w:val="code"/>
        <w:rPr>
          <w:color w:val="A9B7C6"/>
        </w:rPr>
      </w:pPr>
      <w:r w:rsidRPr="00CA7573">
        <w:rPr>
          <w:color w:val="808080"/>
        </w:rPr>
        <w:t>&lt;!--</w:t>
      </w:r>
      <w:r w:rsidRPr="00CA7573">
        <w:rPr>
          <w:rFonts w:ascii="微软雅黑" w:eastAsia="微软雅黑" w:hAnsi="微软雅黑" w:cs="微软雅黑" w:hint="eastAsia"/>
          <w:color w:val="808080"/>
        </w:rPr>
        <w:t>普通工厂方式</w:t>
      </w:r>
      <w:r w:rsidRPr="00CA7573">
        <w:rPr>
          <w:color w:val="808080"/>
        </w:rPr>
        <w:t>--&gt;</w:t>
      </w:r>
      <w:r w:rsidRPr="00CA7573">
        <w:rPr>
          <w:color w:val="808080"/>
        </w:rPr>
        <w:br/>
      </w:r>
      <w:r w:rsidRPr="00CA7573">
        <w:t xml:space="preserve">&lt;bean </w:t>
      </w:r>
      <w:r w:rsidRPr="00CA7573">
        <w:rPr>
          <w:color w:val="BABABA"/>
        </w:rPr>
        <w:t>id</w:t>
      </w:r>
      <w:r w:rsidRPr="00CA7573">
        <w:t xml:space="preserve">="product" </w:t>
      </w:r>
      <w:r w:rsidRPr="00CA7573">
        <w:rPr>
          <w:i/>
          <w:color w:val="FF0000"/>
          <w:u w:val="single"/>
        </w:rPr>
        <w:t>factory-bean</w:t>
      </w:r>
      <w:r w:rsidRPr="00CA7573">
        <w:t xml:space="preserve">="customProduct" </w:t>
      </w:r>
      <w:r w:rsidRPr="00CA7573">
        <w:rPr>
          <w:b/>
          <w:i/>
          <w:color w:val="FF0000"/>
          <w:u w:val="single"/>
        </w:rPr>
        <w:t>factory-method</w:t>
      </w:r>
      <w:r w:rsidRPr="00CA7573">
        <w:t>="getProduct"/&gt;</w:t>
      </w:r>
      <w:r w:rsidRPr="00CA7573">
        <w:br/>
      </w:r>
      <w:r w:rsidRPr="00CA7573">
        <w:br/>
        <w:t xml:space="preserve">&lt;bean </w:t>
      </w:r>
      <w:r w:rsidRPr="00CA7573">
        <w:rPr>
          <w:color w:val="BABABA"/>
        </w:rPr>
        <w:t>id</w:t>
      </w:r>
      <w:r w:rsidRPr="00CA7573">
        <w:t xml:space="preserve">="customProduct" </w:t>
      </w:r>
      <w:r w:rsidRPr="00CA7573">
        <w:rPr>
          <w:color w:val="BABABA"/>
        </w:rPr>
        <w:t>class</w:t>
      </w:r>
      <w:r w:rsidRPr="00CA7573">
        <w:t>="cn.edu.scnu.factory.CustomProduct"/&gt;</w:t>
      </w:r>
    </w:p>
    <w:p w14:paraId="76CFA92D" w14:textId="77777777" w:rsidR="00CA7573" w:rsidRPr="00CA7573" w:rsidRDefault="00CA7573" w:rsidP="00CA7573">
      <w:pPr>
        <w:rPr>
          <w:rFonts w:hint="eastAsia"/>
        </w:rPr>
      </w:pPr>
    </w:p>
    <w:p w14:paraId="1BC4C8BB" w14:textId="0FBCF571" w:rsidR="000A6955" w:rsidRDefault="000A6955" w:rsidP="000A6955">
      <w:pPr>
        <w:pStyle w:val="5"/>
      </w:pPr>
      <w:r>
        <w:rPr>
          <w:rFonts w:hint="eastAsia"/>
        </w:rPr>
        <w:t>2.1.4</w:t>
      </w:r>
      <w:r>
        <w:t xml:space="preserve">  </w:t>
      </w:r>
      <w:r>
        <w:rPr>
          <w:rFonts w:hint="eastAsia"/>
        </w:rPr>
        <w:t>定义多个配置文件</w:t>
      </w:r>
    </w:p>
    <w:p w14:paraId="393CC370" w14:textId="23B32D8A" w:rsidR="00CA7573" w:rsidRDefault="00CA7573" w:rsidP="00806E81">
      <w:pPr>
        <w:pStyle w:val="code"/>
      </w:pPr>
      <w:r w:rsidRPr="00CA7573">
        <w:t xml:space="preserve">&lt;import </w:t>
      </w:r>
      <w:r w:rsidRPr="00CA7573">
        <w:rPr>
          <w:color w:val="BABABA"/>
        </w:rPr>
        <w:t>resource</w:t>
      </w:r>
      <w:r w:rsidRPr="00CA7573">
        <w:t>="applicationContext1.xml"/&gt;</w:t>
      </w:r>
    </w:p>
    <w:p w14:paraId="2BE6C70C" w14:textId="00F4BDBA" w:rsidR="00CA7573" w:rsidRDefault="00CA7573" w:rsidP="00806E81">
      <w:pPr>
        <w:pStyle w:val="code"/>
      </w:pPr>
    </w:p>
    <w:p w14:paraId="481F2EEF" w14:textId="285236E5" w:rsidR="00CA7573" w:rsidRPr="00CA7573" w:rsidRDefault="00CA7573" w:rsidP="00806E81">
      <w:pPr>
        <w:pStyle w:val="code"/>
        <w:rPr>
          <w:rFonts w:hint="eastAsia"/>
        </w:rPr>
      </w:pPr>
      <w:r w:rsidRPr="00CA7573">
        <w:rPr>
          <w:rFonts w:ascii="微软雅黑" w:eastAsia="微软雅黑" w:hAnsi="微软雅黑" w:cs="微软雅黑" w:hint="eastAsia"/>
        </w:rPr>
        <w:t>注意</w:t>
      </w:r>
      <w:r w:rsidRPr="00CA7573">
        <w:rPr>
          <w:rFonts w:hint="eastAsia"/>
        </w:rPr>
        <w:t>:</w:t>
      </w:r>
      <w:r>
        <w:t>resource</w:t>
      </w:r>
      <w:r>
        <w:rPr>
          <w:rFonts w:ascii="微软雅黑" w:eastAsia="微软雅黑" w:hAnsi="微软雅黑" w:cs="微软雅黑" w:hint="eastAsia"/>
        </w:rPr>
        <w:t>的值只能是配置文件的相对路径（相对于主配置文件）</w:t>
      </w:r>
    </w:p>
    <w:p w14:paraId="5F20B702" w14:textId="77777777" w:rsidR="00CA7573" w:rsidRPr="00CA7573" w:rsidRDefault="00CA7573" w:rsidP="00CA7573">
      <w:pPr>
        <w:rPr>
          <w:rFonts w:hint="eastAsia"/>
        </w:rPr>
      </w:pPr>
    </w:p>
    <w:p w14:paraId="7CB446E8" w14:textId="77125A20" w:rsidR="00DE50E8" w:rsidRDefault="00DE50E8" w:rsidP="00DE50E8">
      <w:pPr>
        <w:pStyle w:val="4"/>
      </w:pPr>
      <w:r>
        <w:rPr>
          <w:rFonts w:hint="eastAsia"/>
        </w:rPr>
        <w:lastRenderedPageBreak/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161883E6" w14:textId="414916C7" w:rsidR="000A6955" w:rsidRDefault="000A6955" w:rsidP="00F72EEC">
      <w:pPr>
        <w:pStyle w:val="5"/>
      </w:pPr>
      <w:r>
        <w:rPr>
          <w:rFonts w:hint="eastAsia"/>
        </w:rPr>
        <w:t>2</w:t>
      </w:r>
      <w:r>
        <w:t>.2.1  bean</w:t>
      </w:r>
      <w:r w:rsidR="00366494">
        <w:rPr>
          <w:rFonts w:hint="eastAsia"/>
        </w:rPr>
        <w:t>的作用</w:t>
      </w:r>
      <w:r w:rsidR="00E368B0">
        <w:rPr>
          <w:rFonts w:hint="eastAsia"/>
        </w:rPr>
        <w:t>域</w:t>
      </w:r>
    </w:p>
    <w:p w14:paraId="2BFB989A" w14:textId="6996D294" w:rsidR="00E368B0" w:rsidRPr="00E368B0" w:rsidRDefault="00E368B0" w:rsidP="00E368B0">
      <w:pPr>
        <w:rPr>
          <w:b/>
          <w:i/>
          <w:u w:val="single"/>
        </w:rPr>
      </w:pPr>
      <w:r>
        <w:tab/>
      </w:r>
      <w:r w:rsidRPr="00E368B0">
        <w:rPr>
          <w:rFonts w:hint="eastAsia"/>
          <w:b/>
          <w:i/>
          <w:u w:val="single"/>
        </w:rPr>
        <w:t>示例：</w:t>
      </w:r>
    </w:p>
    <w:p w14:paraId="2862D3BE" w14:textId="3EF9B9EE" w:rsidR="00E368B0" w:rsidRPr="00E368B0" w:rsidRDefault="00E368B0" w:rsidP="00806E81">
      <w:pPr>
        <w:pStyle w:val="code"/>
        <w:rPr>
          <w:color w:val="A9B7C6"/>
        </w:rPr>
      </w:pPr>
      <w:r w:rsidRPr="00E368B0">
        <w:t xml:space="preserve">&lt;bean </w:t>
      </w:r>
      <w:r w:rsidRPr="00E368B0">
        <w:rPr>
          <w:color w:val="BABABA"/>
        </w:rPr>
        <w:t>id</w:t>
      </w:r>
      <w:r w:rsidRPr="00E368B0">
        <w:t xml:space="preserve">="demo" </w:t>
      </w:r>
      <w:r w:rsidRPr="00E368B0">
        <w:rPr>
          <w:color w:val="BABABA"/>
        </w:rPr>
        <w:t>class</w:t>
      </w:r>
      <w:r w:rsidRPr="00E368B0">
        <w:t xml:space="preserve">="cn.edu.scnu.pojo.Demo" </w:t>
      </w:r>
      <w:r w:rsidRPr="00E368B0">
        <w:rPr>
          <w:b/>
          <w:i/>
          <w:color w:val="FF0000"/>
          <w:u w:val="single"/>
        </w:rPr>
        <w:t>scope="singleton"</w:t>
      </w:r>
      <w:r w:rsidRPr="00E368B0">
        <w:t>&gt;</w:t>
      </w:r>
      <w:r w:rsidRPr="00E368B0">
        <w:br/>
        <w:t xml:space="preserve">    &lt;property </w:t>
      </w:r>
      <w:r w:rsidRPr="00E368B0">
        <w:rPr>
          <w:color w:val="BABABA"/>
        </w:rPr>
        <w:t>name</w:t>
      </w:r>
      <w:r w:rsidRPr="00E368B0">
        <w:t xml:space="preserve">="msg" </w:t>
      </w:r>
      <w:r w:rsidRPr="00E368B0">
        <w:rPr>
          <w:color w:val="BABABA"/>
        </w:rPr>
        <w:t>value</w:t>
      </w:r>
      <w:r w:rsidRPr="00E368B0">
        <w:t>="hello world"/&gt;</w:t>
      </w:r>
      <w:r w:rsidRPr="00E368B0">
        <w:br/>
        <w:t>&lt;/bean&gt;</w:t>
      </w:r>
    </w:p>
    <w:p w14:paraId="5A195892" w14:textId="34FC4D57" w:rsidR="00E368B0" w:rsidRDefault="00E368B0" w:rsidP="00E368B0">
      <w:r>
        <w:tab/>
      </w:r>
      <w:r>
        <w:rPr>
          <w:rFonts w:hint="eastAsia"/>
        </w:rPr>
        <w:t>Spring</w:t>
      </w:r>
      <w:r>
        <w:rPr>
          <w:rFonts w:hint="eastAsia"/>
        </w:rPr>
        <w:t>在创建一个</w:t>
      </w:r>
      <w:r>
        <w:rPr>
          <w:rFonts w:hint="eastAsia"/>
        </w:rPr>
        <w:t>Bean</w:t>
      </w:r>
      <w:r>
        <w:rPr>
          <w:rFonts w:hint="eastAsia"/>
        </w:rPr>
        <w:t>实例时，不仅可以完成</w:t>
      </w:r>
      <w:r>
        <w:rPr>
          <w:rFonts w:hint="eastAsia"/>
        </w:rPr>
        <w:t>Bean</w:t>
      </w:r>
      <w:r>
        <w:rPr>
          <w:rFonts w:hint="eastAsia"/>
        </w:rPr>
        <w:t>的实例化，还可以为</w:t>
      </w:r>
      <w:r>
        <w:rPr>
          <w:rFonts w:hint="eastAsia"/>
        </w:rPr>
        <w:t>Bean</w:t>
      </w:r>
      <w:r>
        <w:rPr>
          <w:rFonts w:hint="eastAsia"/>
        </w:rPr>
        <w:t>指定特定的作用于。</w:t>
      </w:r>
    </w:p>
    <w:p w14:paraId="4E2FCF42" w14:textId="53CA8840" w:rsidR="00E368B0" w:rsidRDefault="00E368B0" w:rsidP="00E368B0">
      <w:r>
        <w:tab/>
      </w:r>
      <w:r>
        <w:rPr>
          <w:rFonts w:hint="eastAsia"/>
        </w:rPr>
        <w:t>Spring</w:t>
      </w: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中作用域：</w:t>
      </w:r>
    </w:p>
    <w:p w14:paraId="1BD9EF1F" w14:textId="044335BD" w:rsidR="00E368B0" w:rsidRDefault="00E368B0" w:rsidP="00E368B0">
      <w:pPr>
        <w:pStyle w:val="afff1"/>
        <w:numPr>
          <w:ilvl w:val="0"/>
          <w:numId w:val="45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singleton</w:t>
      </w:r>
      <w:r>
        <w:rPr>
          <w:rFonts w:hint="eastAsia"/>
        </w:rPr>
        <w:t>：单例模式，在整个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容器中，只有一个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>
        <w:rPr>
          <w:rFonts w:hint="eastAsia"/>
        </w:rPr>
        <w:t xml:space="preserve"> </w:t>
      </w:r>
    </w:p>
    <w:p w14:paraId="1B90FC24" w14:textId="3DAEAC6E" w:rsidR="00E368B0" w:rsidRDefault="00E368B0" w:rsidP="00E368B0">
      <w:pPr>
        <w:pStyle w:val="afff1"/>
        <w:numPr>
          <w:ilvl w:val="0"/>
          <w:numId w:val="45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prototype</w:t>
      </w:r>
      <w:r>
        <w:rPr>
          <w:rFonts w:hint="eastAsia"/>
        </w:rPr>
        <w:t>：原型模式，每次通过</w:t>
      </w:r>
      <w:r>
        <w:rPr>
          <w:rFonts w:hint="eastAsia"/>
        </w:rPr>
        <w:t>getBean</w:t>
      </w:r>
      <w:r>
        <w:rPr>
          <w:rFonts w:hint="eastAsia"/>
        </w:rPr>
        <w:t>方法获取</w:t>
      </w:r>
      <w:r>
        <w:rPr>
          <w:rFonts w:hint="eastAsia"/>
        </w:rPr>
        <w:t>Bean</w:t>
      </w:r>
      <w:r>
        <w:rPr>
          <w:rFonts w:hint="eastAsia"/>
        </w:rPr>
        <w:t>时，都会产生一个新的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119BF5D" w14:textId="26E76A2E" w:rsidR="00E368B0" w:rsidRDefault="00E368B0" w:rsidP="00E368B0">
      <w:pPr>
        <w:pStyle w:val="afff1"/>
        <w:numPr>
          <w:ilvl w:val="0"/>
          <w:numId w:val="45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request</w:t>
      </w:r>
      <w:r>
        <w:rPr>
          <w:rFonts w:hint="eastAsia"/>
        </w:rPr>
        <w:t>：对于每次</w:t>
      </w:r>
      <w:r>
        <w:rPr>
          <w:rFonts w:hint="eastAsia"/>
        </w:rPr>
        <w:t>http</w:t>
      </w:r>
      <w:r>
        <w:rPr>
          <w:rFonts w:hint="eastAsia"/>
        </w:rPr>
        <w:t>请求，使用</w:t>
      </w:r>
      <w:r>
        <w:rPr>
          <w:rFonts w:hint="eastAsia"/>
        </w:rPr>
        <w:t>request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都将产生一个新实例。只有</w:t>
      </w:r>
      <w:r>
        <w:rPr>
          <w:rFonts w:hint="eastAsia"/>
        </w:rPr>
        <w:t>web</w:t>
      </w:r>
      <w:r>
        <w:rPr>
          <w:rFonts w:hint="eastAsia"/>
        </w:rPr>
        <w:t>应用时，该作用域才有效。</w:t>
      </w:r>
    </w:p>
    <w:p w14:paraId="16E12F2B" w14:textId="1C2F114C" w:rsidR="00E368B0" w:rsidRDefault="00E368B0" w:rsidP="00E368B0">
      <w:pPr>
        <w:pStyle w:val="afff1"/>
        <w:numPr>
          <w:ilvl w:val="0"/>
          <w:numId w:val="45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session</w:t>
      </w:r>
      <w:r>
        <w:rPr>
          <w:rFonts w:hint="eastAsia"/>
        </w:rPr>
        <w:t>：对于每次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</w:t>
      </w:r>
    </w:p>
    <w:p w14:paraId="54B75C70" w14:textId="4693934B" w:rsidR="00E368B0" w:rsidRDefault="00E368B0" w:rsidP="00E368B0">
      <w:pPr>
        <w:pStyle w:val="afff1"/>
        <w:numPr>
          <w:ilvl w:val="0"/>
          <w:numId w:val="45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globalsession</w:t>
      </w:r>
      <w:r>
        <w:rPr>
          <w:rFonts w:hint="eastAsia"/>
        </w:rPr>
        <w:t>：每个全局的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都将产生一个新实例。典型情况下，仅在使用</w:t>
      </w:r>
      <w:r>
        <w:rPr>
          <w:rFonts w:hint="eastAsia"/>
        </w:rPr>
        <w:t>portlet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时候有效。</w:t>
      </w:r>
    </w:p>
    <w:p w14:paraId="26868162" w14:textId="14721EA2" w:rsidR="00E368B0" w:rsidRDefault="00E368B0" w:rsidP="00E368B0"/>
    <w:p w14:paraId="790DFC33" w14:textId="5575BFA1" w:rsidR="00E368B0" w:rsidRPr="009E1908" w:rsidRDefault="00E368B0" w:rsidP="00E368B0">
      <w:pPr>
        <w:ind w:left="720" w:firstLine="360"/>
        <w:rPr>
          <w:b/>
          <w:i/>
          <w:u w:val="single"/>
        </w:rPr>
      </w:pPr>
      <w:r>
        <w:rPr>
          <w:rFonts w:hint="eastAsia"/>
        </w:rPr>
        <w:t>其中，比较常用的是</w:t>
      </w:r>
      <w:r>
        <w:rPr>
          <w:rFonts w:hint="eastAsia"/>
        </w:rPr>
        <w:t>singleton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两种作用域。对于单例模式，一旦产生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会追踪</w:t>
      </w:r>
      <w:r>
        <w:rPr>
          <w:rFonts w:hint="eastAsia"/>
        </w:rPr>
        <w:t>Bean</w:t>
      </w:r>
      <w:r>
        <w:rPr>
          <w:rFonts w:hint="eastAsia"/>
        </w:rPr>
        <w:t>的状态，负责维护生命周期。而</w:t>
      </w:r>
      <w:r w:rsidRPr="009E1908">
        <w:rPr>
          <w:rFonts w:hint="eastAsia"/>
          <w:b/>
          <w:i/>
          <w:u w:val="single"/>
        </w:rPr>
        <w:t>prototype</w:t>
      </w:r>
      <w:r w:rsidRPr="009E1908">
        <w:rPr>
          <w:rFonts w:hint="eastAsia"/>
          <w:b/>
          <w:i/>
          <w:u w:val="single"/>
        </w:rPr>
        <w:t>每次都产生一个</w:t>
      </w:r>
      <w:r w:rsidRPr="009E1908">
        <w:rPr>
          <w:rFonts w:hint="eastAsia"/>
          <w:b/>
          <w:i/>
          <w:u w:val="single"/>
        </w:rPr>
        <w:t>Bean</w:t>
      </w:r>
      <w:r w:rsidRPr="009E1908">
        <w:rPr>
          <w:rFonts w:hint="eastAsia"/>
          <w:b/>
          <w:i/>
          <w:u w:val="single"/>
        </w:rPr>
        <w:t>，因此，</w:t>
      </w:r>
      <w:r w:rsidRPr="009E1908">
        <w:rPr>
          <w:rFonts w:hint="eastAsia"/>
          <w:b/>
          <w:i/>
          <w:u w:val="single"/>
        </w:rPr>
        <w:t>spring</w:t>
      </w:r>
      <w:r w:rsidRPr="009E1908">
        <w:rPr>
          <w:rFonts w:hint="eastAsia"/>
          <w:b/>
          <w:i/>
          <w:u w:val="single"/>
        </w:rPr>
        <w:t>仅仅</w:t>
      </w:r>
      <w:r w:rsidRPr="009E1908">
        <w:rPr>
          <w:rFonts w:hint="eastAsia"/>
          <w:b/>
          <w:i/>
          <w:u w:val="single"/>
        </w:rPr>
        <w:t>new</w:t>
      </w:r>
      <w:r w:rsidRPr="009E1908">
        <w:rPr>
          <w:rFonts w:hint="eastAsia"/>
          <w:b/>
          <w:i/>
          <w:u w:val="single"/>
        </w:rPr>
        <w:t>实例，并不会追踪。</w:t>
      </w:r>
    </w:p>
    <w:p w14:paraId="21456127" w14:textId="04ACE608" w:rsidR="00E368B0" w:rsidRPr="009E1908" w:rsidRDefault="00E368B0" w:rsidP="00E368B0">
      <w:pPr>
        <w:ind w:left="720" w:firstLine="360"/>
        <w:rPr>
          <w:rFonts w:hint="eastAsia"/>
          <w:b/>
          <w:i/>
          <w:u w:val="single"/>
        </w:rPr>
      </w:pPr>
      <w:r>
        <w:rPr>
          <w:rFonts w:hint="eastAsia"/>
        </w:rPr>
        <w:t>如果不指定作用域，默认</w:t>
      </w:r>
      <w:r>
        <w:rPr>
          <w:rFonts w:hint="eastAsia"/>
        </w:rPr>
        <w:t>singleton</w:t>
      </w:r>
      <w:r>
        <w:rPr>
          <w:rFonts w:hint="eastAsia"/>
        </w:rPr>
        <w:t>。</w:t>
      </w:r>
      <w:r w:rsidRPr="009E1908">
        <w:rPr>
          <w:b/>
          <w:i/>
          <w:u w:val="single"/>
        </w:rPr>
        <w:t>P</w:t>
      </w:r>
      <w:r w:rsidRPr="009E1908">
        <w:rPr>
          <w:rFonts w:hint="eastAsia"/>
          <w:b/>
          <w:i/>
          <w:u w:val="single"/>
        </w:rPr>
        <w:t>rototype</w:t>
      </w:r>
      <w:r w:rsidRPr="009E1908">
        <w:rPr>
          <w:rFonts w:hint="eastAsia"/>
          <w:b/>
          <w:i/>
          <w:u w:val="single"/>
        </w:rPr>
        <w:t>作用域</w:t>
      </w:r>
      <w:r w:rsidRPr="009E1908">
        <w:rPr>
          <w:rFonts w:hint="eastAsia"/>
          <w:b/>
          <w:i/>
          <w:u w:val="single"/>
        </w:rPr>
        <w:t>Bean</w:t>
      </w:r>
      <w:r w:rsidRPr="009E1908">
        <w:rPr>
          <w:rFonts w:hint="eastAsia"/>
          <w:b/>
          <w:i/>
          <w:u w:val="single"/>
        </w:rPr>
        <w:t>的撞见销毁代缴比较大，应予以避免</w:t>
      </w:r>
    </w:p>
    <w:p w14:paraId="52D08B48" w14:textId="79FE323A" w:rsidR="00E368B0" w:rsidRPr="00E368B0" w:rsidRDefault="00E368B0" w:rsidP="00E368B0">
      <w:pPr>
        <w:pStyle w:val="5"/>
        <w:rPr>
          <w:rFonts w:hint="eastAsia"/>
        </w:rPr>
      </w:pPr>
      <w:r>
        <w:rPr>
          <w:rFonts w:hint="eastAsia"/>
        </w:rPr>
        <w:t>2.2</w:t>
      </w:r>
      <w:r>
        <w:t>.2  bean</w:t>
      </w:r>
      <w:r>
        <w:rPr>
          <w:rFonts w:hint="eastAsia"/>
        </w:rPr>
        <w:t>的初始化时间</w:t>
      </w:r>
    </w:p>
    <w:p w14:paraId="3227BEDA" w14:textId="08AD30EE" w:rsidR="00E368B0" w:rsidRDefault="009E1908" w:rsidP="00E368B0"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scope=prototype</w:t>
      </w:r>
      <w:r>
        <w:rPr>
          <w:rFonts w:hint="eastAsia"/>
        </w:rPr>
        <w:t>：每次获取对象实例（执行</w:t>
      </w:r>
      <w:r>
        <w:rPr>
          <w:rFonts w:hint="eastAsia"/>
        </w:rPr>
        <w:t>getBean</w:t>
      </w:r>
      <w:r>
        <w:rPr>
          <w:rFonts w:hint="eastAsia"/>
        </w:rPr>
        <w:t>方法），</w:t>
      </w:r>
      <w:r>
        <w:rPr>
          <w:rFonts w:hint="eastAsia"/>
        </w:rPr>
        <w:t>spring</w:t>
      </w:r>
      <w:r>
        <w:rPr>
          <w:rFonts w:hint="eastAsia"/>
        </w:rPr>
        <w:t>都会新创建一个对象实例。</w:t>
      </w:r>
    </w:p>
    <w:p w14:paraId="773AC817" w14:textId="6929FD04" w:rsidR="009E1908" w:rsidRDefault="009E1908" w:rsidP="00E368B0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scope=singleton</w:t>
      </w:r>
      <w:r>
        <w:rPr>
          <w:rFonts w:hint="eastAsia"/>
        </w:rPr>
        <w:t>：根据</w:t>
      </w:r>
      <w:r>
        <w:rPr>
          <w:rFonts w:hint="eastAsia"/>
        </w:rPr>
        <w:t>bean</w:t>
      </w:r>
      <w:r>
        <w:rPr>
          <w:rFonts w:hint="eastAsia"/>
        </w:rPr>
        <w:t>标签的</w:t>
      </w:r>
      <w:r w:rsidRPr="009E1908">
        <w:rPr>
          <w:rFonts w:hint="eastAsia"/>
          <w:b/>
          <w:i/>
          <w:color w:val="FF0000"/>
          <w:u w:val="single"/>
        </w:rPr>
        <w:t>lazy-init</w:t>
      </w:r>
      <w:r w:rsidRPr="009E1908">
        <w:rPr>
          <w:rFonts w:hint="eastAsia"/>
          <w:b/>
          <w:i/>
          <w:color w:val="FF0000"/>
          <w:u w:val="single"/>
        </w:rPr>
        <w:t>属性值选择创建时间</w:t>
      </w:r>
      <w:r>
        <w:rPr>
          <w:rFonts w:hint="eastAsia"/>
        </w:rPr>
        <w:t>：</w:t>
      </w:r>
    </w:p>
    <w:p w14:paraId="0ADC6FC7" w14:textId="6871599F" w:rsidR="009E1908" w:rsidRDefault="009E1908" w:rsidP="00E368B0">
      <w:r>
        <w:tab/>
      </w:r>
      <w:r>
        <w:tab/>
      </w:r>
      <w:r>
        <w:rPr>
          <w:rFonts w:hint="eastAsia"/>
        </w:rPr>
        <w:t>--lazy-init</w:t>
      </w:r>
      <w:r>
        <w:rPr>
          <w:rFonts w:hint="eastAsia"/>
        </w:rPr>
        <w:t>取值范围：默认</w:t>
      </w:r>
      <w:r>
        <w:rPr>
          <w:rFonts w:hint="eastAsia"/>
        </w:rPr>
        <w:t>default=false</w:t>
      </w:r>
      <w:r>
        <w:rPr>
          <w:rFonts w:hint="eastAsia"/>
        </w:rPr>
        <w:t>。</w:t>
      </w:r>
    </w:p>
    <w:p w14:paraId="5F8818EE" w14:textId="2707CBFF" w:rsidR="009E1908" w:rsidRDefault="009E1908" w:rsidP="00E368B0">
      <w:r>
        <w:tab/>
      </w:r>
      <w:r>
        <w:tab/>
      </w:r>
      <w:r>
        <w:tab/>
      </w:r>
      <w:r>
        <w:rPr>
          <w:rFonts w:hint="eastAsia"/>
        </w:rPr>
        <w:t>a</w:t>
      </w:r>
      <w:r>
        <w:t>)  true:</w:t>
      </w:r>
      <w:r>
        <w:rPr>
          <w:rFonts w:hint="eastAsia"/>
        </w:rPr>
        <w:t>当每一次获取对象实例时创建对象（</w:t>
      </w:r>
      <w:r w:rsidRPr="009E1908">
        <w:rPr>
          <w:rFonts w:hint="eastAsia"/>
          <w:b/>
          <w:sz w:val="22"/>
        </w:rPr>
        <w:t>getBean</w:t>
      </w:r>
      <w:r>
        <w:rPr>
          <w:rFonts w:hint="eastAsia"/>
        </w:rPr>
        <w:t>）</w:t>
      </w:r>
    </w:p>
    <w:p w14:paraId="2434EEE6" w14:textId="30342AAC" w:rsidR="009E1908" w:rsidRDefault="009E1908" w:rsidP="00E368B0">
      <w:r>
        <w:tab/>
      </w:r>
      <w:r>
        <w:tab/>
      </w:r>
      <w:r>
        <w:tab/>
      </w:r>
      <w:r>
        <w:rPr>
          <w:rFonts w:hint="eastAsia"/>
        </w:rPr>
        <w:t>b</w:t>
      </w:r>
      <w:r>
        <w:t xml:space="preserve">)  </w:t>
      </w:r>
      <w:r>
        <w:rPr>
          <w:rFonts w:hint="eastAsia"/>
        </w:rPr>
        <w:t>false</w:t>
      </w:r>
      <w:r>
        <w:rPr>
          <w:rFonts w:hint="eastAsia"/>
        </w:rPr>
        <w:t>：容器加载时创建对象（</w:t>
      </w:r>
      <w:r w:rsidRPr="009E1908">
        <w:rPr>
          <w:rFonts w:hint="eastAsia"/>
          <w:b/>
          <w:sz w:val="21"/>
        </w:rPr>
        <w:t>new</w:t>
      </w:r>
      <w:r w:rsidRPr="009E1908">
        <w:rPr>
          <w:b/>
          <w:sz w:val="21"/>
        </w:rPr>
        <w:t xml:space="preserve">  </w:t>
      </w:r>
      <w:r w:rsidRPr="009E1908">
        <w:rPr>
          <w:rFonts w:hint="eastAsia"/>
          <w:b/>
          <w:sz w:val="21"/>
        </w:rPr>
        <w:t>ClassXMLPathApplicationContext</w:t>
      </w:r>
      <w:r>
        <w:rPr>
          <w:rFonts w:hint="eastAsia"/>
        </w:rPr>
        <w:t>）</w:t>
      </w:r>
    </w:p>
    <w:p w14:paraId="5C55CE2B" w14:textId="03FBB052" w:rsidR="0049592C" w:rsidRPr="0049592C" w:rsidRDefault="0049592C" w:rsidP="00E368B0">
      <w:pPr>
        <w:rPr>
          <w:rFonts w:hint="eastAsia"/>
          <w:b/>
          <w:i/>
          <w:color w:val="FF0000"/>
          <w:sz w:val="22"/>
          <w:u w:val="single"/>
        </w:rPr>
      </w:pPr>
      <w:r>
        <w:tab/>
      </w:r>
      <w:r w:rsidRPr="0049592C">
        <w:rPr>
          <w:rFonts w:hint="eastAsia"/>
          <w:b/>
          <w:i/>
          <w:color w:val="FF0000"/>
          <w:sz w:val="22"/>
          <w:u w:val="single"/>
        </w:rPr>
        <w:t>注意：</w:t>
      </w:r>
      <w:r w:rsidRPr="0049592C">
        <w:rPr>
          <w:rFonts w:hint="eastAsia"/>
          <w:b/>
          <w:i/>
          <w:color w:val="FF0000"/>
          <w:sz w:val="22"/>
          <w:u w:val="single"/>
        </w:rPr>
        <w:t>lazy-init</w:t>
      </w:r>
      <w:r w:rsidRPr="0049592C">
        <w:rPr>
          <w:rFonts w:hint="eastAsia"/>
          <w:b/>
          <w:i/>
          <w:color w:val="FF0000"/>
          <w:sz w:val="22"/>
          <w:u w:val="single"/>
        </w:rPr>
        <w:t>只在</w:t>
      </w:r>
      <w:r w:rsidRPr="0049592C">
        <w:rPr>
          <w:rFonts w:hint="eastAsia"/>
          <w:b/>
          <w:i/>
          <w:color w:val="FF0000"/>
          <w:sz w:val="22"/>
          <w:u w:val="single"/>
        </w:rPr>
        <w:t>scope=singleton</w:t>
      </w:r>
      <w:r w:rsidRPr="0049592C">
        <w:rPr>
          <w:rFonts w:hint="eastAsia"/>
          <w:b/>
          <w:i/>
          <w:color w:val="FF0000"/>
          <w:sz w:val="22"/>
          <w:u w:val="single"/>
        </w:rPr>
        <w:t>时，才会生效</w:t>
      </w:r>
    </w:p>
    <w:p w14:paraId="6CB760DC" w14:textId="5DE33997" w:rsidR="009E1908" w:rsidRDefault="009E1908" w:rsidP="00E368B0"/>
    <w:p w14:paraId="62F6F16B" w14:textId="5BFCE3D9" w:rsidR="009E1908" w:rsidRPr="009E1908" w:rsidRDefault="009E1908" w:rsidP="00E368B0">
      <w:pPr>
        <w:rPr>
          <w:b/>
          <w:i/>
          <w:sz w:val="21"/>
          <w:u w:val="single"/>
        </w:rPr>
      </w:pPr>
      <w:r w:rsidRPr="009E1908">
        <w:rPr>
          <w:rFonts w:hint="eastAsia"/>
          <w:b/>
          <w:i/>
          <w:color w:val="FF0000"/>
          <w:u w:val="single"/>
        </w:rPr>
        <w:t>测试：</w:t>
      </w:r>
      <w:r w:rsidRPr="009E1908">
        <w:rPr>
          <w:rFonts w:hint="eastAsia"/>
          <w:b/>
          <w:i/>
          <w:sz w:val="21"/>
          <w:u w:val="single"/>
        </w:rPr>
        <w:t>通过构造方法，因为构造方法只会在对象创建的时候执行。</w:t>
      </w:r>
    </w:p>
    <w:p w14:paraId="0EB09295" w14:textId="21CF587B" w:rsidR="009E1908" w:rsidRPr="009E1908" w:rsidRDefault="009E1908" w:rsidP="00E368B0">
      <w:pPr>
        <w:rPr>
          <w:b/>
          <w:i/>
          <w:u w:val="single"/>
        </w:rPr>
      </w:pPr>
      <w:r w:rsidRPr="009E1908">
        <w:rPr>
          <w:rFonts w:hint="eastAsia"/>
          <w:b/>
          <w:i/>
          <w:u w:val="single"/>
        </w:rPr>
        <w:t>Demo.</w:t>
      </w:r>
      <w:r w:rsidRPr="009E1908">
        <w:rPr>
          <w:b/>
          <w:i/>
          <w:u w:val="single"/>
        </w:rPr>
        <w:t>java</w:t>
      </w:r>
    </w:p>
    <w:p w14:paraId="1F3AF01A" w14:textId="3C1C0E57" w:rsidR="009E1908" w:rsidRDefault="009E1908" w:rsidP="00806E81">
      <w:pPr>
        <w:pStyle w:val="code"/>
      </w:pPr>
      <w:r w:rsidRPr="009E1908">
        <w:rPr>
          <w:color w:val="CC7832"/>
        </w:rPr>
        <w:t xml:space="preserve">public class </w:t>
      </w:r>
      <w:r w:rsidRPr="009E1908">
        <w:t>Demo {</w:t>
      </w:r>
      <w:r w:rsidRPr="009E1908">
        <w:br/>
      </w:r>
      <w:r w:rsidRPr="009E1908">
        <w:br/>
        <w:t xml:space="preserve">    </w:t>
      </w:r>
      <w:r w:rsidRPr="009E1908">
        <w:rPr>
          <w:color w:val="CC7832"/>
        </w:rPr>
        <w:t xml:space="preserve">public </w:t>
      </w:r>
      <w:r w:rsidRPr="009E1908">
        <w:rPr>
          <w:color w:val="FFC66D"/>
        </w:rPr>
        <w:t>Demo</w:t>
      </w:r>
      <w:r w:rsidRPr="009E1908">
        <w:t>() {</w:t>
      </w:r>
      <w:r w:rsidRPr="009E1908">
        <w:br/>
        <w:t xml:space="preserve">        System.</w:t>
      </w:r>
      <w:r w:rsidRPr="009E1908">
        <w:rPr>
          <w:i/>
          <w:iCs/>
          <w:color w:val="9876AA"/>
        </w:rPr>
        <w:t>out</w:t>
      </w:r>
      <w:r w:rsidRPr="009E1908">
        <w:t>.println(</w:t>
      </w:r>
      <w:r w:rsidRPr="009E1908">
        <w:rPr>
          <w:color w:val="6A8759"/>
        </w:rPr>
        <w:t>"hello world"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</w:t>
      </w:r>
      <w:r w:rsidRPr="009E1908">
        <w:t>}</w:t>
      </w:r>
    </w:p>
    <w:p w14:paraId="1B5F0403" w14:textId="33D59DA3" w:rsidR="009E1908" w:rsidRPr="009E1908" w:rsidRDefault="009E1908" w:rsidP="00806E81">
      <w:pPr>
        <w:pStyle w:val="code"/>
      </w:pPr>
      <w:r>
        <w:lastRenderedPageBreak/>
        <w:t>}</w:t>
      </w:r>
    </w:p>
    <w:p w14:paraId="2A821943" w14:textId="2BBE5536" w:rsidR="009E1908" w:rsidRPr="009E1908" w:rsidRDefault="009E1908" w:rsidP="00E368B0">
      <w:pPr>
        <w:rPr>
          <w:b/>
          <w:i/>
          <w:u w:val="single"/>
        </w:rPr>
      </w:pPr>
      <w:r w:rsidRPr="009E1908">
        <w:rPr>
          <w:rFonts w:hint="eastAsia"/>
          <w:b/>
          <w:i/>
          <w:u w:val="single"/>
        </w:rPr>
        <w:t>a</w:t>
      </w:r>
      <w:r w:rsidRPr="009E1908">
        <w:rPr>
          <w:b/>
          <w:i/>
          <w:u w:val="single"/>
        </w:rPr>
        <w:t>pplicationContext.xml</w:t>
      </w:r>
    </w:p>
    <w:p w14:paraId="0B80978A" w14:textId="77777777" w:rsidR="009E1908" w:rsidRPr="009E1908" w:rsidRDefault="009E1908" w:rsidP="00806E81">
      <w:pPr>
        <w:pStyle w:val="code"/>
        <w:rPr>
          <w:color w:val="A9B7C6"/>
        </w:rPr>
      </w:pPr>
      <w:r w:rsidRPr="009E1908">
        <w:t xml:space="preserve">&lt;bean </w:t>
      </w:r>
      <w:r w:rsidRPr="009E1908">
        <w:rPr>
          <w:color w:val="BABABA"/>
        </w:rPr>
        <w:t>id</w:t>
      </w:r>
      <w:r w:rsidRPr="009E1908">
        <w:t xml:space="preserve">="demo" </w:t>
      </w:r>
      <w:r w:rsidRPr="009E1908">
        <w:rPr>
          <w:color w:val="BABABA"/>
        </w:rPr>
        <w:t>class</w:t>
      </w:r>
      <w:r w:rsidRPr="009E1908">
        <w:t xml:space="preserve">="cn.edu.scnu.pojo.Demo" </w:t>
      </w:r>
      <w:r w:rsidRPr="009E1908">
        <w:rPr>
          <w:color w:val="BABABA"/>
        </w:rPr>
        <w:t>scope</w:t>
      </w:r>
      <w:r w:rsidRPr="009E1908">
        <w:t>="singleton"&gt;</w:t>
      </w:r>
      <w:r w:rsidRPr="009E1908">
        <w:br/>
        <w:t xml:space="preserve">    &lt;property </w:t>
      </w:r>
      <w:r w:rsidRPr="009E1908">
        <w:rPr>
          <w:color w:val="BABABA"/>
        </w:rPr>
        <w:t>name</w:t>
      </w:r>
      <w:r w:rsidRPr="009E1908">
        <w:t xml:space="preserve">="msg" </w:t>
      </w:r>
      <w:r w:rsidRPr="009E1908">
        <w:rPr>
          <w:color w:val="BABABA"/>
        </w:rPr>
        <w:t>value</w:t>
      </w:r>
      <w:r w:rsidRPr="009E1908">
        <w:t>="hello world"/&gt;</w:t>
      </w:r>
      <w:r w:rsidRPr="009E1908">
        <w:br/>
        <w:t>&lt;/bean&gt;</w:t>
      </w:r>
    </w:p>
    <w:p w14:paraId="3FD7C32C" w14:textId="5724C6E2" w:rsidR="009E1908" w:rsidRPr="0049592C" w:rsidRDefault="009E1908" w:rsidP="00E368B0">
      <w:pPr>
        <w:rPr>
          <w:b/>
          <w:i/>
          <w:u w:val="single"/>
        </w:rPr>
      </w:pPr>
      <w:r w:rsidRPr="0049592C">
        <w:rPr>
          <w:b/>
          <w:i/>
          <w:u w:val="single"/>
        </w:rPr>
        <w:t>Test.java</w:t>
      </w:r>
    </w:p>
    <w:p w14:paraId="1BA789CF" w14:textId="53D3D3DE" w:rsidR="009E1908" w:rsidRDefault="009E1908" w:rsidP="00806E81">
      <w:pPr>
        <w:pStyle w:val="code"/>
      </w:pPr>
      <w:r w:rsidRPr="009E1908">
        <w:rPr>
          <w:color w:val="CC7832"/>
        </w:rPr>
        <w:t xml:space="preserve">public class </w:t>
      </w:r>
      <w:r w:rsidRPr="009E1908">
        <w:t xml:space="preserve">App </w:t>
      </w:r>
      <w:r w:rsidRPr="009E1908">
        <w:br/>
        <w:t>{</w:t>
      </w:r>
      <w:r w:rsidRPr="009E1908">
        <w:br/>
        <w:t xml:space="preserve">    </w:t>
      </w:r>
      <w:r w:rsidRPr="009E1908">
        <w:rPr>
          <w:color w:val="CC7832"/>
        </w:rPr>
        <w:t xml:space="preserve">public static void </w:t>
      </w:r>
      <w:r w:rsidRPr="009E1908">
        <w:rPr>
          <w:color w:val="FFC66D"/>
        </w:rPr>
        <w:t>main</w:t>
      </w:r>
      <w:r>
        <w:t>( String[] args )</w:t>
      </w:r>
      <w:r>
        <w:br/>
        <w:t xml:space="preserve">    {</w:t>
      </w:r>
      <w:r w:rsidRPr="009E1908">
        <w:br/>
        <w:t xml:space="preserve">        ApplicationContext context =</w:t>
      </w:r>
      <w:r w:rsidRPr="009E1908">
        <w:br/>
        <w:t xml:space="preserve">                </w:t>
      </w:r>
      <w:r w:rsidRPr="009E1908">
        <w:rPr>
          <w:color w:val="CC7832"/>
        </w:rPr>
        <w:t xml:space="preserve">new </w:t>
      </w:r>
      <w:r w:rsidRPr="009E1908">
        <w:t>ClassPathXmlApplicationContext(</w:t>
      </w:r>
      <w:r w:rsidRPr="009E1908">
        <w:rPr>
          <w:color w:val="6A8759"/>
        </w:rPr>
        <w:t>"classpath:conf/applicationContext.xml"</w:t>
      </w:r>
      <w:r w:rsidRPr="009E1908">
        <w:t>)</w:t>
      </w:r>
      <w:r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 = (Demo) context.getBean(Demo.</w:t>
      </w:r>
      <w:r w:rsidRPr="009E1908">
        <w:rPr>
          <w:color w:val="CC7832"/>
        </w:rPr>
        <w:t>class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demo1 = (Demo) context.getBean(Demo.</w:t>
      </w:r>
      <w:r w:rsidRPr="009E1908">
        <w:rPr>
          <w:color w:val="CC7832"/>
        </w:rPr>
        <w:t>class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demo2 = (Demo) context.getBean(Demo.</w:t>
      </w:r>
      <w:r w:rsidRPr="009E1908">
        <w:rPr>
          <w:color w:val="CC7832"/>
        </w:rPr>
        <w:t>class</w:t>
      </w:r>
      <w:r w:rsidRPr="009E1908">
        <w:t>)</w:t>
      </w:r>
      <w:r>
        <w:rPr>
          <w:color w:val="CC7832"/>
        </w:rPr>
        <w:t>;</w:t>
      </w:r>
      <w:r w:rsidRPr="009E1908">
        <w:rPr>
          <w:color w:val="808080"/>
        </w:rPr>
        <w:br/>
        <w:t xml:space="preserve">    </w:t>
      </w:r>
      <w:r w:rsidRPr="009E1908">
        <w:t>}</w:t>
      </w:r>
      <w:r w:rsidRPr="009E1908">
        <w:br/>
        <w:t>}</w:t>
      </w:r>
    </w:p>
    <w:p w14:paraId="0073D6A6" w14:textId="00E7655E" w:rsidR="0049592C" w:rsidRPr="009E1908" w:rsidRDefault="0049592C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结果：只会打印一次</w:t>
      </w:r>
      <w:r>
        <w:rPr>
          <w:rFonts w:hint="eastAsia"/>
        </w:rPr>
        <w:t>helloworld</w:t>
      </w:r>
    </w:p>
    <w:p w14:paraId="38EEB7D9" w14:textId="411CED56" w:rsidR="009E1908" w:rsidRDefault="009E1908" w:rsidP="00E368B0"/>
    <w:p w14:paraId="549593BB" w14:textId="1F3D78F3" w:rsidR="0049592C" w:rsidRPr="0049592C" w:rsidRDefault="0049592C" w:rsidP="00E368B0">
      <w:pPr>
        <w:rPr>
          <w:b/>
          <w:i/>
          <w:color w:val="FF0000"/>
          <w:u w:val="single"/>
        </w:rPr>
      </w:pPr>
      <w:r w:rsidRPr="0049592C">
        <w:rPr>
          <w:rFonts w:hint="eastAsia"/>
          <w:b/>
          <w:i/>
          <w:color w:val="FF0000"/>
          <w:u w:val="single"/>
        </w:rPr>
        <w:t>如果</w:t>
      </w:r>
      <w:r w:rsidRPr="0049592C">
        <w:rPr>
          <w:rFonts w:hint="eastAsia"/>
          <w:b/>
          <w:i/>
          <w:color w:val="FF0000"/>
          <w:u w:val="single"/>
        </w:rPr>
        <w:t>applicationContext.</w:t>
      </w:r>
      <w:r w:rsidRPr="0049592C">
        <w:rPr>
          <w:b/>
          <w:i/>
          <w:color w:val="FF0000"/>
          <w:u w:val="single"/>
        </w:rPr>
        <w:t>xml</w:t>
      </w:r>
      <w:r w:rsidRPr="0049592C">
        <w:rPr>
          <w:rFonts w:hint="eastAsia"/>
          <w:b/>
          <w:i/>
          <w:color w:val="FF0000"/>
          <w:u w:val="single"/>
        </w:rPr>
        <w:t>如下，</w:t>
      </w:r>
      <w:r w:rsidRPr="0049592C">
        <w:rPr>
          <w:rFonts w:hint="eastAsia"/>
          <w:b/>
          <w:i/>
          <w:color w:val="FF0000"/>
          <w:u w:val="single"/>
        </w:rPr>
        <w:t>scope=</w:t>
      </w:r>
      <w:r w:rsidRPr="0049592C">
        <w:rPr>
          <w:b/>
          <w:i/>
          <w:color w:val="FF0000"/>
          <w:u w:val="single"/>
        </w:rPr>
        <w:t>”</w:t>
      </w:r>
      <w:r w:rsidRPr="0049592C">
        <w:rPr>
          <w:rFonts w:hint="eastAsia"/>
          <w:b/>
          <w:i/>
          <w:color w:val="FF0000"/>
          <w:u w:val="single"/>
        </w:rPr>
        <w:t>pro</w:t>
      </w:r>
      <w:r w:rsidRPr="0049592C">
        <w:rPr>
          <w:b/>
          <w:i/>
          <w:color w:val="FF0000"/>
          <w:u w:val="single"/>
        </w:rPr>
        <w:t>totype</w:t>
      </w:r>
      <w:r w:rsidRPr="0049592C">
        <w:rPr>
          <w:rFonts w:hint="eastAsia"/>
          <w:b/>
          <w:i/>
          <w:color w:val="FF0000"/>
          <w:u w:val="single"/>
        </w:rPr>
        <w:t>“，则会打印三次</w:t>
      </w:r>
      <w:r w:rsidRPr="0049592C">
        <w:rPr>
          <w:rFonts w:hint="eastAsia"/>
          <w:b/>
          <w:i/>
          <w:color w:val="FF0000"/>
          <w:u w:val="single"/>
        </w:rPr>
        <w:t>hello</w:t>
      </w:r>
      <w:r w:rsidRPr="0049592C">
        <w:rPr>
          <w:b/>
          <w:i/>
          <w:color w:val="FF0000"/>
          <w:u w:val="single"/>
        </w:rPr>
        <w:t xml:space="preserve"> </w:t>
      </w:r>
      <w:r w:rsidRPr="0049592C">
        <w:rPr>
          <w:rFonts w:hint="eastAsia"/>
          <w:b/>
          <w:i/>
          <w:color w:val="FF0000"/>
          <w:u w:val="single"/>
        </w:rPr>
        <w:t>world</w:t>
      </w:r>
    </w:p>
    <w:p w14:paraId="7A01C8C0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</w:t>
      </w:r>
      <w:r w:rsidRPr="0049592C">
        <w:rPr>
          <w:color w:val="BABABA"/>
        </w:rPr>
        <w:t>scope</w:t>
      </w:r>
      <w:r w:rsidRPr="0049592C">
        <w:t>="prototype"&gt;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1455CB56" w14:textId="106AA0BB" w:rsidR="0049592C" w:rsidRDefault="0049592C" w:rsidP="00E368B0"/>
    <w:p w14:paraId="65A4E8FE" w14:textId="52AF11E1" w:rsidR="0049592C" w:rsidRPr="0049592C" w:rsidRDefault="0049592C" w:rsidP="00E368B0">
      <w:pPr>
        <w:rPr>
          <w:b/>
          <w:i/>
          <w:color w:val="FF0000"/>
          <w:u w:val="single"/>
        </w:rPr>
      </w:pPr>
      <w:r w:rsidRPr="0049592C">
        <w:rPr>
          <w:rFonts w:hint="eastAsia"/>
          <w:b/>
          <w:i/>
          <w:color w:val="FF0000"/>
          <w:u w:val="single"/>
        </w:rPr>
        <w:t>测试</w:t>
      </w:r>
      <w:r w:rsidRPr="0049592C">
        <w:rPr>
          <w:rFonts w:hint="eastAsia"/>
          <w:b/>
          <w:i/>
          <w:color w:val="FF0000"/>
          <w:u w:val="single"/>
        </w:rPr>
        <w:t>scope</w:t>
      </w:r>
      <w:r w:rsidRPr="0049592C">
        <w:rPr>
          <w:b/>
          <w:i/>
          <w:color w:val="FF0000"/>
          <w:u w:val="single"/>
        </w:rPr>
        <w:t>=”singleton”  lazy-init=”false”</w:t>
      </w:r>
    </w:p>
    <w:p w14:paraId="214DCADE" w14:textId="3B48B828" w:rsidR="0049592C" w:rsidRPr="0049592C" w:rsidRDefault="0049592C" w:rsidP="00E368B0">
      <w:pPr>
        <w:rPr>
          <w:b/>
          <w:i/>
          <w:u w:val="single"/>
        </w:rPr>
      </w:pPr>
      <w:r w:rsidRPr="0049592C">
        <w:rPr>
          <w:rFonts w:hint="eastAsia"/>
          <w:b/>
          <w:i/>
          <w:u w:val="single"/>
        </w:rPr>
        <w:t>applicatioContext</w:t>
      </w:r>
      <w:r w:rsidRPr="0049592C">
        <w:rPr>
          <w:b/>
          <w:i/>
          <w:u w:val="single"/>
        </w:rPr>
        <w:t>.xml</w:t>
      </w:r>
    </w:p>
    <w:p w14:paraId="7A5D93AB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</w:t>
      </w:r>
      <w:r w:rsidRPr="0049592C">
        <w:rPr>
          <w:color w:val="BABABA"/>
        </w:rPr>
        <w:t>scope</w:t>
      </w:r>
      <w:r w:rsidRPr="0049592C">
        <w:t xml:space="preserve">="singleton" </w:t>
      </w:r>
      <w:r w:rsidRPr="0049592C">
        <w:rPr>
          <w:color w:val="BABABA"/>
        </w:rPr>
        <w:t>lazy-init</w:t>
      </w:r>
      <w:r w:rsidRPr="0049592C">
        <w:t>="false"&gt;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6FCDBC22" w14:textId="24F98C0B" w:rsidR="0049592C" w:rsidRDefault="0049592C" w:rsidP="00E368B0">
      <w:r>
        <w:rPr>
          <w:rFonts w:hint="eastAsia"/>
        </w:rPr>
        <w:t>T</w:t>
      </w:r>
      <w:r>
        <w:t>est.java</w:t>
      </w:r>
    </w:p>
    <w:p w14:paraId="52C1EAA3" w14:textId="047FD4FD" w:rsidR="0049592C" w:rsidRDefault="0049592C" w:rsidP="00806E81">
      <w:pPr>
        <w:pStyle w:val="code"/>
      </w:pPr>
      <w:r w:rsidRPr="0049592C">
        <w:rPr>
          <w:color w:val="CC7832"/>
        </w:rPr>
        <w:t xml:space="preserve">public class </w:t>
      </w:r>
      <w:r w:rsidRPr="0049592C">
        <w:t xml:space="preserve">App </w:t>
      </w:r>
      <w:r w:rsidRPr="0049592C">
        <w:br/>
        <w:t>{</w:t>
      </w:r>
      <w:r w:rsidRPr="0049592C">
        <w:br/>
        <w:t xml:space="preserve">    </w:t>
      </w:r>
      <w:r w:rsidRPr="0049592C">
        <w:rPr>
          <w:color w:val="CC7832"/>
        </w:rPr>
        <w:t xml:space="preserve">public static void </w:t>
      </w:r>
      <w:r w:rsidRPr="0049592C">
        <w:rPr>
          <w:color w:val="FFC66D"/>
        </w:rPr>
        <w:t>main</w:t>
      </w:r>
      <w:r>
        <w:t>( String[] args )</w:t>
      </w:r>
      <w:r>
        <w:br/>
        <w:t xml:space="preserve">    {</w:t>
      </w:r>
      <w:r w:rsidRPr="0049592C">
        <w:br/>
        <w:t xml:space="preserve">        ApplicationContext context =</w:t>
      </w:r>
      <w:r w:rsidRPr="0049592C">
        <w:br/>
        <w:t xml:space="preserve">                </w:t>
      </w:r>
      <w:r w:rsidRPr="0049592C">
        <w:rPr>
          <w:color w:val="CC7832"/>
        </w:rPr>
        <w:t xml:space="preserve">new </w:t>
      </w:r>
      <w:r w:rsidRPr="0049592C">
        <w:t>ClassPathXmlApplicationContext(</w:t>
      </w:r>
      <w:r w:rsidRPr="0049592C">
        <w:rPr>
          <w:color w:val="6A8759"/>
        </w:rPr>
        <w:t>"classpath:conf/applicationContext.xml"</w:t>
      </w:r>
      <w:r w:rsidRPr="0049592C">
        <w:t>)</w:t>
      </w:r>
      <w:r>
        <w:rPr>
          <w:color w:val="CC7832"/>
        </w:rPr>
        <w:t>;</w:t>
      </w:r>
      <w:r w:rsidRPr="0049592C">
        <w:rPr>
          <w:color w:val="808080"/>
        </w:rPr>
        <w:br/>
        <w:t xml:space="preserve">    </w:t>
      </w:r>
      <w:r w:rsidRPr="0049592C">
        <w:t>}</w:t>
      </w:r>
      <w:r w:rsidRPr="0049592C">
        <w:br/>
        <w:t>}</w:t>
      </w:r>
    </w:p>
    <w:p w14:paraId="371A91F4" w14:textId="3100752A" w:rsidR="0049592C" w:rsidRPr="0049592C" w:rsidRDefault="0049592C" w:rsidP="00806E81">
      <w:pPr>
        <w:pStyle w:val="code"/>
      </w:pPr>
      <w:r w:rsidRPr="0049592C">
        <w:rPr>
          <w:rFonts w:ascii="微软雅黑" w:eastAsia="微软雅黑" w:hAnsi="微软雅黑" w:cs="微软雅黑" w:hint="eastAsia"/>
        </w:rPr>
        <w:t>结果：只加载容器，也会打印</w:t>
      </w:r>
      <w:r w:rsidRPr="0049592C">
        <w:rPr>
          <w:rFonts w:hint="eastAsia"/>
        </w:rPr>
        <w:t>hello</w:t>
      </w:r>
      <w:r w:rsidRPr="0049592C">
        <w:t xml:space="preserve"> </w:t>
      </w:r>
      <w:r w:rsidRPr="0049592C">
        <w:rPr>
          <w:rFonts w:hint="eastAsia"/>
        </w:rPr>
        <w:t>world</w:t>
      </w:r>
    </w:p>
    <w:p w14:paraId="799B9DED" w14:textId="65A0617E" w:rsidR="0049592C" w:rsidRPr="0049592C" w:rsidRDefault="0049592C" w:rsidP="00806E81">
      <w:pPr>
        <w:pStyle w:val="code"/>
        <w:rPr>
          <w:rFonts w:hint="eastAsia"/>
        </w:rPr>
      </w:pPr>
      <w:r w:rsidRPr="0049592C">
        <w:tab/>
      </w:r>
      <w:r w:rsidRPr="0049592C">
        <w:rPr>
          <w:rFonts w:ascii="微软雅黑" w:eastAsia="微软雅黑" w:hAnsi="微软雅黑" w:cs="微软雅黑" w:hint="eastAsia"/>
        </w:rPr>
        <w:t>而如果</w:t>
      </w:r>
      <w:r w:rsidRPr="0049592C">
        <w:rPr>
          <w:rFonts w:hint="eastAsia"/>
        </w:rPr>
        <w:t>lazy-init=true</w:t>
      </w:r>
      <w:r w:rsidRPr="0049592C">
        <w:rPr>
          <w:rFonts w:ascii="微软雅黑" w:eastAsia="微软雅黑" w:hAnsi="微软雅黑" w:cs="微软雅黑" w:hint="eastAsia"/>
        </w:rPr>
        <w:t>，则不会打印</w:t>
      </w:r>
      <w:r w:rsidRPr="0049592C">
        <w:rPr>
          <w:rFonts w:hint="eastAsia"/>
        </w:rPr>
        <w:t>hello</w:t>
      </w:r>
      <w:r w:rsidRPr="0049592C">
        <w:t xml:space="preserve"> </w:t>
      </w:r>
      <w:r w:rsidRPr="0049592C">
        <w:rPr>
          <w:rFonts w:hint="eastAsia"/>
        </w:rPr>
        <w:t>world</w:t>
      </w:r>
      <w:r w:rsidRPr="0049592C">
        <w:rPr>
          <w:rFonts w:ascii="微软雅黑" w:eastAsia="微软雅黑" w:hAnsi="微软雅黑" w:cs="微软雅黑" w:hint="eastAsia"/>
        </w:rPr>
        <w:t>，只有在</w:t>
      </w:r>
      <w:r w:rsidRPr="0049592C">
        <w:rPr>
          <w:rFonts w:hint="eastAsia"/>
        </w:rPr>
        <w:t>getBean</w:t>
      </w:r>
      <w:r w:rsidRPr="0049592C">
        <w:rPr>
          <w:rFonts w:ascii="微软雅黑" w:eastAsia="微软雅黑" w:hAnsi="微软雅黑" w:cs="微软雅黑" w:hint="eastAsia"/>
        </w:rPr>
        <w:t>才会打印。</w:t>
      </w:r>
    </w:p>
    <w:p w14:paraId="147E3F37" w14:textId="77777777" w:rsidR="0049592C" w:rsidRPr="0049592C" w:rsidRDefault="0049592C" w:rsidP="00E368B0">
      <w:pPr>
        <w:rPr>
          <w:rFonts w:hint="eastAsia"/>
        </w:rPr>
      </w:pPr>
    </w:p>
    <w:p w14:paraId="123D5718" w14:textId="087DD923" w:rsidR="000A6955" w:rsidRDefault="00E368B0" w:rsidP="00F72EEC">
      <w:pPr>
        <w:pStyle w:val="5"/>
      </w:pPr>
      <w:r>
        <w:rPr>
          <w:rFonts w:hint="eastAsia"/>
        </w:rPr>
        <w:t>2.2.3</w:t>
      </w:r>
      <w:r w:rsidR="000A6955">
        <w:t xml:space="preserve">  </w:t>
      </w:r>
      <w:r w:rsidR="000A6955">
        <w:rPr>
          <w:rFonts w:hint="eastAsia"/>
        </w:rPr>
        <w:t>bean</w:t>
      </w:r>
      <w:r>
        <w:rPr>
          <w:rFonts w:hint="eastAsia"/>
        </w:rPr>
        <w:t>的初始化</w:t>
      </w:r>
      <w:r w:rsidR="0049592C">
        <w:rPr>
          <w:rFonts w:hint="eastAsia"/>
        </w:rPr>
        <w:t>和</w:t>
      </w:r>
      <w:r w:rsidR="000A6955">
        <w:rPr>
          <w:rFonts w:hint="eastAsia"/>
        </w:rPr>
        <w:t>销毁方法</w:t>
      </w:r>
    </w:p>
    <w:p w14:paraId="5EFFC9D0" w14:textId="689139ED" w:rsidR="0049592C" w:rsidRPr="0049592C" w:rsidRDefault="0049592C" w:rsidP="0049592C">
      <w:pPr>
        <w:rPr>
          <w:b/>
          <w:i/>
          <w:u w:val="single"/>
        </w:rPr>
      </w:pPr>
      <w:r>
        <w:tab/>
      </w:r>
      <w:r w:rsidRPr="0049592C">
        <w:rPr>
          <w:rFonts w:hint="eastAsia"/>
          <w:b/>
          <w:i/>
          <w:u w:val="single"/>
        </w:rPr>
        <w:t>首先创建</w:t>
      </w:r>
      <w:r w:rsidRPr="0049592C">
        <w:rPr>
          <w:rFonts w:hint="eastAsia"/>
          <w:b/>
          <w:i/>
          <w:u w:val="single"/>
        </w:rPr>
        <w:t>Bean</w:t>
      </w:r>
      <w:r w:rsidRPr="0049592C">
        <w:rPr>
          <w:rFonts w:hint="eastAsia"/>
          <w:b/>
          <w:i/>
          <w:u w:val="single"/>
        </w:rPr>
        <w:t>，如下：</w:t>
      </w:r>
    </w:p>
    <w:p w14:paraId="770BA338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 </w:t>
      </w:r>
      <w:r w:rsidRPr="0049592C">
        <w:rPr>
          <w:b/>
          <w:i/>
          <w:color w:val="FF0000"/>
          <w:u w:val="single"/>
        </w:rPr>
        <w:t>init-method="init" destroy-method="destroy"</w:t>
      </w:r>
      <w:r w:rsidRPr="0049592C">
        <w:t>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266828D1" w14:textId="119377E3" w:rsidR="0049592C" w:rsidRDefault="0049592C" w:rsidP="0049592C">
      <w:r>
        <w:lastRenderedPageBreak/>
        <w:tab/>
      </w:r>
      <w:r>
        <w:rPr>
          <w:rFonts w:hint="eastAsia"/>
        </w:rPr>
        <w:t>Spring</w:t>
      </w:r>
      <w:r>
        <w:rPr>
          <w:rFonts w:hint="eastAsia"/>
        </w:rPr>
        <w:t>在</w:t>
      </w:r>
      <w:r w:rsidRPr="000F1663">
        <w:rPr>
          <w:rFonts w:hint="eastAsia"/>
          <w:b/>
          <w:i/>
          <w:sz w:val="22"/>
        </w:rPr>
        <w:t>创建</w:t>
      </w:r>
      <w:r w:rsidRPr="000F1663">
        <w:rPr>
          <w:rFonts w:hint="eastAsia"/>
          <w:b/>
          <w:i/>
          <w:sz w:val="22"/>
        </w:rPr>
        <w:t>Bean</w:t>
      </w:r>
      <w:r w:rsidRPr="000F1663">
        <w:rPr>
          <w:rFonts w:hint="eastAsia"/>
          <w:b/>
          <w:i/>
          <w:sz w:val="22"/>
        </w:rPr>
        <w:t>实例后，会调用</w:t>
      </w:r>
      <w:r w:rsidRPr="000F1663">
        <w:rPr>
          <w:rFonts w:hint="eastAsia"/>
          <w:b/>
          <w:i/>
          <w:sz w:val="22"/>
        </w:rPr>
        <w:t>bean</w:t>
      </w:r>
      <w:r w:rsidRPr="000F1663">
        <w:rPr>
          <w:rFonts w:hint="eastAsia"/>
          <w:b/>
          <w:i/>
          <w:sz w:val="22"/>
        </w:rPr>
        <w:t>的初始化方法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在容器</w:t>
      </w:r>
      <w:r w:rsidR="000F1663">
        <w:rPr>
          <w:rFonts w:hint="eastAsia"/>
        </w:rPr>
        <w:t>关闭后，会进入垃圾回收阶段，因此，在</w:t>
      </w:r>
      <w:r w:rsidR="000F1663" w:rsidRPr="000F1663">
        <w:rPr>
          <w:rFonts w:hint="eastAsia"/>
          <w:b/>
          <w:i/>
          <w:sz w:val="22"/>
        </w:rPr>
        <w:t>容器关闭前会调用</w:t>
      </w:r>
      <w:r w:rsidR="000F1663" w:rsidRPr="000F1663">
        <w:rPr>
          <w:rFonts w:hint="eastAsia"/>
          <w:b/>
          <w:i/>
          <w:sz w:val="22"/>
        </w:rPr>
        <w:t>bean</w:t>
      </w:r>
      <w:r w:rsidR="000F1663" w:rsidRPr="000F1663">
        <w:rPr>
          <w:rFonts w:hint="eastAsia"/>
          <w:b/>
          <w:i/>
          <w:sz w:val="22"/>
        </w:rPr>
        <w:t>的销毁方法</w:t>
      </w:r>
      <w:r w:rsidR="000F1663">
        <w:rPr>
          <w:rFonts w:hint="eastAsia"/>
        </w:rPr>
        <w:t>(</w:t>
      </w:r>
      <w:r w:rsidR="000F1663" w:rsidRPr="000F1663">
        <w:rPr>
          <w:rFonts w:hint="eastAsia"/>
          <w:b/>
          <w:i/>
          <w:color w:val="FF0000"/>
          <w:sz w:val="22"/>
        </w:rPr>
        <w:t>只有</w:t>
      </w:r>
      <w:r w:rsidR="000F1663" w:rsidRPr="000F1663">
        <w:rPr>
          <w:rFonts w:hint="eastAsia"/>
          <w:b/>
          <w:i/>
          <w:color w:val="FF0000"/>
          <w:sz w:val="22"/>
        </w:rPr>
        <w:t>singleton</w:t>
      </w:r>
      <w:r w:rsidR="000F1663" w:rsidRPr="000F1663">
        <w:rPr>
          <w:rFonts w:hint="eastAsia"/>
          <w:b/>
          <w:i/>
          <w:color w:val="FF0000"/>
          <w:sz w:val="22"/>
        </w:rPr>
        <w:t>的</w:t>
      </w:r>
      <w:r w:rsidR="000F1663" w:rsidRPr="000F1663">
        <w:rPr>
          <w:rFonts w:hint="eastAsia"/>
          <w:b/>
          <w:i/>
          <w:color w:val="FF0000"/>
          <w:sz w:val="22"/>
        </w:rPr>
        <w:t>bean</w:t>
      </w:r>
      <w:r w:rsidR="000F1663" w:rsidRPr="000F1663">
        <w:rPr>
          <w:rFonts w:hint="eastAsia"/>
          <w:b/>
          <w:i/>
          <w:color w:val="FF0000"/>
          <w:sz w:val="22"/>
        </w:rPr>
        <w:t>才会执行销毁方法</w:t>
      </w:r>
      <w:r w:rsidR="000F1663">
        <w:rPr>
          <w:rFonts w:hint="eastAsia"/>
        </w:rPr>
        <w:t>)</w:t>
      </w:r>
      <w:r w:rsidR="000F1663">
        <w:rPr>
          <w:rFonts w:hint="eastAsia"/>
        </w:rPr>
        <w:t>，因为</w:t>
      </w:r>
      <w:r w:rsidR="000F1663">
        <w:rPr>
          <w:rFonts w:hint="eastAsia"/>
        </w:rPr>
        <w:t>prototype</w:t>
      </w:r>
      <w:r w:rsidR="000F1663">
        <w:rPr>
          <w:rFonts w:hint="eastAsia"/>
        </w:rPr>
        <w:t>每次都会创建新</w:t>
      </w:r>
      <w:r w:rsidR="000F1663">
        <w:rPr>
          <w:rFonts w:hint="eastAsia"/>
        </w:rPr>
        <w:t>bean</w:t>
      </w:r>
      <w:r w:rsidR="000F1663">
        <w:rPr>
          <w:rFonts w:hint="eastAsia"/>
        </w:rPr>
        <w:t>，并且</w:t>
      </w:r>
      <w:r w:rsidR="000F1663">
        <w:rPr>
          <w:rFonts w:hint="eastAsia"/>
        </w:rPr>
        <w:t>sprng</w:t>
      </w:r>
      <w:r w:rsidR="000F1663">
        <w:rPr>
          <w:rFonts w:hint="eastAsia"/>
        </w:rPr>
        <w:t>并不追踪。</w:t>
      </w:r>
    </w:p>
    <w:p w14:paraId="616AED52" w14:textId="0DA60722" w:rsidR="000F1663" w:rsidRPr="0049592C" w:rsidRDefault="000F1663" w:rsidP="0049592C">
      <w:pPr>
        <w:rPr>
          <w:rFonts w:hint="eastAsia"/>
        </w:rPr>
      </w:pPr>
      <w:r>
        <w:tab/>
      </w:r>
    </w:p>
    <w:p w14:paraId="0F75DE00" w14:textId="28ED8858" w:rsidR="0049592C" w:rsidRPr="000F1663" w:rsidRDefault="000F1663" w:rsidP="0049592C">
      <w:pPr>
        <w:rPr>
          <w:b/>
          <w:i/>
          <w:u w:val="single"/>
        </w:rPr>
      </w:pPr>
      <w:r w:rsidRPr="000F1663">
        <w:rPr>
          <w:rFonts w:hint="eastAsia"/>
          <w:b/>
          <w:i/>
          <w:u w:val="single"/>
        </w:rPr>
        <w:t>Test</w:t>
      </w:r>
      <w:r w:rsidRPr="000F1663">
        <w:rPr>
          <w:b/>
          <w:i/>
          <w:u w:val="single"/>
        </w:rPr>
        <w:t>.java</w:t>
      </w:r>
    </w:p>
    <w:p w14:paraId="06BBE225" w14:textId="5EAB1A79" w:rsidR="000F1663" w:rsidRPr="000F1663" w:rsidRDefault="000F1663" w:rsidP="00806E81">
      <w:pPr>
        <w:pStyle w:val="code"/>
        <w:rPr>
          <w:color w:val="A9B7C6"/>
        </w:rPr>
      </w:pPr>
      <w:r w:rsidRPr="000F1663">
        <w:rPr>
          <w:color w:val="CC7832"/>
        </w:rPr>
        <w:t xml:space="preserve">public class </w:t>
      </w:r>
      <w:r w:rsidRPr="000F1663">
        <w:rPr>
          <w:color w:val="A9B7C6"/>
        </w:rPr>
        <w:t xml:space="preserve">App </w:t>
      </w:r>
      <w:r w:rsidRPr="000F1663">
        <w:rPr>
          <w:color w:val="A9B7C6"/>
        </w:rPr>
        <w:br/>
        <w:t>{</w:t>
      </w:r>
      <w:r w:rsidRPr="000F1663">
        <w:rPr>
          <w:color w:val="A9B7C6"/>
        </w:rPr>
        <w:br/>
        <w:t xml:space="preserve">    </w:t>
      </w:r>
      <w:r w:rsidRPr="000F1663">
        <w:rPr>
          <w:color w:val="CC7832"/>
        </w:rPr>
        <w:t xml:space="preserve">public static void </w:t>
      </w:r>
      <w:r w:rsidRPr="000F1663">
        <w:rPr>
          <w:color w:val="FFC66D"/>
        </w:rPr>
        <w:t>main</w:t>
      </w:r>
      <w:r>
        <w:rPr>
          <w:color w:val="A9B7C6"/>
        </w:rPr>
        <w:t>( String[] args )</w:t>
      </w:r>
      <w:r>
        <w:rPr>
          <w:color w:val="A9B7C6"/>
        </w:rPr>
        <w:br/>
        <w:t xml:space="preserve">    {</w:t>
      </w:r>
      <w:r w:rsidRPr="000F1663">
        <w:rPr>
          <w:color w:val="A9B7C6"/>
        </w:rPr>
        <w:br/>
        <w:t xml:space="preserve">        </w:t>
      </w:r>
      <w:r w:rsidRPr="000F1663">
        <w:t>/*</w:t>
      </w:r>
      <w:r w:rsidRPr="000F1663">
        <w:br/>
        <w:t xml:space="preserve">            </w:t>
      </w:r>
      <w:r w:rsidRPr="000F1663">
        <w:rPr>
          <w:rFonts w:ascii="微软雅黑" w:eastAsia="微软雅黑" w:hAnsi="微软雅黑" w:cs="微软雅黑" w:hint="eastAsia"/>
        </w:rPr>
        <w:t>因为</w:t>
      </w:r>
      <w:r w:rsidRPr="000F1663">
        <w:t>ApplicationContext</w:t>
      </w:r>
      <w:r w:rsidRPr="000F1663">
        <w:rPr>
          <w:rFonts w:ascii="微软雅黑" w:eastAsia="微软雅黑" w:hAnsi="微软雅黑" w:cs="微软雅黑" w:hint="eastAsia"/>
        </w:rPr>
        <w:t>是一个接口，并且没有</w:t>
      </w:r>
      <w:r w:rsidRPr="000F1663">
        <w:t>close</w:t>
      </w:r>
      <w:r w:rsidRPr="000F1663">
        <w:rPr>
          <w:rFonts w:ascii="微软雅黑" w:eastAsia="微软雅黑" w:hAnsi="微软雅黑" w:cs="微软雅黑" w:hint="eastAsia"/>
        </w:rPr>
        <w:t>方法</w:t>
      </w:r>
      <w:r w:rsidRPr="000F1663">
        <w:br/>
        <w:t xml:space="preserve">            ClassPathXmlApplicationContext</w:t>
      </w:r>
      <w:r w:rsidRPr="000F1663">
        <w:rPr>
          <w:rFonts w:ascii="微软雅黑" w:eastAsia="微软雅黑" w:hAnsi="微软雅黑" w:cs="微软雅黑" w:hint="eastAsia"/>
        </w:rPr>
        <w:t>是有</w:t>
      </w:r>
      <w:r w:rsidRPr="000F1663">
        <w:t>close</w:t>
      </w:r>
      <w:r w:rsidRPr="000F1663">
        <w:rPr>
          <w:rFonts w:ascii="微软雅黑" w:eastAsia="微软雅黑" w:hAnsi="微软雅黑" w:cs="微软雅黑" w:hint="eastAsia"/>
        </w:rPr>
        <w:t>方法的，</w:t>
      </w:r>
      <w:r w:rsidRPr="000F1663">
        <w:rPr>
          <w:rFonts w:ascii="宋体" w:hAnsi="宋体" w:hint="eastAsia"/>
        </w:rPr>
        <w:br/>
        <w:t xml:space="preserve">            </w:t>
      </w:r>
      <w:r w:rsidRPr="000F1663">
        <w:rPr>
          <w:rFonts w:ascii="微软雅黑" w:eastAsia="微软雅黑" w:hAnsi="微软雅黑" w:cs="微软雅黑" w:hint="eastAsia"/>
        </w:rPr>
        <w:t>因此，直接用</w:t>
      </w:r>
      <w:r w:rsidRPr="000F1663">
        <w:t>ClassPathXmlApplicationContext</w:t>
      </w:r>
      <w:r w:rsidRPr="000F1663">
        <w:rPr>
          <w:rFonts w:ascii="微软雅黑" w:eastAsia="微软雅黑" w:hAnsi="微软雅黑" w:cs="微软雅黑" w:hint="eastAsia"/>
        </w:rPr>
        <w:t>替换</w:t>
      </w:r>
      <w:r w:rsidRPr="000F1663">
        <w:t>ApplicationContext</w:t>
      </w:r>
      <w:r w:rsidRPr="000F1663">
        <w:br/>
        <w:t xml:space="preserve">         */</w:t>
      </w:r>
      <w:r w:rsidRPr="000F1663">
        <w:br/>
        <w:t xml:space="preserve">        </w:t>
      </w:r>
      <w:r w:rsidRPr="000F1663">
        <w:rPr>
          <w:color w:val="A9B7C6"/>
        </w:rPr>
        <w:t>ClassPathXmlApplicationContext context =</w:t>
      </w:r>
      <w:r w:rsidRPr="000F1663">
        <w:rPr>
          <w:color w:val="A9B7C6"/>
        </w:rPr>
        <w:br/>
        <w:t xml:space="preserve">                </w:t>
      </w:r>
      <w:r w:rsidRPr="000F1663">
        <w:rPr>
          <w:color w:val="CC7832"/>
        </w:rPr>
        <w:t xml:space="preserve">new </w:t>
      </w:r>
      <w:r w:rsidRPr="000F1663">
        <w:rPr>
          <w:color w:val="A9B7C6"/>
        </w:rPr>
        <w:t>ClassPathXmlApplicationContext(</w:t>
      </w:r>
      <w:r w:rsidRPr="000F1663">
        <w:rPr>
          <w:color w:val="6A8759"/>
        </w:rPr>
        <w:t>"classpath:conf/applicationContext.xml"</w:t>
      </w:r>
      <w:r w:rsidRPr="000F1663">
        <w:rPr>
          <w:color w:val="A9B7C6"/>
        </w:rPr>
        <w:t>)</w:t>
      </w:r>
      <w:r w:rsidRPr="000F1663">
        <w:rPr>
          <w:color w:val="CC7832"/>
        </w:rPr>
        <w:t>;</w:t>
      </w:r>
      <w:r w:rsidRPr="000F1663">
        <w:rPr>
          <w:color w:val="CC7832"/>
        </w:rPr>
        <w:br/>
      </w:r>
      <w:r w:rsidRPr="000F1663">
        <w:t>//        ApplicationContext context =</w:t>
      </w:r>
      <w:r w:rsidRPr="000F1663">
        <w:br/>
        <w:t>//                new ClassPathXmlApplicationContext("classpath:conf/applicationCon</w:t>
      </w:r>
      <w:r>
        <w:t>text.xml");</w:t>
      </w:r>
      <w:r w:rsidRPr="000F1663">
        <w:br/>
        <w:t xml:space="preserve">        </w:t>
      </w:r>
      <w:r w:rsidRPr="000F1663">
        <w:rPr>
          <w:i/>
          <w:iCs/>
          <w:color w:val="629755"/>
        </w:rPr>
        <w:t>/**</w:t>
      </w:r>
      <w:r w:rsidRPr="000F1663">
        <w:rPr>
          <w:i/>
          <w:iCs/>
          <w:color w:val="629755"/>
        </w:rPr>
        <w:br/>
        <w:t xml:space="preserve">         * 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创建</w:t>
      </w:r>
      <w:r w:rsidRPr="000F1663">
        <w:rPr>
          <w:i/>
          <w:iCs/>
          <w:color w:val="629755"/>
        </w:rPr>
        <w:t>Bean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后，调用初始化方法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 hello world————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先调用构造器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 init()...   ————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调用初始化方法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*/</w:t>
      </w:r>
      <w:r w:rsidRPr="000F1663">
        <w:rPr>
          <w:i/>
          <w:iCs/>
          <w:color w:val="629755"/>
        </w:rPr>
        <w:br/>
        <w:t xml:space="preserve">        </w:t>
      </w:r>
      <w:r w:rsidRPr="000F1663">
        <w:rPr>
          <w:color w:val="A9B7C6"/>
        </w:rPr>
        <w:t>Demo demo = (Demo) context.getBean(Demo.</w:t>
      </w:r>
      <w:r w:rsidRPr="000F1663">
        <w:rPr>
          <w:color w:val="CC7832"/>
        </w:rPr>
        <w:t>class</w:t>
      </w:r>
      <w:r w:rsidRPr="000F1663">
        <w:rPr>
          <w:color w:val="A9B7C6"/>
        </w:rPr>
        <w:t>)</w:t>
      </w:r>
      <w:r w:rsidRPr="000F1663">
        <w:rPr>
          <w:color w:val="CC7832"/>
        </w:rPr>
        <w:t>;</w:t>
      </w:r>
      <w:r w:rsidRPr="000F1663">
        <w:rPr>
          <w:color w:val="CC7832"/>
        </w:rPr>
        <w:br/>
        <w:t xml:space="preserve">        </w:t>
      </w:r>
      <w:r w:rsidRPr="000F1663">
        <w:rPr>
          <w:color w:val="A9B7C6"/>
        </w:rPr>
        <w:t>context.close()</w:t>
      </w:r>
      <w:r>
        <w:rPr>
          <w:color w:val="CC7832"/>
        </w:rPr>
        <w:t>;</w:t>
      </w:r>
      <w:r w:rsidRPr="000F1663">
        <w:br/>
        <w:t xml:space="preserve">    </w:t>
      </w:r>
      <w:r w:rsidRPr="000F1663">
        <w:rPr>
          <w:color w:val="A9B7C6"/>
        </w:rPr>
        <w:t>}</w:t>
      </w:r>
      <w:r w:rsidRPr="000F1663">
        <w:rPr>
          <w:color w:val="A9B7C6"/>
        </w:rPr>
        <w:br/>
        <w:t>}</w:t>
      </w:r>
    </w:p>
    <w:p w14:paraId="3B9459AE" w14:textId="77777777" w:rsidR="000F1663" w:rsidRPr="000F1663" w:rsidRDefault="000F1663" w:rsidP="0049592C">
      <w:pPr>
        <w:rPr>
          <w:rFonts w:hint="eastAsia"/>
        </w:rPr>
      </w:pPr>
    </w:p>
    <w:p w14:paraId="2B1127D8" w14:textId="2CA4049D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2B51BCE6" w14:textId="7348C419" w:rsidR="000F1663" w:rsidRDefault="000F1663" w:rsidP="000F1663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依赖注入</w:t>
      </w:r>
    </w:p>
    <w:p w14:paraId="4997DAEF" w14:textId="13CC1674" w:rsidR="000F1663" w:rsidRDefault="00AB32CD" w:rsidP="000F1663">
      <w:r>
        <w:tab/>
      </w:r>
      <w:r>
        <w:rPr>
          <w:rFonts w:hint="eastAsia"/>
        </w:rPr>
        <w:t>Spring</w:t>
      </w:r>
      <w:r>
        <w:rPr>
          <w:rFonts w:hint="eastAsia"/>
        </w:rPr>
        <w:t>容器，不仅可以初始化对象，同时也可以对对象的成员变量进行赋值。</w:t>
      </w:r>
    </w:p>
    <w:p w14:paraId="17860D1A" w14:textId="47638636" w:rsidR="00AB32CD" w:rsidRDefault="00AB32CD" w:rsidP="000F1663">
      <w:r>
        <w:rPr>
          <w:rFonts w:hint="eastAsia"/>
          <w:noProof/>
        </w:rPr>
        <w:lastRenderedPageBreak/>
        <w:drawing>
          <wp:inline distT="0" distB="0" distL="0" distR="0" wp14:anchorId="113C3794" wp14:editId="2D1AF7E0">
            <wp:extent cx="5904230" cy="320923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2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A0A8" w14:textId="0C3C0C19" w:rsidR="00AB32CD" w:rsidRPr="00AB32CD" w:rsidRDefault="00AB32CD" w:rsidP="000F1663">
      <w:pPr>
        <w:rPr>
          <w:rFonts w:hint="eastAsia"/>
          <w:color w:val="FF0000"/>
        </w:rPr>
      </w:pPr>
      <w:r w:rsidRPr="00AB32CD">
        <w:rPr>
          <w:rFonts w:hint="eastAsia"/>
          <w:color w:val="FF0000"/>
        </w:rPr>
        <w:t>注意：建议使用手动注入，不会产生歧义。</w:t>
      </w:r>
    </w:p>
    <w:p w14:paraId="7B2582C9" w14:textId="070687B3" w:rsidR="00AB32CD" w:rsidRPr="00AB32CD" w:rsidRDefault="00AB32CD" w:rsidP="000F1663">
      <w:pPr>
        <w:rPr>
          <w:b/>
          <w:i/>
          <w:u w:val="single"/>
        </w:rPr>
      </w:pPr>
      <w:r w:rsidRPr="00AB32CD">
        <w:rPr>
          <w:rFonts w:hint="eastAsia"/>
          <w:b/>
          <w:i/>
          <w:u w:val="single"/>
        </w:rPr>
        <w:t>传统的方式：</w:t>
      </w:r>
    </w:p>
    <w:p w14:paraId="2090A583" w14:textId="0C8E9CF9" w:rsidR="00AB32CD" w:rsidRDefault="00AB32CD" w:rsidP="00806E81">
      <w:pPr>
        <w:pStyle w:val="code"/>
        <w:rPr>
          <w:rFonts w:hint="eastAsia"/>
        </w:rPr>
      </w:pPr>
      <w:r>
        <w:tab/>
        <w:t>//</w:t>
      </w:r>
      <w:r>
        <w:rPr>
          <w:rFonts w:ascii="微软雅黑" w:eastAsia="微软雅黑" w:hAnsi="微软雅黑" w:cs="微软雅黑" w:hint="eastAsia"/>
        </w:rPr>
        <w:t>男孩有一只狗</w:t>
      </w:r>
    </w:p>
    <w:p w14:paraId="7EBB4B38" w14:textId="4D7762F9" w:rsidR="00AB32CD" w:rsidRDefault="00AB32CD" w:rsidP="00806E81">
      <w:pPr>
        <w:pStyle w:val="code"/>
      </w:pPr>
      <w:r>
        <w:tab/>
      </w:r>
      <w:r>
        <w:rPr>
          <w:rFonts w:hint="eastAsia"/>
        </w:rPr>
        <w:t>B</w:t>
      </w:r>
      <w:r>
        <w:t xml:space="preserve">oy boy 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Boy</w:t>
      </w:r>
      <w:r>
        <w:t>();</w:t>
      </w:r>
    </w:p>
    <w:p w14:paraId="781CB622" w14:textId="5FE185C2" w:rsidR="00AB32CD" w:rsidRDefault="00AB32CD" w:rsidP="00806E81">
      <w:pPr>
        <w:pStyle w:val="code"/>
      </w:pPr>
      <w:r>
        <w:tab/>
        <w:t>Dog dog = new Dog();</w:t>
      </w:r>
    </w:p>
    <w:p w14:paraId="69D5451B" w14:textId="19CB0E7A" w:rsidR="00AB32CD" w:rsidRDefault="00AB32CD" w:rsidP="00806E81">
      <w:pPr>
        <w:pStyle w:val="code"/>
        <w:rPr>
          <w:rFonts w:hint="eastAsia"/>
        </w:rPr>
      </w:pPr>
      <w:r>
        <w:tab/>
        <w:t>boy.setDog(dog);</w:t>
      </w:r>
    </w:p>
    <w:p w14:paraId="42917AB1" w14:textId="0A1763AD" w:rsidR="00AB32CD" w:rsidRDefault="00AB32CD" w:rsidP="000F1663">
      <w:r w:rsidRPr="00AB32CD">
        <w:rPr>
          <w:rFonts w:hint="eastAsia"/>
          <w:b/>
          <w:i/>
          <w:u w:val="single"/>
        </w:rPr>
        <w:t>依赖注入的方式</w:t>
      </w:r>
      <w:r>
        <w:rPr>
          <w:rFonts w:hint="eastAsia"/>
        </w:rPr>
        <w:t>：</w:t>
      </w:r>
    </w:p>
    <w:p w14:paraId="3E5790CE" w14:textId="7957D49F" w:rsidR="00AB32CD" w:rsidRDefault="00AB32CD" w:rsidP="00806E81">
      <w:pPr>
        <w:pStyle w:val="code"/>
        <w:rPr>
          <w:rFonts w:hint="eastAsia"/>
        </w:rPr>
      </w:pPr>
      <w:r>
        <w:tab/>
        <w:t>&lt;bean id=”dog”/&gt;</w:t>
      </w:r>
    </w:p>
    <w:p w14:paraId="5AB389F8" w14:textId="77777777" w:rsidR="00AB32CD" w:rsidRDefault="00AB32CD" w:rsidP="00806E81">
      <w:pPr>
        <w:pStyle w:val="code"/>
      </w:pPr>
      <w:r>
        <w:tab/>
        <w:t>&lt;bean id=”boy”&gt;</w:t>
      </w:r>
    </w:p>
    <w:p w14:paraId="29ECB5AE" w14:textId="41A42502" w:rsidR="00AB32CD" w:rsidRDefault="00AB32CD" w:rsidP="00806E81">
      <w:pPr>
        <w:pStyle w:val="code"/>
        <w:rPr>
          <w:rFonts w:hint="eastAsia"/>
        </w:rPr>
      </w:pPr>
      <w:r>
        <w:tab/>
      </w:r>
      <w:r>
        <w:tab/>
        <w:t>&lt;property name=”dog” ref=”dog”/&gt;</w:t>
      </w:r>
    </w:p>
    <w:p w14:paraId="60B200DC" w14:textId="2442D2E4" w:rsidR="00AB32CD" w:rsidRDefault="00AB32CD" w:rsidP="00806E81">
      <w:pPr>
        <w:pStyle w:val="code"/>
      </w:pPr>
      <w:r>
        <w:t>&lt;/bean&gt;</w:t>
      </w:r>
    </w:p>
    <w:p w14:paraId="32A12FA6" w14:textId="37CD74DA" w:rsidR="00AB32CD" w:rsidRPr="000F1663" w:rsidRDefault="00AB32CD" w:rsidP="00AB32CD">
      <w:pPr>
        <w:rPr>
          <w:rFonts w:hint="eastAsia"/>
        </w:rPr>
      </w:pPr>
    </w:p>
    <w:p w14:paraId="5880EC6E" w14:textId="1BBF6CD8" w:rsidR="000A6955" w:rsidRDefault="000F1663" w:rsidP="00F72EEC">
      <w:pPr>
        <w:pStyle w:val="5"/>
      </w:pPr>
      <w:r>
        <w:rPr>
          <w:rFonts w:hint="eastAsia"/>
        </w:rPr>
        <w:t>2.3.2</w:t>
      </w:r>
      <w:r w:rsidR="000A6955">
        <w:t xml:space="preserve"> </w:t>
      </w:r>
      <w:r>
        <w:t xml:space="preserve"> </w:t>
      </w:r>
      <w:r>
        <w:rPr>
          <w:rFonts w:hint="eastAsia"/>
        </w:rPr>
        <w:t>依赖注入之</w:t>
      </w:r>
      <w:r w:rsidR="000A6955">
        <w:rPr>
          <w:rFonts w:hint="eastAsia"/>
        </w:rPr>
        <w:t>手动注入</w:t>
      </w:r>
    </w:p>
    <w:p w14:paraId="3C918486" w14:textId="43FC4753" w:rsidR="000F1663" w:rsidRDefault="000F1663" w:rsidP="000F1663">
      <w:pPr>
        <w:rPr>
          <w:b/>
          <w:i/>
          <w:color w:val="FF0000"/>
          <w:sz w:val="22"/>
          <w:u w:val="single"/>
        </w:rPr>
      </w:pPr>
      <w:r>
        <w:tab/>
      </w:r>
      <w:r w:rsidRPr="000F1663">
        <w:rPr>
          <w:rFonts w:hint="eastAsia"/>
          <w:b/>
          <w:i/>
          <w:sz w:val="22"/>
          <w:u w:val="single"/>
        </w:rPr>
        <w:t>手动注入方式包括两种</w:t>
      </w:r>
      <w:r w:rsidRPr="000F1663">
        <w:rPr>
          <w:rFonts w:hint="eastAsia"/>
          <w:b/>
          <w:i/>
          <w:u w:val="single"/>
        </w:rPr>
        <w:t>：</w:t>
      </w:r>
      <w:r w:rsidRPr="000F1663">
        <w:rPr>
          <w:rFonts w:hint="eastAsia"/>
          <w:b/>
          <w:i/>
          <w:color w:val="FF0000"/>
          <w:sz w:val="22"/>
          <w:u w:val="single"/>
        </w:rPr>
        <w:t>setter</w:t>
      </w:r>
      <w:r w:rsidRPr="000F1663">
        <w:rPr>
          <w:rFonts w:hint="eastAsia"/>
          <w:b/>
          <w:i/>
          <w:color w:val="FF0000"/>
          <w:sz w:val="22"/>
          <w:u w:val="single"/>
        </w:rPr>
        <w:t>方法注入</w:t>
      </w:r>
      <w:r w:rsidRPr="000F1663">
        <w:rPr>
          <w:rFonts w:hint="eastAsia"/>
          <w:b/>
          <w:i/>
          <w:sz w:val="28"/>
          <w:u w:val="single"/>
        </w:rPr>
        <w:t>和</w:t>
      </w:r>
      <w:r w:rsidRPr="000F1663">
        <w:rPr>
          <w:rFonts w:hint="eastAsia"/>
          <w:b/>
          <w:i/>
          <w:color w:val="FF0000"/>
          <w:sz w:val="22"/>
          <w:u w:val="single"/>
        </w:rPr>
        <w:t>构造器方法注入</w:t>
      </w:r>
    </w:p>
    <w:p w14:paraId="40492447" w14:textId="36CF6E02" w:rsidR="009441CD" w:rsidRDefault="009441CD" w:rsidP="000F1663">
      <w:pPr>
        <w:rPr>
          <w:b/>
          <w:i/>
          <w:color w:val="FF0000"/>
          <w:sz w:val="22"/>
          <w:u w:val="single"/>
        </w:rPr>
      </w:pPr>
    </w:p>
    <w:p w14:paraId="4EBC11DA" w14:textId="3BE81D71" w:rsidR="009441CD" w:rsidRPr="00A2559D" w:rsidRDefault="009441CD" w:rsidP="009441CD">
      <w:pPr>
        <w:pStyle w:val="afff1"/>
        <w:numPr>
          <w:ilvl w:val="0"/>
          <w:numId w:val="46"/>
        </w:numPr>
        <w:ind w:firstLineChars="0"/>
        <w:rPr>
          <w:b/>
          <w:i/>
          <w:u w:val="single"/>
        </w:rPr>
      </w:pPr>
      <w:r w:rsidRPr="00A2559D">
        <w:rPr>
          <w:rFonts w:hint="eastAsia"/>
          <w:b/>
          <w:i/>
          <w:u w:val="single"/>
        </w:rPr>
        <w:t>Setter</w:t>
      </w:r>
      <w:r w:rsidRPr="00A2559D">
        <w:rPr>
          <w:rFonts w:hint="eastAsia"/>
          <w:b/>
          <w:i/>
          <w:u w:val="single"/>
        </w:rPr>
        <w:t>注入方式</w:t>
      </w:r>
    </w:p>
    <w:p w14:paraId="52BE5569" w14:textId="00D53465" w:rsidR="00A2559D" w:rsidRDefault="00A2559D" w:rsidP="00A2559D">
      <w:pPr>
        <w:pStyle w:val="afff1"/>
        <w:numPr>
          <w:ilvl w:val="1"/>
          <w:numId w:val="46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基本类型注入</w:t>
      </w:r>
    </w:p>
    <w:p w14:paraId="0E47B41A" w14:textId="28CF4FCB" w:rsidR="00A2559D" w:rsidRDefault="00A2559D" w:rsidP="00A2559D">
      <w:pPr>
        <w:pStyle w:val="afff1"/>
        <w:ind w:left="840" w:firstLineChars="0" w:firstLine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其中，基本类型包括</w:t>
      </w:r>
      <w:r>
        <w:rPr>
          <w:rFonts w:hint="eastAsia"/>
          <w:b/>
          <w:i/>
          <w:color w:val="FF0000"/>
          <w:sz w:val="22"/>
          <w:u w:val="single"/>
        </w:rPr>
        <w:t>8</w:t>
      </w:r>
      <w:r>
        <w:rPr>
          <w:rFonts w:hint="eastAsia"/>
          <w:b/>
          <w:i/>
          <w:color w:val="FF0000"/>
          <w:sz w:val="22"/>
          <w:u w:val="single"/>
        </w:rPr>
        <w:t>种基本数据类型，</w:t>
      </w:r>
      <w:r>
        <w:rPr>
          <w:rFonts w:hint="eastAsia"/>
          <w:b/>
          <w:i/>
          <w:color w:val="FF0000"/>
          <w:sz w:val="22"/>
          <w:u w:val="single"/>
        </w:rPr>
        <w:t>8</w:t>
      </w:r>
      <w:r>
        <w:rPr>
          <w:rFonts w:hint="eastAsia"/>
          <w:b/>
          <w:i/>
          <w:color w:val="FF0000"/>
          <w:sz w:val="22"/>
          <w:u w:val="single"/>
        </w:rPr>
        <w:t>种基本类型的包装类型，</w:t>
      </w:r>
      <w:r>
        <w:rPr>
          <w:rFonts w:hint="eastAsia"/>
          <w:b/>
          <w:i/>
          <w:color w:val="FF0000"/>
          <w:sz w:val="22"/>
          <w:u w:val="single"/>
        </w:rPr>
        <w:t>String</w:t>
      </w:r>
      <w:r>
        <w:rPr>
          <w:rFonts w:hint="eastAsia"/>
          <w:b/>
          <w:i/>
          <w:color w:val="FF0000"/>
          <w:sz w:val="22"/>
          <w:u w:val="single"/>
        </w:rPr>
        <w:t>以及</w:t>
      </w:r>
      <w:r>
        <w:rPr>
          <w:rFonts w:hint="eastAsia"/>
          <w:b/>
          <w:i/>
          <w:color w:val="FF0000"/>
          <w:sz w:val="22"/>
          <w:u w:val="single"/>
        </w:rPr>
        <w:t>StringBuffer</w:t>
      </w:r>
      <w:r>
        <w:rPr>
          <w:rFonts w:hint="eastAsia"/>
          <w:b/>
          <w:i/>
          <w:color w:val="FF0000"/>
          <w:sz w:val="22"/>
          <w:u w:val="single"/>
        </w:rPr>
        <w:t>类型。</w:t>
      </w:r>
    </w:p>
    <w:p w14:paraId="0E652EFE" w14:textId="669CBED9" w:rsidR="00231E96" w:rsidRDefault="00231E96" w:rsidP="00806E81">
      <w:pPr>
        <w:pStyle w:val="code"/>
      </w:pPr>
      <w:r w:rsidRPr="00231E96">
        <w:t xml:space="preserve">&lt;bean </w:t>
      </w:r>
      <w:r w:rsidRPr="00231E96">
        <w:rPr>
          <w:color w:val="BABABA"/>
        </w:rPr>
        <w:t>id</w:t>
      </w:r>
      <w:r w:rsidRPr="00231E96">
        <w:t xml:space="preserve">="user01" </w:t>
      </w:r>
      <w:r w:rsidRPr="00231E96">
        <w:rPr>
          <w:color w:val="BABABA"/>
        </w:rPr>
        <w:t>class</w:t>
      </w:r>
      <w:r w:rsidRPr="00231E96">
        <w:t>="cn.edu.scnu.pojo.User"&gt;</w:t>
      </w:r>
      <w:r w:rsidRPr="00231E96">
        <w:br/>
        <w:t xml:space="preserve">    </w:t>
      </w:r>
      <w:r w:rsidRPr="00231E96">
        <w:rPr>
          <w:color w:val="808080"/>
        </w:rPr>
        <w:t>&lt;!--</w:t>
      </w:r>
      <w:r w:rsidRPr="00231E96">
        <w:rPr>
          <w:rFonts w:ascii="微软雅黑" w:eastAsia="微软雅黑" w:hAnsi="微软雅黑" w:cs="微软雅黑" w:hint="eastAsia"/>
          <w:color w:val="808080"/>
        </w:rPr>
        <w:t>基本数据类型注入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="id" </w:t>
      </w:r>
      <w:r w:rsidRPr="00231E96">
        <w:rPr>
          <w:color w:val="BABABA"/>
        </w:rPr>
        <w:t>value</w:t>
      </w:r>
      <w:r w:rsidRPr="00231E96">
        <w:t>="2"/&gt;</w:t>
      </w:r>
      <w:r w:rsidRPr="00231E96">
        <w:br/>
        <w:t xml:space="preserve">    &lt;property </w:t>
      </w:r>
      <w:r w:rsidRPr="00231E96">
        <w:rPr>
          <w:color w:val="BABABA"/>
        </w:rPr>
        <w:t>name</w:t>
      </w:r>
      <w:r w:rsidRPr="00231E96">
        <w:t xml:space="preserve">="name" </w:t>
      </w:r>
      <w:r w:rsidRPr="00231E96">
        <w:rPr>
          <w:color w:val="BABABA"/>
        </w:rPr>
        <w:t>value</w:t>
      </w:r>
      <w:r w:rsidRPr="00231E96">
        <w:t>="mike"/&gt;</w:t>
      </w:r>
      <w:r w:rsidRPr="00231E96">
        <w:br/>
      </w:r>
      <w:r w:rsidRPr="00231E96">
        <w:br/>
        <w:t xml:space="preserve">    </w:t>
      </w:r>
      <w:r w:rsidRPr="00231E96">
        <w:rPr>
          <w:color w:val="808080"/>
        </w:rPr>
        <w:t>&lt;!--spring</w:t>
      </w:r>
      <w:r w:rsidRPr="00231E96">
        <w:rPr>
          <w:rFonts w:ascii="微软雅黑" w:eastAsia="微软雅黑" w:hAnsi="微软雅黑" w:cs="微软雅黑" w:hint="eastAsia"/>
          <w:color w:val="808080"/>
        </w:rPr>
        <w:t>组件类型注入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="dog" </w:t>
      </w:r>
      <w:r w:rsidRPr="00231E96">
        <w:rPr>
          <w:color w:val="BABABA"/>
        </w:rPr>
        <w:t>ref</w:t>
      </w:r>
      <w:r w:rsidRPr="00231E96">
        <w:t>="dog"/&gt;</w:t>
      </w:r>
    </w:p>
    <w:p w14:paraId="26527336" w14:textId="773DE6C1" w:rsidR="00231E96" w:rsidRPr="00231E96" w:rsidRDefault="00231E96" w:rsidP="00806E81">
      <w:pPr>
        <w:pStyle w:val="code"/>
        <w:rPr>
          <w:rFonts w:hint="eastAsia"/>
          <w:color w:val="A9B7C6"/>
        </w:rPr>
      </w:pPr>
      <w:r>
        <w:rPr>
          <w:rFonts w:hint="eastAsia"/>
        </w:rPr>
        <w:t>&lt;</w:t>
      </w:r>
      <w:r>
        <w:t>/bean&gt;</w:t>
      </w:r>
    </w:p>
    <w:p w14:paraId="3434DDC3" w14:textId="77777777" w:rsidR="00231E96" w:rsidRPr="00231E96" w:rsidRDefault="00231E96" w:rsidP="00A2559D">
      <w:pPr>
        <w:pStyle w:val="afff1"/>
        <w:ind w:left="840" w:firstLineChars="0" w:firstLine="0"/>
        <w:rPr>
          <w:rFonts w:hint="eastAsia"/>
          <w:b/>
          <w:i/>
          <w:color w:val="FF0000"/>
          <w:sz w:val="22"/>
          <w:u w:val="single"/>
        </w:rPr>
      </w:pPr>
    </w:p>
    <w:p w14:paraId="74628CDE" w14:textId="105B46D6" w:rsidR="00A2559D" w:rsidRDefault="00A2559D" w:rsidP="00A2559D">
      <w:pPr>
        <w:pStyle w:val="afff1"/>
        <w:numPr>
          <w:ilvl w:val="1"/>
          <w:numId w:val="46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b/>
          <w:i/>
          <w:color w:val="FF0000"/>
          <w:sz w:val="22"/>
          <w:u w:val="single"/>
        </w:rPr>
        <w:t>S</w:t>
      </w:r>
      <w:r>
        <w:rPr>
          <w:rFonts w:hint="eastAsia"/>
          <w:b/>
          <w:i/>
          <w:color w:val="FF0000"/>
          <w:sz w:val="22"/>
          <w:u w:val="single"/>
        </w:rPr>
        <w:t>pring</w:t>
      </w:r>
      <w:r>
        <w:rPr>
          <w:rFonts w:hint="eastAsia"/>
          <w:b/>
          <w:i/>
          <w:color w:val="FF0000"/>
          <w:sz w:val="22"/>
          <w:u w:val="single"/>
        </w:rPr>
        <w:t>组件类型注入</w:t>
      </w:r>
    </w:p>
    <w:p w14:paraId="46CE1D1F" w14:textId="5DA25337" w:rsidR="00231E96" w:rsidRDefault="00231E96" w:rsidP="00806E81">
      <w:pPr>
        <w:pStyle w:val="code"/>
      </w:pPr>
      <w:r w:rsidRPr="00231E96">
        <w:lastRenderedPageBreak/>
        <w:t xml:space="preserve">&lt;bean </w:t>
      </w:r>
      <w:r w:rsidRPr="00231E96">
        <w:rPr>
          <w:color w:val="BABABA"/>
        </w:rPr>
        <w:t>id</w:t>
      </w:r>
      <w:r w:rsidRPr="00231E96">
        <w:t xml:space="preserve">="user01" </w:t>
      </w:r>
      <w:r w:rsidRPr="00231E96">
        <w:rPr>
          <w:color w:val="BABABA"/>
        </w:rPr>
        <w:t>class</w:t>
      </w:r>
      <w:r w:rsidRPr="00231E96">
        <w:t>="cn.edu.scnu.pojo.User"</w:t>
      </w:r>
      <w:r>
        <w:t>&gt;</w:t>
      </w:r>
      <w:r w:rsidRPr="00231E96">
        <w:br/>
        <w:t xml:space="preserve">    </w:t>
      </w:r>
      <w:r w:rsidRPr="00231E96">
        <w:rPr>
          <w:color w:val="808080"/>
        </w:rPr>
        <w:t>&lt;!--spring</w:t>
      </w:r>
      <w:r w:rsidRPr="00231E96">
        <w:rPr>
          <w:rFonts w:ascii="微软雅黑" w:eastAsia="微软雅黑" w:hAnsi="微软雅黑" w:cs="微软雅黑" w:hint="eastAsia"/>
          <w:color w:val="808080"/>
        </w:rPr>
        <w:t>组件类型注入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="dog" </w:t>
      </w:r>
      <w:r w:rsidRPr="00231E96">
        <w:rPr>
          <w:color w:val="BABABA"/>
        </w:rPr>
        <w:t>ref</w:t>
      </w:r>
      <w:r w:rsidRPr="00231E96">
        <w:t>="dog"/&gt;</w:t>
      </w:r>
    </w:p>
    <w:p w14:paraId="18B93432" w14:textId="31BF53C2" w:rsidR="00231E96" w:rsidRPr="00231E96" w:rsidRDefault="00231E96" w:rsidP="00806E81">
      <w:pPr>
        <w:pStyle w:val="code"/>
        <w:rPr>
          <w:rFonts w:hint="eastAsia"/>
          <w:color w:val="A9B7C6"/>
        </w:rPr>
      </w:pPr>
      <w:r>
        <w:rPr>
          <w:rFonts w:hint="eastAsia"/>
        </w:rPr>
        <w:t>&lt;</w:t>
      </w:r>
      <w:r>
        <w:t>/bean&gt;</w:t>
      </w:r>
    </w:p>
    <w:p w14:paraId="39EC044B" w14:textId="1406DA7B" w:rsidR="00231E96" w:rsidRDefault="00A2559D" w:rsidP="00231E96">
      <w:pPr>
        <w:pStyle w:val="afff1"/>
        <w:numPr>
          <w:ilvl w:val="0"/>
          <w:numId w:val="47"/>
        </w:numPr>
        <w:ind w:firstLineChars="0"/>
        <w:rPr>
          <w:b/>
          <w:i/>
          <w:color w:val="FF0000"/>
          <w:sz w:val="22"/>
          <w:u w:val="single"/>
        </w:rPr>
      </w:pPr>
      <w:r w:rsidRPr="00231E96">
        <w:rPr>
          <w:rFonts w:hint="eastAsia"/>
          <w:b/>
          <w:i/>
          <w:color w:val="FF0000"/>
          <w:sz w:val="22"/>
          <w:u w:val="single"/>
        </w:rPr>
        <w:t>集合类型注入</w:t>
      </w:r>
    </w:p>
    <w:p w14:paraId="65F8531C" w14:textId="778AC31D" w:rsidR="00231E96" w:rsidRDefault="00231E96" w:rsidP="00231E96">
      <w:pPr>
        <w:pStyle w:val="afff1"/>
        <w:numPr>
          <w:ilvl w:val="1"/>
          <w:numId w:val="47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L</w:t>
      </w:r>
      <w:r>
        <w:rPr>
          <w:b/>
          <w:i/>
          <w:color w:val="FF0000"/>
          <w:sz w:val="22"/>
          <w:u w:val="single"/>
        </w:rPr>
        <w:t>ist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00FD5D07" w14:textId="39B43AA9" w:rsidR="00F37436" w:rsidRPr="00F37436" w:rsidRDefault="00F37436" w:rsidP="00806E81">
      <w:pPr>
        <w:pStyle w:val="code"/>
        <w:rPr>
          <w:color w:val="A9B7C6"/>
        </w:rPr>
      </w:pPr>
      <w:r w:rsidRPr="00F37436">
        <w:t xml:space="preserve">&lt;bean </w:t>
      </w:r>
      <w:r w:rsidRPr="00F37436">
        <w:rPr>
          <w:color w:val="BABABA"/>
        </w:rPr>
        <w:t>id</w:t>
      </w:r>
      <w:r w:rsidRPr="00F37436">
        <w:rPr>
          <w:color w:val="6A8759"/>
        </w:rPr>
        <w:t xml:space="preserve">="customer"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="cn.edu.scnu.pojo.Customer"</w:t>
      </w:r>
      <w:r w:rsidRPr="00F37436">
        <w:t>&gt;</w:t>
      </w:r>
      <w:r w:rsidRPr="00F37436">
        <w:br/>
        <w:t xml:space="preserve">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>="lists"</w:t>
      </w:r>
      <w:r w:rsidRPr="00F37436">
        <w:t>&gt;</w:t>
      </w:r>
      <w:r w:rsidRPr="00F37436">
        <w:br/>
        <w:t xml:space="preserve">        &lt;list&gt;</w:t>
      </w:r>
      <w:r w:rsidRPr="00F37436">
        <w:br/>
        <w:t xml:space="preserve">            &lt;value </w:t>
      </w:r>
      <w:r w:rsidRPr="00F37436">
        <w:rPr>
          <w:color w:val="BABABA"/>
        </w:rPr>
        <w:t>type</w:t>
      </w:r>
      <w:r w:rsidRPr="00F37436">
        <w:rPr>
          <w:color w:val="6A8759"/>
        </w:rPr>
        <w:t>="java.lang.String"</w:t>
      </w:r>
      <w:r w:rsidRPr="00F37436">
        <w:t>&gt;</w:t>
      </w:r>
      <w:r w:rsidRPr="00F37436">
        <w:rPr>
          <w:color w:val="A9B7C6"/>
        </w:rPr>
        <w:t>aa</w:t>
      </w:r>
      <w:r w:rsidRPr="00F37436">
        <w:t>&lt;/value&gt;</w:t>
      </w:r>
      <w:r w:rsidRPr="00F37436">
        <w:br/>
        <w:t xml:space="preserve">            &lt;ref </w:t>
      </w:r>
      <w:r w:rsidRPr="00F37436">
        <w:rPr>
          <w:color w:val="BABABA"/>
        </w:rPr>
        <w:t>bean</w:t>
      </w:r>
      <w:r w:rsidRPr="00F37436">
        <w:rPr>
          <w:color w:val="6A8759"/>
        </w:rPr>
        <w:t>="dog"</w:t>
      </w:r>
      <w:r w:rsidRPr="00F37436">
        <w:t>/&gt;</w:t>
      </w:r>
      <w:r w:rsidRPr="00F37436">
        <w:br/>
        <w:t xml:space="preserve">            &lt;bean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="cn.edu.scnu.pojo.Dog"</w:t>
      </w:r>
      <w:r w:rsidRPr="00F37436">
        <w:t>&gt;</w:t>
      </w:r>
      <w:r w:rsidRPr="00F37436">
        <w:br/>
        <w:t xml:space="preserve">            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 xml:space="preserve">="name" </w:t>
      </w:r>
      <w:r w:rsidRPr="00F37436">
        <w:rPr>
          <w:color w:val="BABABA"/>
        </w:rPr>
        <w:t>value</w:t>
      </w:r>
      <w:r w:rsidRPr="00F37436">
        <w:rPr>
          <w:color w:val="6A8759"/>
        </w:rPr>
        <w:t>="jingba"</w:t>
      </w:r>
      <w:r w:rsidRPr="00F37436">
        <w:t>/&gt;</w:t>
      </w:r>
      <w:r w:rsidRPr="00F37436">
        <w:br/>
        <w:t xml:space="preserve">            &lt;/bean&gt;</w:t>
      </w:r>
      <w:r w:rsidRPr="00F37436">
        <w:br/>
        <w:t xml:space="preserve">        &lt;/list&gt;</w:t>
      </w:r>
      <w:r w:rsidRPr="00F37436">
        <w:br/>
        <w:t xml:space="preserve">    &lt;/property&gt;</w:t>
      </w:r>
    </w:p>
    <w:p w14:paraId="523B44DA" w14:textId="1E8F27AA" w:rsidR="00F37436" w:rsidRPr="00F37436" w:rsidRDefault="00F37436" w:rsidP="00806E81">
      <w:pPr>
        <w:pStyle w:val="code"/>
        <w:rPr>
          <w:rFonts w:hint="eastAsia"/>
        </w:rPr>
      </w:pPr>
      <w:r>
        <w:rPr>
          <w:rFonts w:hint="eastAsia"/>
        </w:rPr>
        <w:t>&lt;</w:t>
      </w:r>
      <w:r>
        <w:t>/bean&gt;</w:t>
      </w:r>
    </w:p>
    <w:p w14:paraId="216C2B8B" w14:textId="77777777" w:rsidR="00231E96" w:rsidRPr="00F37436" w:rsidRDefault="00231E96" w:rsidP="00231E96">
      <w:pPr>
        <w:pStyle w:val="afff1"/>
        <w:ind w:left="1260" w:firstLineChars="0" w:firstLine="0"/>
        <w:rPr>
          <w:rFonts w:hint="eastAsia"/>
          <w:b/>
          <w:i/>
          <w:color w:val="FF0000"/>
          <w:sz w:val="22"/>
          <w:u w:val="single"/>
        </w:rPr>
      </w:pPr>
    </w:p>
    <w:p w14:paraId="0CB02AC1" w14:textId="41C0E7D9" w:rsidR="00231E96" w:rsidRDefault="00231E96" w:rsidP="00806E81">
      <w:pPr>
        <w:pStyle w:val="code"/>
      </w:pPr>
      <w:r>
        <w:rPr>
          <w:rFonts w:hint="eastAsia"/>
        </w:rPr>
        <w:t>Map</w:t>
      </w:r>
      <w:r>
        <w:rPr>
          <w:rFonts w:ascii="微软雅黑" w:eastAsia="微软雅黑" w:hAnsi="微软雅黑" w:cs="微软雅黑" w:hint="eastAsia"/>
        </w:rPr>
        <w:t>类型</w:t>
      </w:r>
    </w:p>
    <w:p w14:paraId="61F469BF" w14:textId="77777777" w:rsidR="00F37436" w:rsidRPr="00F37436" w:rsidRDefault="00231E96" w:rsidP="00806E81">
      <w:pPr>
        <w:pStyle w:val="code"/>
        <w:rPr>
          <w:color w:val="A9B7C6"/>
        </w:rPr>
      </w:pPr>
      <w:r w:rsidRPr="00231E96">
        <w:t>&lt;!--Map</w:t>
      </w:r>
      <w:r w:rsidRPr="00231E96">
        <w:rPr>
          <w:rFonts w:ascii="微软雅黑" w:eastAsia="微软雅黑" w:hAnsi="微软雅黑" w:cs="微软雅黑" w:hint="eastAsia"/>
        </w:rPr>
        <w:t>类型注入，</w:t>
      </w:r>
      <w:r w:rsidRPr="00231E96">
        <w:t>key-value--&gt;</w:t>
      </w:r>
      <w:r w:rsidRPr="00231E96">
        <w:br/>
      </w:r>
      <w:r w:rsidR="00F37436" w:rsidRPr="00F37436">
        <w:t xml:space="preserve">&lt;property </w:t>
      </w:r>
      <w:r w:rsidR="00F37436" w:rsidRPr="00F37436">
        <w:rPr>
          <w:color w:val="BABABA"/>
        </w:rPr>
        <w:t>name</w:t>
      </w:r>
      <w:r w:rsidR="00F37436" w:rsidRPr="00F37436">
        <w:rPr>
          <w:color w:val="6A8759"/>
        </w:rPr>
        <w:t>="maps"</w:t>
      </w:r>
      <w:r w:rsidR="00F37436" w:rsidRPr="00F37436">
        <w:t>&gt;</w:t>
      </w:r>
      <w:r w:rsidR="00F37436" w:rsidRPr="00F37436">
        <w:br/>
        <w:t xml:space="preserve">    &lt;map&gt;</w:t>
      </w:r>
      <w:r w:rsidR="00F37436" w:rsidRPr="00F37436">
        <w:br/>
        <w:t xml:space="preserve">        &lt;entry </w:t>
      </w:r>
      <w:r w:rsidR="00F37436" w:rsidRPr="00F37436">
        <w:rPr>
          <w:color w:val="BABABA"/>
        </w:rPr>
        <w:t>key</w:t>
      </w:r>
      <w:r w:rsidR="00F37436" w:rsidRPr="00F37436">
        <w:rPr>
          <w:color w:val="6A8759"/>
        </w:rPr>
        <w:t xml:space="preserve">="123" </w:t>
      </w:r>
      <w:r w:rsidR="00F37436" w:rsidRPr="00F37436">
        <w:rPr>
          <w:color w:val="BABABA"/>
        </w:rPr>
        <w:t>value</w:t>
      </w:r>
      <w:r w:rsidR="00F37436" w:rsidRPr="00F37436">
        <w:rPr>
          <w:color w:val="6A8759"/>
        </w:rPr>
        <w:t>="abc"</w:t>
      </w:r>
      <w:r w:rsidR="00F37436" w:rsidRPr="00F37436">
        <w:t>/&gt;</w:t>
      </w:r>
      <w:r w:rsidR="00F37436" w:rsidRPr="00F37436">
        <w:br/>
        <w:t xml:space="preserve">        &lt;entry </w:t>
      </w:r>
      <w:r w:rsidR="00F37436" w:rsidRPr="00F37436">
        <w:rPr>
          <w:color w:val="BABABA"/>
        </w:rPr>
        <w:t>key</w:t>
      </w:r>
      <w:r w:rsidR="00F37436" w:rsidRPr="00F37436">
        <w:rPr>
          <w:color w:val="6A8759"/>
        </w:rPr>
        <w:t xml:space="preserve">="1234" </w:t>
      </w:r>
      <w:r w:rsidR="00F37436" w:rsidRPr="00F37436">
        <w:rPr>
          <w:color w:val="BABABA"/>
        </w:rPr>
        <w:t>value-ref</w:t>
      </w:r>
      <w:r w:rsidR="00F37436" w:rsidRPr="00F37436">
        <w:rPr>
          <w:color w:val="6A8759"/>
        </w:rPr>
        <w:t>="dog"</w:t>
      </w:r>
      <w:r w:rsidR="00F37436" w:rsidRPr="00F37436">
        <w:t>/&gt;</w:t>
      </w:r>
      <w:r w:rsidR="00F37436" w:rsidRPr="00F37436">
        <w:br/>
        <w:t xml:space="preserve">        &lt;entry </w:t>
      </w:r>
      <w:r w:rsidR="00F37436" w:rsidRPr="00F37436">
        <w:rPr>
          <w:color w:val="BABABA"/>
        </w:rPr>
        <w:t>key-ref</w:t>
      </w:r>
      <w:r w:rsidR="00F37436" w:rsidRPr="00F37436">
        <w:rPr>
          <w:color w:val="6A8759"/>
        </w:rPr>
        <w:t xml:space="preserve">="dog" </w:t>
      </w:r>
      <w:r w:rsidR="00F37436" w:rsidRPr="00F37436">
        <w:rPr>
          <w:color w:val="BABABA"/>
        </w:rPr>
        <w:t>value-ref</w:t>
      </w:r>
      <w:r w:rsidR="00F37436" w:rsidRPr="00F37436">
        <w:rPr>
          <w:color w:val="6A8759"/>
        </w:rPr>
        <w:t>="dog"</w:t>
      </w:r>
      <w:r w:rsidR="00F37436" w:rsidRPr="00F37436">
        <w:t>/&gt;</w:t>
      </w:r>
      <w:r w:rsidR="00F37436" w:rsidRPr="00F37436">
        <w:br/>
        <w:t xml:space="preserve">    &lt;/map&gt;</w:t>
      </w:r>
      <w:r w:rsidR="00F37436" w:rsidRPr="00F37436">
        <w:br/>
        <w:t>&lt;/property&gt;</w:t>
      </w:r>
    </w:p>
    <w:p w14:paraId="7C0CB7B9" w14:textId="634ED2A8" w:rsidR="00231E96" w:rsidRPr="00F37436" w:rsidRDefault="00231E96" w:rsidP="00806E81">
      <w:pPr>
        <w:pStyle w:val="code"/>
      </w:pPr>
    </w:p>
    <w:p w14:paraId="208B5477" w14:textId="77777777" w:rsidR="00231E96" w:rsidRPr="00231E96" w:rsidRDefault="00231E96" w:rsidP="00231E96">
      <w:pPr>
        <w:pStyle w:val="afff1"/>
        <w:ind w:left="1260" w:firstLineChars="0" w:firstLine="0"/>
        <w:rPr>
          <w:rFonts w:hint="eastAsia"/>
          <w:b/>
          <w:i/>
          <w:color w:val="FF0000"/>
          <w:sz w:val="22"/>
          <w:u w:val="single"/>
        </w:rPr>
      </w:pPr>
    </w:p>
    <w:p w14:paraId="3BBB78BA" w14:textId="325630BB" w:rsidR="00231E96" w:rsidRDefault="00231E96" w:rsidP="00231E96">
      <w:pPr>
        <w:pStyle w:val="afff1"/>
        <w:numPr>
          <w:ilvl w:val="1"/>
          <w:numId w:val="47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Properties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3D713C04" w14:textId="77777777" w:rsidR="00C52A3B" w:rsidRDefault="00231E96" w:rsidP="00806E81">
      <w:pPr>
        <w:pStyle w:val="code"/>
      </w:pPr>
      <w:r w:rsidRPr="00231E96">
        <w:t>&lt;!--Properties</w:t>
      </w:r>
      <w:r w:rsidRPr="00231E96">
        <w:rPr>
          <w:rFonts w:ascii="微软雅黑" w:eastAsia="微软雅黑" w:hAnsi="微软雅黑" w:cs="微软雅黑" w:hint="eastAsia"/>
        </w:rPr>
        <w:t>类型注入</w:t>
      </w:r>
      <w:r w:rsidRPr="00231E96">
        <w:t>--&gt;</w:t>
      </w:r>
    </w:p>
    <w:p w14:paraId="08FCAD5C" w14:textId="20315F10" w:rsidR="00F37436" w:rsidRPr="00F37436" w:rsidRDefault="00C52A3B" w:rsidP="00806E81">
      <w:pPr>
        <w:pStyle w:val="code"/>
      </w:pPr>
      <w:r w:rsidRPr="00F37436">
        <w:rPr>
          <w:rFonts w:hint="eastAsia"/>
        </w:rPr>
        <w:t>&lt;</w:t>
      </w:r>
      <w:r w:rsidRPr="00F37436">
        <w:t>bean&gt;</w:t>
      </w:r>
      <w:r w:rsidR="00231E96" w:rsidRPr="00F37436">
        <w:br/>
      </w:r>
      <w:r w:rsidRPr="00F37436">
        <w:t>&lt;property name="pros"</w:t>
      </w:r>
      <w:r w:rsidR="00F37436" w:rsidRPr="00F37436">
        <w:t>&gt;</w:t>
      </w:r>
      <w:r w:rsidR="00F37436" w:rsidRPr="00F37436">
        <w:br/>
        <w:t xml:space="preserve">    &lt;props&gt;</w:t>
      </w:r>
      <w:r w:rsidR="00F37436" w:rsidRPr="00F37436">
        <w:br/>
        <w:t xml:space="preserve">        </w:t>
      </w:r>
      <w:r w:rsidRPr="00F37436">
        <w:t>&lt;prop key="username"&gt;root</w:t>
      </w:r>
      <w:r w:rsidR="00F37436" w:rsidRPr="00F37436">
        <w:t>&lt;/prop&gt;</w:t>
      </w:r>
      <w:r w:rsidR="00F37436" w:rsidRPr="00F37436">
        <w:br/>
        <w:t xml:space="preserve">        </w:t>
      </w:r>
      <w:r w:rsidRPr="00F37436">
        <w:t>&lt;prop key="password"&gt;12345&lt;/prop&gt;</w:t>
      </w:r>
      <w:r w:rsidRPr="00F37436">
        <w:br/>
        <w:t xml:space="preserve"> </w:t>
      </w:r>
      <w:r w:rsidR="00F37436" w:rsidRPr="00F37436">
        <w:t xml:space="preserve">   &lt;/props&gt;</w:t>
      </w:r>
      <w:r w:rsidR="00F37436" w:rsidRPr="00F37436">
        <w:br/>
        <w:t xml:space="preserve"> &lt;/property&gt;</w:t>
      </w:r>
    </w:p>
    <w:p w14:paraId="291328A4" w14:textId="6E9C9B3F" w:rsidR="00C52A3B" w:rsidRPr="00F37436" w:rsidRDefault="00C52A3B" w:rsidP="00806E81">
      <w:pPr>
        <w:pStyle w:val="code"/>
      </w:pPr>
      <w:r w:rsidRPr="00F37436">
        <w:t>&lt;/bean&gt;</w:t>
      </w:r>
    </w:p>
    <w:p w14:paraId="1605B9E4" w14:textId="4E33821B" w:rsidR="00231E96" w:rsidRPr="00231E96" w:rsidRDefault="00231E96" w:rsidP="00806E81">
      <w:pPr>
        <w:pStyle w:val="code"/>
      </w:pPr>
    </w:p>
    <w:p w14:paraId="2F984848" w14:textId="1B2E8FD5" w:rsidR="00231E96" w:rsidRDefault="00F37436" w:rsidP="00F37436">
      <w:pPr>
        <w:pStyle w:val="afff1"/>
        <w:numPr>
          <w:ilvl w:val="1"/>
          <w:numId w:val="47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S</w:t>
      </w:r>
      <w:r>
        <w:rPr>
          <w:b/>
          <w:i/>
          <w:color w:val="FF0000"/>
          <w:sz w:val="22"/>
          <w:u w:val="single"/>
        </w:rPr>
        <w:t>et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436CC1AD" w14:textId="77777777" w:rsidR="00F37436" w:rsidRPr="00F37436" w:rsidRDefault="00F37436" w:rsidP="00806E81">
      <w:pPr>
        <w:pStyle w:val="code"/>
        <w:rPr>
          <w:color w:val="A9B7C6"/>
        </w:rPr>
      </w:pPr>
      <w:r w:rsidRPr="00F37436">
        <w:t xml:space="preserve">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>="sets"</w:t>
      </w:r>
      <w:r w:rsidRPr="00F37436">
        <w:t>&gt;</w:t>
      </w:r>
      <w:r w:rsidRPr="00F37436">
        <w:br/>
        <w:t xml:space="preserve">    &lt;set&gt;</w:t>
      </w:r>
      <w:r w:rsidRPr="00F37436">
        <w:br/>
        <w:t xml:space="preserve">        &lt;value&gt;</w:t>
      </w:r>
      <w:r w:rsidRPr="00F37436">
        <w:rPr>
          <w:color w:val="A9B7C6"/>
        </w:rPr>
        <w:t>1</w:t>
      </w:r>
      <w:r w:rsidRPr="00F37436">
        <w:t>&lt;/value&gt;</w:t>
      </w:r>
      <w:r w:rsidRPr="00F37436">
        <w:br/>
        <w:t xml:space="preserve">        &lt;ref </w:t>
      </w:r>
      <w:r w:rsidRPr="00F37436">
        <w:rPr>
          <w:color w:val="BABABA"/>
        </w:rPr>
        <w:t>bean</w:t>
      </w:r>
      <w:r w:rsidRPr="00F37436">
        <w:rPr>
          <w:color w:val="6A8759"/>
        </w:rPr>
        <w:t xml:space="preserve">="dog" </w:t>
      </w:r>
      <w:r w:rsidRPr="00F37436">
        <w:t>/&gt;</w:t>
      </w:r>
      <w:r w:rsidRPr="00F37436">
        <w:br/>
        <w:t xml:space="preserve">        &lt;bean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="cn.edu.scnu.pojo.Dog"</w:t>
      </w:r>
      <w:r w:rsidRPr="00F37436">
        <w:t>&gt;</w:t>
      </w:r>
      <w:r w:rsidRPr="00F37436">
        <w:br/>
        <w:t xml:space="preserve">        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 xml:space="preserve">="name" </w:t>
      </w:r>
      <w:r w:rsidRPr="00F37436">
        <w:rPr>
          <w:color w:val="BABABA"/>
        </w:rPr>
        <w:t>value</w:t>
      </w:r>
      <w:r w:rsidRPr="00F37436">
        <w:rPr>
          <w:color w:val="6A8759"/>
        </w:rPr>
        <w:t>="</w:t>
      </w:r>
      <w:r w:rsidRPr="00F37436">
        <w:rPr>
          <w:rFonts w:ascii="微软雅黑" w:eastAsia="微软雅黑" w:hAnsi="微软雅黑" w:cs="微软雅黑" w:hint="eastAsia"/>
          <w:color w:val="6A8759"/>
        </w:rPr>
        <w:t>藏獒</w:t>
      </w:r>
      <w:r w:rsidRPr="00F37436">
        <w:rPr>
          <w:color w:val="6A8759"/>
        </w:rPr>
        <w:t xml:space="preserve">" </w:t>
      </w:r>
      <w:r w:rsidRPr="00F37436">
        <w:t>/&gt;</w:t>
      </w:r>
      <w:r w:rsidRPr="00F37436">
        <w:br/>
        <w:t xml:space="preserve">        &lt;/bean&gt;</w:t>
      </w:r>
      <w:r w:rsidRPr="00F37436">
        <w:br/>
        <w:t xml:space="preserve">    &lt;/set&gt;</w:t>
      </w:r>
      <w:r w:rsidRPr="00F37436">
        <w:br/>
        <w:t>&lt;/property&gt;</w:t>
      </w:r>
    </w:p>
    <w:p w14:paraId="6450A269" w14:textId="77777777" w:rsidR="00F37436" w:rsidRPr="00F37436" w:rsidRDefault="00F37436" w:rsidP="00F37436">
      <w:pPr>
        <w:rPr>
          <w:rFonts w:hint="eastAsia"/>
          <w:b/>
          <w:i/>
          <w:color w:val="FF0000"/>
          <w:sz w:val="22"/>
          <w:u w:val="single"/>
        </w:rPr>
      </w:pPr>
    </w:p>
    <w:p w14:paraId="48D90A94" w14:textId="4FC72135" w:rsidR="009441CD" w:rsidRDefault="00A2559D" w:rsidP="00231E96">
      <w:pPr>
        <w:pStyle w:val="afff1"/>
        <w:numPr>
          <w:ilvl w:val="0"/>
          <w:numId w:val="46"/>
        </w:numPr>
        <w:ind w:firstLineChars="0"/>
        <w:rPr>
          <w:b/>
          <w:i/>
          <w:u w:val="single"/>
        </w:rPr>
      </w:pPr>
      <w:r w:rsidRPr="00231E96">
        <w:rPr>
          <w:rFonts w:hint="eastAsia"/>
          <w:b/>
          <w:i/>
          <w:u w:val="single"/>
        </w:rPr>
        <w:t>构造器注入方式</w:t>
      </w:r>
    </w:p>
    <w:p w14:paraId="2551DA3A" w14:textId="6EAB78F6" w:rsidR="00231E96" w:rsidRDefault="00231E96" w:rsidP="00231E96">
      <w:pPr>
        <w:ind w:firstLineChars="200" w:firstLine="480"/>
      </w:pPr>
      <w:r>
        <w:rPr>
          <w:rFonts w:hint="eastAsia"/>
        </w:rPr>
        <w:lastRenderedPageBreak/>
        <w:t>构造器方法注入：</w:t>
      </w:r>
      <w:r>
        <w:rPr>
          <w:rFonts w:hint="eastAsia"/>
        </w:rPr>
        <w:t>spring</w:t>
      </w:r>
      <w:r>
        <w:rPr>
          <w:rFonts w:hint="eastAsia"/>
        </w:rPr>
        <w:t>在初始化</w:t>
      </w:r>
      <w:r>
        <w:rPr>
          <w:rFonts w:hint="eastAsia"/>
        </w:rPr>
        <w:t>bean</w:t>
      </w:r>
      <w:r>
        <w:rPr>
          <w:rFonts w:hint="eastAsia"/>
        </w:rPr>
        <w:t>组件时，调用含有参数的构造器对全局变量进行赋值。参数类型可以为基本类型、</w:t>
      </w:r>
      <w:r>
        <w:rPr>
          <w:rFonts w:hint="eastAsia"/>
        </w:rPr>
        <w:t>bean</w:t>
      </w:r>
      <w:r>
        <w:rPr>
          <w:rFonts w:hint="eastAsia"/>
        </w:rPr>
        <w:t>组件类型、集合类型。赋值方式</w:t>
      </w:r>
      <w:r w:rsidRPr="00C52A3B">
        <w:rPr>
          <w:rFonts w:hint="eastAsia"/>
          <w:b/>
          <w:i/>
          <w:sz w:val="22"/>
          <w:u w:val="single"/>
        </w:rPr>
        <w:t>和</w:t>
      </w:r>
      <w:r w:rsidRPr="00C52A3B">
        <w:rPr>
          <w:rFonts w:hint="eastAsia"/>
          <w:b/>
          <w:i/>
          <w:sz w:val="22"/>
          <w:u w:val="single"/>
        </w:rPr>
        <w:t>setter</w:t>
      </w:r>
      <w:r w:rsidRPr="00C52A3B">
        <w:rPr>
          <w:rFonts w:hint="eastAsia"/>
          <w:b/>
          <w:i/>
          <w:sz w:val="22"/>
          <w:u w:val="single"/>
        </w:rPr>
        <w:t>方式的赋值方式一致</w:t>
      </w:r>
      <w:r>
        <w:rPr>
          <w:rFonts w:hint="eastAsia"/>
        </w:rPr>
        <w:t>。</w:t>
      </w:r>
    </w:p>
    <w:p w14:paraId="4F542292" w14:textId="77777777" w:rsidR="00C57CB2" w:rsidRPr="00C57CB2" w:rsidRDefault="00C57CB2" w:rsidP="00806E81">
      <w:pPr>
        <w:pStyle w:val="code"/>
        <w:rPr>
          <w:color w:val="A9B7C6"/>
        </w:rPr>
      </w:pPr>
      <w:r w:rsidRPr="00C57CB2">
        <w:t xml:space="preserve">&lt;bean </w:t>
      </w:r>
      <w:r w:rsidRPr="00C57CB2">
        <w:rPr>
          <w:color w:val="BABABA"/>
        </w:rPr>
        <w:t>id</w:t>
      </w:r>
      <w:r w:rsidRPr="00C57CB2">
        <w:t xml:space="preserve">="user" </w:t>
      </w:r>
      <w:r w:rsidRPr="00C57CB2">
        <w:rPr>
          <w:color w:val="BABABA"/>
        </w:rPr>
        <w:t>class</w:t>
      </w:r>
      <w:r w:rsidRPr="00C57CB2">
        <w:t>="cn.edu.scnu.pojo.User"&gt;</w:t>
      </w:r>
      <w:r w:rsidRPr="00C57CB2">
        <w:br/>
        <w:t xml:space="preserve">    </w:t>
      </w:r>
      <w:r w:rsidRPr="00C57CB2">
        <w:rPr>
          <w:color w:val="808080"/>
        </w:rPr>
        <w:t>&lt;!--</w:t>
      </w:r>
      <w:r w:rsidRPr="00C57CB2">
        <w:rPr>
          <w:rFonts w:ascii="微软雅黑" w:eastAsia="微软雅黑" w:hAnsi="微软雅黑" w:cs="微软雅黑" w:hint="eastAsia"/>
          <w:color w:val="808080"/>
        </w:rPr>
        <w:t>为避免多个构造器出现歧义，建议写上</w:t>
      </w:r>
      <w:r w:rsidRPr="00C57CB2">
        <w:rPr>
          <w:color w:val="808080"/>
        </w:rPr>
        <w:t>type</w:t>
      </w:r>
      <w:r w:rsidRPr="00C57CB2">
        <w:rPr>
          <w:rFonts w:ascii="微软雅黑" w:eastAsia="微软雅黑" w:hAnsi="微软雅黑" w:cs="微软雅黑" w:hint="eastAsia"/>
          <w:color w:val="808080"/>
        </w:rPr>
        <w:t>标签</w:t>
      </w:r>
      <w:r w:rsidRPr="00C57CB2">
        <w:rPr>
          <w:color w:val="808080"/>
        </w:rPr>
        <w:t>--&gt;</w:t>
      </w:r>
      <w:r w:rsidRPr="00C57CB2">
        <w:rPr>
          <w:color w:val="808080"/>
        </w:rPr>
        <w:br/>
        <w:t xml:space="preserve">    </w:t>
      </w:r>
      <w:r w:rsidRPr="00C57CB2">
        <w:t xml:space="preserve">&lt;constructor-arg </w:t>
      </w:r>
      <w:r w:rsidRPr="00C57CB2">
        <w:rPr>
          <w:color w:val="BABABA"/>
        </w:rPr>
        <w:t>index</w:t>
      </w:r>
      <w:r w:rsidRPr="00C57CB2">
        <w:t xml:space="preserve">="0" </w:t>
      </w:r>
      <w:r w:rsidRPr="00C57CB2">
        <w:rPr>
          <w:color w:val="BABABA"/>
        </w:rPr>
        <w:t>value</w:t>
      </w:r>
      <w:r w:rsidRPr="00C57CB2">
        <w:t xml:space="preserve">="123" </w:t>
      </w:r>
      <w:r w:rsidRPr="00C57CB2">
        <w:rPr>
          <w:color w:val="BABABA"/>
        </w:rPr>
        <w:t>type</w:t>
      </w:r>
      <w:r w:rsidRPr="00C57CB2">
        <w:t>="java.lang.Integer"/&gt;</w:t>
      </w:r>
      <w:r w:rsidRPr="00C57CB2">
        <w:br/>
        <w:t xml:space="preserve">    &lt;constructor-arg </w:t>
      </w:r>
      <w:r w:rsidRPr="00C57CB2">
        <w:rPr>
          <w:color w:val="BABABA"/>
        </w:rPr>
        <w:t>index</w:t>
      </w:r>
      <w:r w:rsidRPr="00C57CB2">
        <w:t xml:space="preserve">="1" </w:t>
      </w:r>
      <w:r w:rsidRPr="00C57CB2">
        <w:rPr>
          <w:color w:val="BABABA"/>
        </w:rPr>
        <w:t>value</w:t>
      </w:r>
      <w:r w:rsidRPr="00C57CB2">
        <w:t xml:space="preserve">="mike" </w:t>
      </w:r>
      <w:r w:rsidRPr="00C57CB2">
        <w:rPr>
          <w:color w:val="BABABA"/>
        </w:rPr>
        <w:t>type</w:t>
      </w:r>
      <w:r w:rsidRPr="00C57CB2">
        <w:t>="java.lang.String"/&gt;</w:t>
      </w:r>
      <w:r w:rsidRPr="00C57CB2">
        <w:br/>
        <w:t xml:space="preserve">    &lt;constructor-arg </w:t>
      </w:r>
      <w:r w:rsidRPr="00C57CB2">
        <w:rPr>
          <w:color w:val="BABABA"/>
        </w:rPr>
        <w:t>type</w:t>
      </w:r>
      <w:r w:rsidRPr="00C57CB2">
        <w:t xml:space="preserve">="java.util.List" </w:t>
      </w:r>
      <w:r w:rsidRPr="00C57CB2">
        <w:rPr>
          <w:color w:val="BABABA"/>
        </w:rPr>
        <w:t>index</w:t>
      </w:r>
      <w:r w:rsidRPr="00C57CB2">
        <w:t>="2"&gt;</w:t>
      </w:r>
      <w:r w:rsidRPr="00C57CB2">
        <w:br/>
        <w:t xml:space="preserve">        &lt;list&gt;</w:t>
      </w:r>
      <w:r w:rsidRPr="00C57CB2">
        <w:br/>
        <w:t xml:space="preserve">            &lt;value </w:t>
      </w:r>
      <w:r w:rsidRPr="00C57CB2">
        <w:rPr>
          <w:color w:val="BABABA"/>
        </w:rPr>
        <w:t>type</w:t>
      </w:r>
      <w:r w:rsidRPr="00C57CB2">
        <w:t>="java.lang.String"&gt;</w:t>
      </w:r>
      <w:r w:rsidRPr="00C57CB2">
        <w:rPr>
          <w:color w:val="A9B7C6"/>
        </w:rPr>
        <w:t>aa</w:t>
      </w:r>
      <w:r w:rsidRPr="00C57CB2">
        <w:t>&lt;/value&gt;</w:t>
      </w:r>
      <w:r w:rsidRPr="00C57CB2">
        <w:br/>
        <w:t xml:space="preserve">            &lt;value </w:t>
      </w:r>
      <w:r w:rsidRPr="00C57CB2">
        <w:rPr>
          <w:color w:val="BABABA"/>
        </w:rPr>
        <w:t>type</w:t>
      </w:r>
      <w:r w:rsidRPr="00C57CB2">
        <w:t>="java.lang.String"&gt;</w:t>
      </w:r>
      <w:r w:rsidRPr="00C57CB2">
        <w:rPr>
          <w:color w:val="A9B7C6"/>
        </w:rPr>
        <w:t>bb</w:t>
      </w:r>
      <w:r w:rsidRPr="00C57CB2">
        <w:t>&lt;/value&gt;</w:t>
      </w:r>
      <w:r w:rsidRPr="00C57CB2">
        <w:br/>
        <w:t xml:space="preserve">        &lt;/list&gt;</w:t>
      </w:r>
      <w:r w:rsidRPr="00C57CB2">
        <w:br/>
        <w:t xml:space="preserve">    &lt;/constructor-arg&gt;</w:t>
      </w:r>
      <w:r w:rsidRPr="00C57CB2">
        <w:br/>
        <w:t>&lt;/bean&gt;</w:t>
      </w:r>
    </w:p>
    <w:p w14:paraId="434C5B0C" w14:textId="77777777" w:rsidR="00C57CB2" w:rsidRPr="00C57CB2" w:rsidRDefault="00C57CB2" w:rsidP="00231E96">
      <w:pPr>
        <w:ind w:firstLineChars="200" w:firstLine="480"/>
        <w:rPr>
          <w:rFonts w:hint="eastAsia"/>
        </w:rPr>
      </w:pPr>
    </w:p>
    <w:p w14:paraId="360EE22C" w14:textId="75A9E9B6" w:rsidR="000A6955" w:rsidRDefault="000F1663" w:rsidP="00F72EEC">
      <w:pPr>
        <w:pStyle w:val="5"/>
      </w:pPr>
      <w:r>
        <w:rPr>
          <w:rFonts w:hint="eastAsia"/>
        </w:rPr>
        <w:t>2.3.1</w:t>
      </w:r>
      <w:r w:rsidR="000A6955">
        <w:t xml:space="preserve">  </w:t>
      </w:r>
      <w:r>
        <w:rPr>
          <w:rFonts w:hint="eastAsia"/>
        </w:rPr>
        <w:t>依赖注入之</w:t>
      </w:r>
      <w:r w:rsidR="000A6955">
        <w:rPr>
          <w:rFonts w:hint="eastAsia"/>
        </w:rPr>
        <w:t>自动注入</w:t>
      </w:r>
    </w:p>
    <w:p w14:paraId="1277E0E8" w14:textId="0BAB9F96" w:rsidR="00C57CB2" w:rsidRDefault="00C57CB2" w:rsidP="00C57CB2">
      <w:r>
        <w:tab/>
      </w:r>
      <w:r>
        <w:rPr>
          <w:rFonts w:hint="eastAsia"/>
        </w:rPr>
        <w:t>通过标签</w:t>
      </w:r>
      <w:r>
        <w:rPr>
          <w:rFonts w:hint="eastAsia"/>
        </w:rPr>
        <w:t>autowire</w:t>
      </w:r>
      <w:r>
        <w:rPr>
          <w:rFonts w:hint="eastAsia"/>
        </w:rPr>
        <w:t>标签实现自动装配，比如</w:t>
      </w:r>
      <w:r>
        <w:t>byType</w:t>
      </w:r>
      <w:r>
        <w:rPr>
          <w:rFonts w:hint="eastAsia"/>
        </w:rPr>
        <w:t>，</w:t>
      </w:r>
      <w:r>
        <w:t>byName</w:t>
      </w:r>
      <w:r w:rsidR="008E3992">
        <w:rPr>
          <w:rFonts w:hint="eastAsia"/>
        </w:rPr>
        <w:t>。</w:t>
      </w:r>
    </w:p>
    <w:p w14:paraId="5215F8AF" w14:textId="423E829C" w:rsidR="008E3992" w:rsidRPr="00C57CB2" w:rsidRDefault="008E3992" w:rsidP="00C57CB2">
      <w:pPr>
        <w:rPr>
          <w:rFonts w:hint="eastAsia"/>
        </w:rPr>
      </w:pPr>
      <w:r>
        <w:rPr>
          <w:rFonts w:hint="eastAsia"/>
        </w:rPr>
        <w:t>不建议使用。</w:t>
      </w:r>
    </w:p>
    <w:p w14:paraId="4C326328" w14:textId="65C8D4C3" w:rsidR="00DE50E8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6497237D" w14:textId="0C5B8053" w:rsidR="000A6955" w:rsidRDefault="000A6955" w:rsidP="00F72EEC">
      <w:pPr>
        <w:pStyle w:val="5"/>
      </w:pPr>
      <w:r>
        <w:rPr>
          <w:rFonts w:hint="eastAsia"/>
        </w:rPr>
        <w:t>2.4.1</w:t>
      </w:r>
      <w:r>
        <w:t xml:space="preserve">  </w:t>
      </w:r>
      <w:r>
        <w:rPr>
          <w:rFonts w:hint="eastAsia"/>
        </w:rPr>
        <w:t>注解配置文件</w:t>
      </w:r>
    </w:p>
    <w:p w14:paraId="2D56B730" w14:textId="68677936" w:rsidR="0030420F" w:rsidRDefault="0030420F" w:rsidP="0030420F">
      <w:r>
        <w:tab/>
        <w:t xml:space="preserve">Spring3.0 </w:t>
      </w:r>
      <w:r>
        <w:rPr>
          <w:rFonts w:hint="eastAsia"/>
        </w:rPr>
        <w:t>之后，引入了组件扫描机制，可以扫描如下几个注解</w:t>
      </w:r>
      <w:r>
        <w:rPr>
          <w:rFonts w:hint="eastAsia"/>
        </w:rPr>
        <w:t>:</w:t>
      </w:r>
    </w:p>
    <w:p w14:paraId="64A20C85" w14:textId="54707C80" w:rsidR="0030420F" w:rsidRPr="00615469" w:rsidRDefault="0030420F" w:rsidP="0030420F">
      <w:pPr>
        <w:pStyle w:val="afff1"/>
        <w:numPr>
          <w:ilvl w:val="2"/>
          <w:numId w:val="47"/>
        </w:numPr>
        <w:ind w:firstLineChars="0"/>
        <w:rPr>
          <w:color w:val="00B0F0"/>
          <w:sz w:val="21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@Component</w:t>
      </w:r>
      <w:r w:rsidR="00615469" w:rsidRPr="00615469">
        <w:rPr>
          <w:b/>
          <w:i/>
          <w:color w:val="FF0000"/>
        </w:rPr>
        <w:t xml:space="preserve">   </w:t>
      </w:r>
      <w:r w:rsidR="00615469">
        <w:rPr>
          <w:b/>
          <w:i/>
          <w:color w:val="FF0000"/>
        </w:rPr>
        <w:t xml:space="preserve">  </w:t>
      </w:r>
      <w:r w:rsidR="00615469" w:rsidRPr="00615469">
        <w:rPr>
          <w:rFonts w:hint="eastAsia"/>
          <w:color w:val="00B0F0"/>
          <w:sz w:val="21"/>
        </w:rPr>
        <w:t>泛化的概念，表示一个</w:t>
      </w:r>
      <w:r w:rsidR="00615469" w:rsidRPr="00615469">
        <w:rPr>
          <w:rFonts w:hint="eastAsia"/>
          <w:color w:val="00B0F0"/>
          <w:sz w:val="21"/>
        </w:rPr>
        <w:t>bean</w:t>
      </w:r>
      <w:r w:rsidR="00615469" w:rsidRPr="00615469">
        <w:rPr>
          <w:rFonts w:hint="eastAsia"/>
          <w:color w:val="00B0F0"/>
          <w:sz w:val="21"/>
        </w:rPr>
        <w:t>组件</w:t>
      </w:r>
    </w:p>
    <w:p w14:paraId="53909A2F" w14:textId="429DD018" w:rsidR="0030420F" w:rsidRPr="0030420F" w:rsidRDefault="0030420F" w:rsidP="0030420F">
      <w:pPr>
        <w:pStyle w:val="afff1"/>
        <w:numPr>
          <w:ilvl w:val="2"/>
          <w:numId w:val="47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@Service</w:t>
      </w:r>
      <w:r w:rsidR="00615469">
        <w:rPr>
          <w:b/>
          <w:i/>
          <w:color w:val="FF0000"/>
          <w:u w:val="single"/>
        </w:rPr>
        <w:t xml:space="preserve">  </w:t>
      </w:r>
      <w:r w:rsidR="00615469" w:rsidRPr="00615469">
        <w:rPr>
          <w:b/>
          <w:i/>
          <w:color w:val="FF0000"/>
        </w:rPr>
        <w:t xml:space="preserve">     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rFonts w:hint="eastAsia"/>
          <w:color w:val="00B0F0"/>
          <w:sz w:val="21"/>
        </w:rPr>
        <w:t>一般用于业务层，但是和①功能相同</w:t>
      </w:r>
    </w:p>
    <w:p w14:paraId="2F7B6517" w14:textId="2717A8BD" w:rsidR="0030420F" w:rsidRPr="0030420F" w:rsidRDefault="0030420F" w:rsidP="0030420F">
      <w:pPr>
        <w:pStyle w:val="afff1"/>
        <w:numPr>
          <w:ilvl w:val="2"/>
          <w:numId w:val="47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@Controller</w:t>
      </w:r>
      <w:r w:rsidR="00615469">
        <w:rPr>
          <w:b/>
          <w:i/>
          <w:color w:val="FF0000"/>
          <w:u w:val="single"/>
        </w:rPr>
        <w:t xml:space="preserve"> </w:t>
      </w:r>
      <w:r w:rsidR="00615469" w:rsidRPr="00615469">
        <w:rPr>
          <w:b/>
          <w:i/>
          <w:color w:val="FF0000"/>
        </w:rPr>
        <w:t xml:space="preserve"> 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rFonts w:hint="eastAsia"/>
          <w:color w:val="00B0F0"/>
          <w:sz w:val="21"/>
        </w:rPr>
        <w:t>一般用于控制层，但是和①功能相同</w:t>
      </w:r>
    </w:p>
    <w:p w14:paraId="14B39D48" w14:textId="18F0B695" w:rsidR="0030420F" w:rsidRPr="0030420F" w:rsidRDefault="0030420F" w:rsidP="0030420F">
      <w:pPr>
        <w:pStyle w:val="afff1"/>
        <w:numPr>
          <w:ilvl w:val="2"/>
          <w:numId w:val="47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@Repository</w:t>
      </w:r>
      <w:r w:rsidR="00615469" w:rsidRPr="00615469">
        <w:rPr>
          <w:b/>
          <w:i/>
          <w:color w:val="FF0000"/>
        </w:rPr>
        <w:t xml:space="preserve">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b/>
          <w:i/>
          <w:color w:val="FF0000"/>
        </w:rPr>
        <w:t xml:space="preserve"> </w:t>
      </w:r>
      <w:r w:rsidR="00615469" w:rsidRPr="00615469">
        <w:rPr>
          <w:rFonts w:hint="eastAsia"/>
          <w:color w:val="00B0F0"/>
          <w:sz w:val="21"/>
        </w:rPr>
        <w:t>用于</w:t>
      </w:r>
      <w:r w:rsidR="00615469" w:rsidRPr="00615469">
        <w:rPr>
          <w:rFonts w:hint="eastAsia"/>
          <w:color w:val="00B0F0"/>
          <w:sz w:val="21"/>
        </w:rPr>
        <w:t>Dao</w:t>
      </w:r>
      <w:r w:rsidR="00615469" w:rsidRPr="00615469">
        <w:rPr>
          <w:rFonts w:hint="eastAsia"/>
          <w:color w:val="00B0F0"/>
          <w:sz w:val="21"/>
        </w:rPr>
        <w:t>层，除①功能，还封装了数据库访问异常。</w:t>
      </w:r>
    </w:p>
    <w:p w14:paraId="6B64737A" w14:textId="4DF7EAE9" w:rsidR="0030420F" w:rsidRDefault="0030420F" w:rsidP="0030420F">
      <w:r>
        <w:rPr>
          <w:rFonts w:hint="eastAsia"/>
        </w:rPr>
        <w:t>可以将上面注解的类放入</w:t>
      </w:r>
      <w:r>
        <w:rPr>
          <w:rFonts w:hint="eastAsia"/>
        </w:rPr>
        <w:t>spring</w:t>
      </w:r>
      <w:r>
        <w:rPr>
          <w:rFonts w:hint="eastAsia"/>
        </w:rPr>
        <w:t>容器中管理，它的作用和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节点的配置相同。</w:t>
      </w:r>
    </w:p>
    <w:p w14:paraId="7C9664EF" w14:textId="7FD4494B" w:rsidR="00DA1C84" w:rsidRDefault="00DA1C84" w:rsidP="00806E81">
      <w:pPr>
        <w:pStyle w:val="code"/>
      </w:pPr>
      <w:r>
        <w:rPr>
          <w:rFonts w:ascii="微软雅黑" w:eastAsia="微软雅黑" w:hAnsi="微软雅黑" w:cs="微软雅黑" w:hint="eastAsia"/>
        </w:rPr>
        <w:t>需要引入命名空间</w:t>
      </w:r>
    </w:p>
    <w:p w14:paraId="773B4B01" w14:textId="77777777" w:rsidR="00DA1C84" w:rsidRPr="00DA1C84" w:rsidRDefault="00DA1C84" w:rsidP="00806E81">
      <w:pPr>
        <w:pStyle w:val="code"/>
        <w:rPr>
          <w:color w:val="A9B7C6"/>
        </w:rPr>
      </w:pPr>
      <w:r w:rsidRPr="00DA1C84">
        <w:t xml:space="preserve">http://www.springframework.org/schema/context </w:t>
      </w:r>
      <w:r w:rsidRPr="00DA1C84">
        <w:br/>
        <w:t>http://www.springframework.org/schema/context/spring-context.xsd"&gt;</w:t>
      </w:r>
    </w:p>
    <w:p w14:paraId="0E0CADD9" w14:textId="77777777" w:rsidR="00DA1C84" w:rsidRPr="00DA1C84" w:rsidRDefault="00DA1C84" w:rsidP="00806E81">
      <w:pPr>
        <w:pStyle w:val="code"/>
        <w:rPr>
          <w:rFonts w:hint="eastAsia"/>
        </w:rPr>
      </w:pPr>
    </w:p>
    <w:p w14:paraId="340814F0" w14:textId="4E3FB1D7" w:rsidR="00DA1C84" w:rsidRPr="00DA1C84" w:rsidRDefault="00DA1C84" w:rsidP="00806E81">
      <w:pPr>
        <w:pStyle w:val="code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添加要自动扫描的包，</w:t>
      </w:r>
      <w:r>
        <w:rPr>
          <w:rFonts w:hint="eastAsia"/>
        </w:rPr>
        <w:t>base</w:t>
      </w:r>
      <w:r>
        <w:t>-package</w:t>
      </w:r>
      <w:r>
        <w:rPr>
          <w:rFonts w:ascii="微软雅黑" w:eastAsia="微软雅黑" w:hAnsi="微软雅黑" w:cs="微软雅黑" w:hint="eastAsia"/>
        </w:rPr>
        <w:t>是需要扫描的包及其子包</w:t>
      </w:r>
    </w:p>
    <w:p w14:paraId="3AB41F97" w14:textId="06640F8D" w:rsidR="00DA1C84" w:rsidRPr="00DA1C84" w:rsidRDefault="00DA1C84" w:rsidP="00806E81">
      <w:pPr>
        <w:pStyle w:val="code"/>
        <w:rPr>
          <w:rFonts w:hint="eastAsia"/>
          <w:color w:val="A9B7C6"/>
        </w:rPr>
      </w:pPr>
      <w:r w:rsidRPr="00DA1C84">
        <w:t>&lt;</w:t>
      </w:r>
      <w:r w:rsidRPr="00DA1C84">
        <w:rPr>
          <w:color w:val="9876AA"/>
        </w:rPr>
        <w:t>context</w:t>
      </w:r>
      <w:r w:rsidRPr="00DA1C84">
        <w:t xml:space="preserve">:component-scan </w:t>
      </w:r>
      <w:r w:rsidRPr="00DA1C84">
        <w:rPr>
          <w:color w:val="BABABA"/>
        </w:rPr>
        <w:t>base-package</w:t>
      </w:r>
      <w:r w:rsidRPr="00DA1C84">
        <w:rPr>
          <w:color w:val="6A8759"/>
        </w:rPr>
        <w:t>="cn.edu.scnu.pojo"</w:t>
      </w:r>
      <w:r w:rsidRPr="00DA1C84">
        <w:t>/&gt;</w:t>
      </w:r>
    </w:p>
    <w:p w14:paraId="0152E8CB" w14:textId="05953B4F" w:rsidR="000A6955" w:rsidRDefault="000A6955" w:rsidP="00F72EEC">
      <w:pPr>
        <w:pStyle w:val="5"/>
      </w:pPr>
      <w:r>
        <w:rPr>
          <w:rFonts w:hint="eastAsia"/>
        </w:rPr>
        <w:t>2.4.2</w:t>
      </w:r>
      <w:r>
        <w:t xml:space="preserve">  </w:t>
      </w:r>
      <w:r w:rsidR="00F72EEC">
        <w:rPr>
          <w:rFonts w:hint="eastAsia"/>
        </w:rPr>
        <w:t>使用注解配置</w:t>
      </w:r>
      <w:r w:rsidR="00F72EEC">
        <w:rPr>
          <w:rFonts w:hint="eastAsia"/>
        </w:rPr>
        <w:t>spring</w:t>
      </w:r>
      <w:r w:rsidR="00F72EEC">
        <w:rPr>
          <w:rFonts w:hint="eastAsia"/>
        </w:rPr>
        <w:t>组件</w:t>
      </w:r>
    </w:p>
    <w:p w14:paraId="49110517" w14:textId="201D7EFA" w:rsidR="00DA1C84" w:rsidRDefault="00DA1C84" w:rsidP="00DA1C84">
      <w:pPr>
        <w:pStyle w:val="6"/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注解配置</w:t>
      </w:r>
    </w:p>
    <w:p w14:paraId="34DFCA6D" w14:textId="66767E6E" w:rsidR="00DA1C84" w:rsidRDefault="00DA1C84" w:rsidP="00806E81">
      <w:pPr>
        <w:pStyle w:val="code"/>
      </w:pPr>
      <w:r w:rsidRPr="00DA1C84">
        <w:rPr>
          <w:color w:val="BBB529"/>
        </w:rPr>
        <w:t>@Component</w:t>
      </w:r>
      <w:r w:rsidRPr="00DA1C84">
        <w:rPr>
          <w:color w:val="A9B7C6"/>
        </w:rPr>
        <w:t>(</w:t>
      </w:r>
      <w:r w:rsidRPr="00DA1C84">
        <w:rPr>
          <w:color w:val="D0D0FF"/>
        </w:rPr>
        <w:t>value</w:t>
      </w:r>
      <w:r w:rsidRPr="00DA1C84">
        <w:rPr>
          <w:color w:val="A9B7C6"/>
        </w:rPr>
        <w:t>=</w:t>
      </w:r>
      <w:r w:rsidRPr="00DA1C84">
        <w:rPr>
          <w:color w:val="6A8759"/>
        </w:rPr>
        <w:t>"employee"</w:t>
      </w:r>
      <w:r w:rsidRPr="00DA1C84">
        <w:rPr>
          <w:color w:val="A9B7C6"/>
        </w:rPr>
        <w:t xml:space="preserve">) </w:t>
      </w:r>
      <w:r w:rsidRPr="00DA1C84">
        <w:rPr>
          <w:color w:val="808080"/>
        </w:rPr>
        <w:t>//</w:t>
      </w:r>
      <w:r w:rsidRPr="00DA1C84">
        <w:rPr>
          <w:rFonts w:ascii="微软雅黑" w:eastAsia="微软雅黑" w:hAnsi="微软雅黑" w:cs="微软雅黑" w:hint="eastAsia"/>
          <w:color w:val="808080"/>
        </w:rPr>
        <w:t>如果不指定</w:t>
      </w:r>
      <w:r w:rsidRPr="00DA1C84">
        <w:rPr>
          <w:color w:val="808080"/>
        </w:rPr>
        <w:t>value</w:t>
      </w:r>
      <w:r w:rsidRPr="00DA1C84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DA1C84">
        <w:rPr>
          <w:rFonts w:ascii="宋体" w:hAnsi="宋体" w:hint="eastAsia"/>
          <w:color w:val="808080"/>
        </w:rPr>
        <w:br/>
      </w:r>
      <w:r w:rsidRPr="00DA1C84">
        <w:t xml:space="preserve">public class </w:t>
      </w:r>
      <w:r w:rsidRPr="00DA1C84">
        <w:rPr>
          <w:color w:val="A9B7C6"/>
        </w:rPr>
        <w:t>Employee {</w:t>
      </w:r>
      <w:r w:rsidRPr="00DA1C84">
        <w:rPr>
          <w:color w:val="A9B7C6"/>
        </w:rPr>
        <w:br/>
        <w:t xml:space="preserve">    </w:t>
      </w:r>
      <w:r w:rsidRPr="00DA1C84">
        <w:t xml:space="preserve">private </w:t>
      </w:r>
      <w:r w:rsidRPr="00DA1C84">
        <w:rPr>
          <w:color w:val="A9B7C6"/>
        </w:rPr>
        <w:t xml:space="preserve">Integer </w:t>
      </w:r>
      <w:r w:rsidRPr="00DA1C84">
        <w:rPr>
          <w:color w:val="9876AA"/>
        </w:rPr>
        <w:t>id</w:t>
      </w:r>
      <w:r w:rsidRPr="00DA1C84">
        <w:t>;</w:t>
      </w:r>
      <w:r w:rsidRPr="00DA1C84">
        <w:br/>
        <w:t xml:space="preserve">    private </w:t>
      </w:r>
      <w:r w:rsidRPr="00DA1C84">
        <w:rPr>
          <w:color w:val="A9B7C6"/>
        </w:rPr>
        <w:t xml:space="preserve">String </w:t>
      </w:r>
      <w:r w:rsidRPr="00DA1C84">
        <w:rPr>
          <w:color w:val="9876AA"/>
        </w:rPr>
        <w:t>name</w:t>
      </w:r>
      <w:r w:rsidRPr="00DA1C84">
        <w:t>;</w:t>
      </w:r>
      <w:r w:rsidRPr="00DA1C84">
        <w:br/>
        <w:t xml:space="preserve">    private </w:t>
      </w:r>
      <w:r w:rsidRPr="00DA1C84">
        <w:rPr>
          <w:color w:val="A9B7C6"/>
        </w:rPr>
        <w:t xml:space="preserve">String </w:t>
      </w:r>
      <w:r w:rsidRPr="00DA1C84">
        <w:rPr>
          <w:color w:val="9876AA"/>
        </w:rPr>
        <w:t>addr</w:t>
      </w:r>
      <w:r w:rsidRPr="00DA1C84">
        <w:t>;</w:t>
      </w:r>
    </w:p>
    <w:p w14:paraId="269CFAA3" w14:textId="32048B4E" w:rsidR="00DA1C84" w:rsidRPr="00DA1C84" w:rsidRDefault="00DA1C84" w:rsidP="00806E81">
      <w:pPr>
        <w:pStyle w:val="code"/>
        <w:rPr>
          <w:rFonts w:hint="eastAsia"/>
          <w:color w:val="A9B7C6"/>
        </w:rPr>
      </w:pPr>
      <w:r>
        <w:rPr>
          <w:rFonts w:hint="eastAsia"/>
        </w:rPr>
        <w:t>}</w:t>
      </w:r>
    </w:p>
    <w:p w14:paraId="0ACF6E33" w14:textId="25AA6BE1" w:rsidR="00DA1C84" w:rsidRDefault="00DA1C84" w:rsidP="00DA1C84">
      <w:pPr>
        <w:pStyle w:val="6"/>
        <w:numPr>
          <w:ilvl w:val="0"/>
          <w:numId w:val="46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初始化和销毁方法配置</w:t>
      </w:r>
    </w:p>
    <w:p w14:paraId="4F84B8FD" w14:textId="3332A006" w:rsidR="00DA1C84" w:rsidRDefault="00DA1C84" w:rsidP="00DA1C84">
      <w:r>
        <w:rPr>
          <w:noProof/>
        </w:rPr>
        <w:drawing>
          <wp:inline distT="0" distB="0" distL="0" distR="0" wp14:anchorId="42971743" wp14:editId="39644985">
            <wp:extent cx="5676900" cy="21240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736" w14:textId="1813A1A2" w:rsidR="00DA1C84" w:rsidRDefault="00DA1C84" w:rsidP="00DA1C84">
      <w:pPr>
        <w:pStyle w:val="6"/>
        <w:numPr>
          <w:ilvl w:val="0"/>
          <w:numId w:val="46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基本类型的注入</w:t>
      </w:r>
    </w:p>
    <w:p w14:paraId="13DF9C50" w14:textId="2240F26F" w:rsidR="00DA1C84" w:rsidRDefault="00DA1C84" w:rsidP="00806E81">
      <w:pPr>
        <w:pStyle w:val="code"/>
        <w:rPr>
          <w:color w:val="CC7832"/>
        </w:rPr>
      </w:pPr>
      <w:r w:rsidRPr="00DA1C84">
        <w:rPr>
          <w:color w:val="BBB529"/>
        </w:rPr>
        <w:t>@Component</w:t>
      </w:r>
      <w:r w:rsidRPr="00DA1C84">
        <w:t>(</w:t>
      </w:r>
      <w:r w:rsidRPr="00DA1C84">
        <w:rPr>
          <w:color w:val="D0D0FF"/>
        </w:rPr>
        <w:t>value</w:t>
      </w:r>
      <w:r w:rsidRPr="00DA1C84">
        <w:t>=</w:t>
      </w:r>
      <w:r w:rsidRPr="00DA1C84">
        <w:rPr>
          <w:color w:val="6A8759"/>
        </w:rPr>
        <w:t>"employee"</w:t>
      </w:r>
      <w:r w:rsidRPr="00DA1C84">
        <w:t xml:space="preserve">) </w:t>
      </w:r>
      <w:r w:rsidRPr="00DA1C84">
        <w:rPr>
          <w:color w:val="808080"/>
        </w:rPr>
        <w:t>//</w:t>
      </w:r>
      <w:r w:rsidRPr="00DA1C84">
        <w:rPr>
          <w:rFonts w:ascii="微软雅黑" w:eastAsia="微软雅黑" w:hAnsi="微软雅黑" w:cs="微软雅黑" w:hint="eastAsia"/>
          <w:color w:val="808080"/>
        </w:rPr>
        <w:t>如果不指定</w:t>
      </w:r>
      <w:r w:rsidRPr="00DA1C84">
        <w:rPr>
          <w:color w:val="808080"/>
        </w:rPr>
        <w:t>value</w:t>
      </w:r>
      <w:r w:rsidRPr="00DA1C84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DA1C84">
        <w:rPr>
          <w:rFonts w:ascii="宋体" w:hAnsi="宋体" w:hint="eastAsia"/>
          <w:color w:val="808080"/>
        </w:rPr>
        <w:br/>
      </w:r>
      <w:r w:rsidRPr="00DA1C84">
        <w:rPr>
          <w:color w:val="CC7832"/>
        </w:rPr>
        <w:t xml:space="preserve">public class </w:t>
      </w:r>
      <w:r w:rsidRPr="00DA1C84">
        <w:t>Employee {</w:t>
      </w:r>
      <w:r w:rsidRPr="00DA1C84"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"12"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Integer </w:t>
      </w:r>
      <w:r w:rsidRPr="00DA1C84">
        <w:rPr>
          <w:color w:val="9876AA"/>
        </w:rPr>
        <w:t>id</w:t>
      </w:r>
      <w:r w:rsidRPr="00DA1C84">
        <w:rPr>
          <w:color w:val="CC7832"/>
        </w:rPr>
        <w:t>;</w:t>
      </w:r>
      <w:r w:rsidRPr="00DA1C84">
        <w:rPr>
          <w:color w:val="CC7832"/>
        </w:rPr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"mike"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String </w:t>
      </w:r>
      <w:r w:rsidRPr="00DA1C84">
        <w:rPr>
          <w:color w:val="9876AA"/>
        </w:rPr>
        <w:t>name</w:t>
      </w:r>
      <w:r w:rsidRPr="00DA1C84">
        <w:rPr>
          <w:color w:val="CC7832"/>
        </w:rPr>
        <w:t>;</w:t>
      </w:r>
      <w:r w:rsidRPr="00DA1C84">
        <w:rPr>
          <w:color w:val="CC7832"/>
        </w:rPr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"beijing"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String </w:t>
      </w:r>
      <w:r w:rsidRPr="00DA1C84">
        <w:rPr>
          <w:color w:val="9876AA"/>
        </w:rPr>
        <w:t>addr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rFonts w:hint="eastAsia"/>
          <w:color w:val="CC7832"/>
        </w:rPr>
        <w:t>}</w:t>
      </w:r>
    </w:p>
    <w:p w14:paraId="30A14F9C" w14:textId="10E7228C" w:rsidR="00706439" w:rsidRPr="00DA1C84" w:rsidRDefault="00706439" w:rsidP="00806E81">
      <w:pPr>
        <w:pStyle w:val="code"/>
      </w:pPr>
      <w:r>
        <w:rPr>
          <w:rFonts w:ascii="微软雅黑" w:eastAsia="微软雅黑" w:hAnsi="微软雅黑" w:cs="微软雅黑" w:hint="eastAsia"/>
        </w:rPr>
        <w:t>注意：在属性上使用注解是可以省略</w:t>
      </w:r>
      <w:r>
        <w:rPr>
          <w:rFonts w:hint="eastAsia"/>
        </w:rPr>
        <w:t>setter</w:t>
      </w:r>
      <w:r>
        <w:rPr>
          <w:rFonts w:ascii="微软雅黑" w:eastAsia="微软雅黑" w:hAnsi="微软雅黑" w:cs="微软雅黑" w:hint="eastAsia"/>
        </w:rPr>
        <w:t>方法的，但是不建议使用</w:t>
      </w:r>
    </w:p>
    <w:p w14:paraId="68CC2BCE" w14:textId="1726D47E" w:rsidR="00DA1C84" w:rsidRDefault="00706439" w:rsidP="00706439">
      <w:pPr>
        <w:pStyle w:val="6"/>
        <w:numPr>
          <w:ilvl w:val="0"/>
          <w:numId w:val="46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spring</w:t>
      </w:r>
      <w:r>
        <w:rPr>
          <w:rFonts w:ascii="微软雅黑" w:eastAsia="微软雅黑" w:hAnsi="微软雅黑" w:cs="微软雅黑" w:hint="eastAsia"/>
        </w:rPr>
        <w:t>组件的注入</w:t>
      </w:r>
    </w:p>
    <w:p w14:paraId="59002DD2" w14:textId="7D127D45" w:rsidR="00706439" w:rsidRPr="00706439" w:rsidRDefault="00706439" w:rsidP="00806E81">
      <w:pPr>
        <w:pStyle w:val="code"/>
      </w:pPr>
      <w:r w:rsidRPr="00706439">
        <w:rPr>
          <w:color w:val="BBB529"/>
        </w:rPr>
        <w:t>@Component</w:t>
      </w:r>
      <w:r w:rsidRPr="00706439">
        <w:t>(</w:t>
      </w:r>
      <w:r w:rsidRPr="00706439">
        <w:rPr>
          <w:color w:val="D0D0FF"/>
        </w:rPr>
        <w:t>value</w:t>
      </w:r>
      <w:r w:rsidRPr="00706439">
        <w:t>=</w:t>
      </w:r>
      <w:r w:rsidRPr="00706439">
        <w:rPr>
          <w:color w:val="6A8759"/>
        </w:rPr>
        <w:t>"employee"</w:t>
      </w:r>
      <w:r w:rsidRPr="00706439">
        <w:t xml:space="preserve">) </w:t>
      </w:r>
      <w:r w:rsidRPr="00706439">
        <w:rPr>
          <w:color w:val="808080"/>
        </w:rPr>
        <w:t>//</w:t>
      </w:r>
      <w:r w:rsidRPr="00706439">
        <w:rPr>
          <w:rFonts w:ascii="微软雅黑" w:eastAsia="微软雅黑" w:hAnsi="微软雅黑" w:cs="微软雅黑" w:hint="eastAsia"/>
          <w:color w:val="808080"/>
        </w:rPr>
        <w:t>如果不指定</w:t>
      </w:r>
      <w:r w:rsidRPr="00706439">
        <w:rPr>
          <w:color w:val="808080"/>
        </w:rPr>
        <w:t>value</w:t>
      </w:r>
      <w:r w:rsidRPr="00706439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706439">
        <w:rPr>
          <w:rFonts w:ascii="宋体" w:hAnsi="宋体" w:hint="eastAsia"/>
          <w:color w:val="808080"/>
        </w:rPr>
        <w:br/>
      </w:r>
      <w:r w:rsidRPr="00706439">
        <w:t xml:space="preserve">public class </w:t>
      </w:r>
      <w:r>
        <w:t>Employee {</w:t>
      </w:r>
      <w:r w:rsidRPr="00706439">
        <w:br/>
        <w:t xml:space="preserve">    </w:t>
      </w:r>
      <w:r w:rsidRPr="00706439">
        <w:rPr>
          <w:color w:val="BBB529"/>
        </w:rPr>
        <w:t>@Resource</w:t>
      </w:r>
      <w:r w:rsidRPr="00706439">
        <w:t>(</w:t>
      </w:r>
      <w:r w:rsidRPr="00706439">
        <w:rPr>
          <w:color w:val="D0D0FF"/>
        </w:rPr>
        <w:t xml:space="preserve">name </w:t>
      </w:r>
      <w:r w:rsidRPr="00706439">
        <w:t xml:space="preserve">= </w:t>
      </w:r>
      <w:r w:rsidRPr="00706439">
        <w:rPr>
          <w:color w:val="6A8759"/>
        </w:rPr>
        <w:t>"dog"</w:t>
      </w:r>
      <w:r w:rsidRPr="00706439">
        <w:t>)</w:t>
      </w:r>
      <w:r w:rsidRPr="00706439">
        <w:br/>
        <w:t xml:space="preserve">    private Dog </w:t>
      </w:r>
      <w:r w:rsidRPr="00706439">
        <w:rPr>
          <w:color w:val="9876AA"/>
        </w:rPr>
        <w:t>dog</w:t>
      </w:r>
      <w:r w:rsidRPr="00706439">
        <w:t>;</w:t>
      </w:r>
    </w:p>
    <w:p w14:paraId="3457A8AD" w14:textId="6B79218F" w:rsidR="00706439" w:rsidRDefault="00706439" w:rsidP="00806E81">
      <w:pPr>
        <w:pStyle w:val="code"/>
      </w:pPr>
      <w:r>
        <w:rPr>
          <w:rFonts w:hint="eastAsia"/>
        </w:rPr>
        <w:t>}</w:t>
      </w:r>
    </w:p>
    <w:p w14:paraId="2109574C" w14:textId="5A209B1A" w:rsidR="00E40895" w:rsidRPr="00706439" w:rsidRDefault="00E40895" w:rsidP="00E40895">
      <w:pPr>
        <w:pStyle w:val="6"/>
        <w:numPr>
          <w:ilvl w:val="0"/>
          <w:numId w:val="46"/>
        </w:numPr>
      </w:pPr>
      <w:r>
        <w:t xml:space="preserve"> </w:t>
      </w:r>
      <w:r>
        <w:rPr>
          <w:rFonts w:asciiTheme="minorEastAsia" w:eastAsiaTheme="minorEastAsia" w:hAnsiTheme="minorEastAsia" w:hint="eastAsia"/>
        </w:rPr>
        <w:t>注解集合注入</w:t>
      </w:r>
    </w:p>
    <w:p w14:paraId="2BC930D8" w14:textId="77777777" w:rsidR="00706439" w:rsidRPr="00706439" w:rsidRDefault="00706439" w:rsidP="00706439">
      <w:pPr>
        <w:rPr>
          <w:rFonts w:hint="eastAsia"/>
        </w:rPr>
      </w:pP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A017801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2565C9A8" w14:textId="0369484F" w:rsidR="00F72EEC" w:rsidRDefault="00F72EEC" w:rsidP="00F72EEC">
      <w:pPr>
        <w:pStyle w:val="5"/>
      </w:pPr>
      <w:r>
        <w:rPr>
          <w:rFonts w:hint="eastAsia"/>
        </w:rPr>
        <w:t>3.</w:t>
      </w:r>
      <w:r>
        <w:t>1.</w:t>
      </w: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7907BC4A" w14:textId="44CABCE2" w:rsidR="00A2339B" w:rsidRDefault="00A2339B" w:rsidP="00A2339B">
      <w:r>
        <w:tab/>
      </w:r>
      <w:r>
        <w:rPr>
          <w:rFonts w:hint="eastAsia"/>
        </w:rPr>
        <w:t>切面：本质上是</w:t>
      </w:r>
      <w:r w:rsidRPr="00360466">
        <w:rPr>
          <w:rFonts w:hint="eastAsia"/>
          <w:i/>
          <w:u w:val="single"/>
        </w:rPr>
        <w:t>一个方法，封装了一些通用逻辑</w:t>
      </w:r>
      <w:r>
        <w:rPr>
          <w:rFonts w:hint="eastAsia"/>
        </w:rPr>
        <w:t>，可以作用到其他组件上</w:t>
      </w:r>
    </w:p>
    <w:p w14:paraId="30BD018B" w14:textId="4341F4F2" w:rsidR="00A2339B" w:rsidRDefault="00A2339B" w:rsidP="00A2339B">
      <w:r>
        <w:tab/>
      </w:r>
      <w:r>
        <w:rPr>
          <w:rFonts w:hint="eastAsia"/>
        </w:rPr>
        <w:t>切入点：指定将切面用在哪些组件上。</w:t>
      </w:r>
      <w:r w:rsidRPr="00360466">
        <w:rPr>
          <w:rFonts w:hint="eastAsia"/>
          <w:b/>
          <w:i/>
          <w:u w:val="single"/>
        </w:rPr>
        <w:t>指的是应用的地点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通过切入点表达式来指定这个地点。</w:t>
      </w:r>
    </w:p>
    <w:p w14:paraId="01A8A570" w14:textId="1A069FFA" w:rsidR="00A2339B" w:rsidRPr="00A2339B" w:rsidRDefault="00A2339B" w:rsidP="00A2339B">
      <w:pPr>
        <w:rPr>
          <w:rFonts w:hint="eastAsia"/>
        </w:rPr>
      </w:pPr>
      <w:r>
        <w:tab/>
      </w:r>
      <w:r>
        <w:rPr>
          <w:rFonts w:hint="eastAsia"/>
        </w:rPr>
        <w:t>通知：</w:t>
      </w:r>
      <w:r w:rsidRPr="00360466">
        <w:rPr>
          <w:rFonts w:hint="eastAsia"/>
          <w:b/>
          <w:i/>
          <w:u w:val="single"/>
        </w:rPr>
        <w:t>指定切面执行的位置</w:t>
      </w:r>
      <w:r>
        <w:rPr>
          <w:rFonts w:hint="eastAsia"/>
        </w:rPr>
        <w:t>。方法前执行还是方法后，或者抛出异常后</w:t>
      </w:r>
    </w:p>
    <w:p w14:paraId="0B27615F" w14:textId="17234649" w:rsidR="00E40895" w:rsidRDefault="00E40895" w:rsidP="00E40895"/>
    <w:p w14:paraId="3F4C1FEF" w14:textId="3F568BF3" w:rsidR="00A2339B" w:rsidRDefault="00A2339B" w:rsidP="00E40895">
      <w:r>
        <w:tab/>
      </w:r>
      <w:r>
        <w:rPr>
          <w:rFonts w:hint="eastAsia"/>
        </w:rPr>
        <w:t>切入点程序：可以是</w:t>
      </w:r>
      <w:r>
        <w:rPr>
          <w:rFonts w:hint="eastAsia"/>
        </w:rPr>
        <w:t>spring</w:t>
      </w:r>
      <w:r>
        <w:rPr>
          <w:rFonts w:hint="eastAsia"/>
        </w:rPr>
        <w:t>组件（</w:t>
      </w:r>
      <w:r>
        <w:rPr>
          <w:rFonts w:hint="eastAsia"/>
        </w:rPr>
        <w:t>Bean</w:t>
      </w:r>
      <w:r>
        <w:rPr>
          <w:rFonts w:hint="eastAsia"/>
        </w:rPr>
        <w:t>）中的任何方法。</w:t>
      </w:r>
      <w:r w:rsidR="00360466" w:rsidRPr="00360466">
        <w:rPr>
          <w:rFonts w:hint="eastAsia"/>
          <w:b/>
          <w:i/>
          <w:u w:val="single"/>
        </w:rPr>
        <w:t>我们的业务逻辑</w:t>
      </w:r>
    </w:p>
    <w:p w14:paraId="212FBE87" w14:textId="46A89F64" w:rsidR="00A2339B" w:rsidRDefault="00A2339B" w:rsidP="00E40895">
      <w:r>
        <w:tab/>
      </w:r>
      <w:r>
        <w:rPr>
          <w:rFonts w:hint="eastAsia"/>
        </w:rPr>
        <w:t>切面程序：是</w:t>
      </w:r>
      <w:r>
        <w:rPr>
          <w:rFonts w:hint="eastAsia"/>
        </w:rPr>
        <w:t>spring</w:t>
      </w:r>
      <w:r>
        <w:rPr>
          <w:rFonts w:hint="eastAsia"/>
        </w:rPr>
        <w:t>组件（</w:t>
      </w:r>
      <w:r>
        <w:rPr>
          <w:rFonts w:hint="eastAsia"/>
        </w:rPr>
        <w:t>bean</w:t>
      </w:r>
      <w:r>
        <w:rPr>
          <w:rFonts w:hint="eastAsia"/>
        </w:rPr>
        <w:t>）中的某个方法</w:t>
      </w:r>
      <w:r w:rsidR="00360466">
        <w:rPr>
          <w:rFonts w:hint="eastAsia"/>
        </w:rPr>
        <w:t>，要求：</w:t>
      </w:r>
    </w:p>
    <w:p w14:paraId="4DF7A4B5" w14:textId="1CE97B57" w:rsidR="00360466" w:rsidRDefault="00360466" w:rsidP="00806E81">
      <w:pPr>
        <w:pStyle w:val="code"/>
      </w:pPr>
      <w:r>
        <w:tab/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void</w:t>
      </w:r>
      <w:r>
        <w:t xml:space="preserve">  </w:t>
      </w:r>
      <w:r>
        <w:rPr>
          <w:rFonts w:hint="eastAsia"/>
        </w:rPr>
        <w:t>doBefore</w:t>
      </w:r>
      <w:r>
        <w:rPr>
          <w:rFonts w:ascii="微软雅黑" w:eastAsia="微软雅黑" w:hAnsi="微软雅黑" w:cs="微软雅黑" w:hint="eastAsia"/>
        </w:rPr>
        <w:t>（</w:t>
      </w:r>
      <w:r>
        <w:rPr>
          <w:rFonts w:hint="eastAsia"/>
        </w:rPr>
        <w:t>JoinPoint</w:t>
      </w:r>
      <w:r>
        <w:t xml:space="preserve"> </w:t>
      </w:r>
      <w:r>
        <w:rPr>
          <w:rFonts w:hint="eastAsia"/>
        </w:rPr>
        <w:t>jp</w:t>
      </w:r>
      <w:r>
        <w:rPr>
          <w:rFonts w:ascii="微软雅黑" w:eastAsia="微软雅黑" w:hAnsi="微软雅黑" w:cs="微软雅黑" w:hint="eastAsia"/>
        </w:rPr>
        <w:t>）</w:t>
      </w:r>
      <w:r>
        <w:rPr>
          <w:rFonts w:hint="eastAsia"/>
        </w:rPr>
        <w:t>{</w:t>
      </w:r>
      <w:r>
        <w:rPr>
          <w:rFonts w:asciiTheme="minorEastAsia" w:eastAsiaTheme="minorEastAsia" w:hAnsiTheme="minorEastAsia" w:hint="eastAsia"/>
        </w:rPr>
        <w:t>//jp为前置通知参数</w:t>
      </w:r>
    </w:p>
    <w:p w14:paraId="2D5AC5BD" w14:textId="1C372F1A" w:rsidR="00360466" w:rsidRDefault="00360466" w:rsidP="00806E81">
      <w:pPr>
        <w:pStyle w:val="code"/>
      </w:pPr>
      <w:r>
        <w:tab/>
      </w:r>
      <w:r>
        <w:tab/>
        <w:t>//</w:t>
      </w:r>
      <w:r>
        <w:rPr>
          <w:rFonts w:ascii="微软雅黑" w:eastAsia="微软雅黑" w:hAnsi="微软雅黑" w:cs="微软雅黑" w:hint="eastAsia"/>
        </w:rPr>
        <w:t>无返回类型</w:t>
      </w:r>
    </w:p>
    <w:p w14:paraId="0C16C780" w14:textId="62D67BAA" w:rsidR="00360466" w:rsidRPr="00360466" w:rsidRDefault="00360466" w:rsidP="00806E81">
      <w:pPr>
        <w:pStyle w:val="code"/>
        <w:rPr>
          <w:rFonts w:hint="eastAsia"/>
        </w:rPr>
      </w:pPr>
      <w:r>
        <w:tab/>
      </w:r>
      <w:r>
        <w:tab/>
      </w: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参数类型和通知类型有关，可以无参数。</w:t>
      </w:r>
    </w:p>
    <w:p w14:paraId="126CE74D" w14:textId="3D1D6FE7" w:rsidR="00360466" w:rsidRPr="00E40895" w:rsidRDefault="00360466" w:rsidP="00806E81">
      <w:pPr>
        <w:pStyle w:val="code"/>
        <w:rPr>
          <w:rFonts w:hint="eastAsia"/>
        </w:rPr>
      </w:pPr>
      <w:r>
        <w:rPr>
          <w:rFonts w:hint="eastAsia"/>
        </w:rPr>
        <w:t>}</w:t>
      </w:r>
    </w:p>
    <w:p w14:paraId="14C7A4AD" w14:textId="10945C7F" w:rsidR="00F72EEC" w:rsidRDefault="00F72EEC" w:rsidP="00F72EEC">
      <w:pPr>
        <w:pStyle w:val="5"/>
      </w:pPr>
      <w:r>
        <w:rPr>
          <w:rFonts w:hint="eastAsia"/>
        </w:rPr>
        <w:lastRenderedPageBreak/>
        <w:t>3.</w:t>
      </w:r>
      <w:r>
        <w:t>1.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的环境搭建</w:t>
      </w:r>
    </w:p>
    <w:p w14:paraId="11EEDB79" w14:textId="3751965A" w:rsidR="00A2339B" w:rsidRDefault="009C11C4" w:rsidP="00806E81">
      <w:pPr>
        <w:pStyle w:val="code"/>
      </w:pP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org.springframework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spring-aop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4.3.8.RELEASE</w:t>
      </w:r>
      <w:r w:rsidRPr="009C11C4">
        <w:t>&lt;/version&gt;</w:t>
      </w:r>
      <w:r w:rsidRPr="009C11C4">
        <w:br/>
        <w:t>&lt;/dependency&gt;</w:t>
      </w:r>
      <w:r w:rsidRPr="009C11C4">
        <w:br/>
      </w:r>
      <w:r w:rsidRPr="009C11C4">
        <w:rPr>
          <w:color w:val="808080"/>
        </w:rPr>
        <w:t>&lt;!-- https://mvnrepository.com/artifact/aopalliance/aopalliance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aopalliance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aopalliance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1.0</w:t>
      </w:r>
      <w:r w:rsidRPr="009C11C4">
        <w:t>&lt;/version&gt;</w:t>
      </w:r>
      <w:r w:rsidRPr="009C11C4">
        <w:br/>
        <w:t>&lt;/dependency&gt;</w:t>
      </w:r>
    </w:p>
    <w:p w14:paraId="5001C52C" w14:textId="07806524" w:rsidR="00A2339B" w:rsidRDefault="00A2339B" w:rsidP="00806E81">
      <w:pPr>
        <w:pStyle w:val="code"/>
      </w:pPr>
      <w:r>
        <w:t>&lt;!—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AspectJ</w:t>
      </w:r>
      <w:r>
        <w:rPr>
          <w:rFonts w:ascii="微软雅黑" w:eastAsia="微软雅黑" w:hAnsi="微软雅黑" w:cs="微软雅黑" w:hint="eastAsia"/>
        </w:rPr>
        <w:t>框架整合</w:t>
      </w:r>
      <w:r w:rsidRPr="009C11C4">
        <w:t xml:space="preserve"> --&gt;</w:t>
      </w:r>
    </w:p>
    <w:p w14:paraId="4B771A29" w14:textId="77777777" w:rsidR="00A2339B" w:rsidRPr="00A2339B" w:rsidRDefault="00A2339B" w:rsidP="00806E81">
      <w:pPr>
        <w:pStyle w:val="code"/>
        <w:rPr>
          <w:color w:val="A9B7C6"/>
        </w:rPr>
      </w:pPr>
      <w:r w:rsidRPr="00A2339B">
        <w:t>&lt;dependency&gt;</w:t>
      </w:r>
      <w:r w:rsidRPr="00A2339B">
        <w:br/>
        <w:t xml:space="preserve">  &lt;groupId&gt;</w:t>
      </w:r>
      <w:r w:rsidRPr="00A2339B">
        <w:rPr>
          <w:color w:val="A9B7C6"/>
        </w:rPr>
        <w:t>org.springframework</w:t>
      </w:r>
      <w:r w:rsidRPr="00A2339B">
        <w:t>&lt;/groupId&gt;</w:t>
      </w:r>
      <w:r w:rsidRPr="00A2339B">
        <w:br/>
        <w:t xml:space="preserve">  &lt;artifactId&gt;</w:t>
      </w:r>
      <w:r w:rsidRPr="00A2339B">
        <w:rPr>
          <w:color w:val="A9B7C6"/>
        </w:rPr>
        <w:t>spring-aspects</w:t>
      </w:r>
      <w:r w:rsidRPr="00A2339B">
        <w:t>&lt;/artifactId&gt;</w:t>
      </w:r>
      <w:r w:rsidRPr="00A2339B">
        <w:br/>
        <w:t xml:space="preserve">  &lt;version&gt;</w:t>
      </w:r>
      <w:r w:rsidRPr="00A2339B">
        <w:rPr>
          <w:color w:val="A9B7C6"/>
        </w:rPr>
        <w:t>4.3.8.RELEASE</w:t>
      </w:r>
      <w:r w:rsidRPr="00A2339B">
        <w:t>&lt;/version&gt;</w:t>
      </w:r>
      <w:r w:rsidRPr="00A2339B">
        <w:br/>
        <w:t>&lt;/dependency&gt;</w:t>
      </w:r>
    </w:p>
    <w:p w14:paraId="4A1C8DE2" w14:textId="6C83A8C7" w:rsidR="009C11C4" w:rsidRPr="009C11C4" w:rsidRDefault="009C11C4" w:rsidP="00806E81">
      <w:pPr>
        <w:pStyle w:val="code"/>
        <w:rPr>
          <w:color w:val="A9B7C6"/>
        </w:rPr>
      </w:pPr>
      <w:r w:rsidRPr="009C11C4">
        <w:br/>
      </w:r>
      <w:r w:rsidRPr="009C11C4">
        <w:rPr>
          <w:color w:val="808080"/>
        </w:rPr>
        <w:t>&lt;!-- https://mvnrepository.com/artifact/org.aspectj/aspectjweaver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org.aspectj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aspectjweaver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1.8.10</w:t>
      </w:r>
      <w:r w:rsidRPr="009C11C4">
        <w:t>&lt;/version&gt;</w:t>
      </w:r>
      <w:r w:rsidRPr="009C11C4">
        <w:br/>
        <w:t>&lt;/dependency&gt;</w:t>
      </w:r>
      <w:r w:rsidRPr="009C11C4">
        <w:br/>
      </w:r>
      <w:r w:rsidRPr="009C11C4">
        <w:rPr>
          <w:color w:val="808080"/>
        </w:rPr>
        <w:t>&lt;!</w:t>
      </w:r>
      <w:r w:rsidR="00A2339B">
        <w:rPr>
          <w:color w:val="808080"/>
        </w:rPr>
        <w:t xml:space="preserve">— </w:t>
      </w:r>
      <w:r w:rsidR="00A2339B">
        <w:rPr>
          <w:rFonts w:asciiTheme="minorEastAsia" w:eastAsiaTheme="minorEastAsia" w:hAnsiTheme="minorEastAsia" w:hint="eastAsia"/>
          <w:color w:val="808080"/>
        </w:rPr>
        <w:t>cglib动态代理</w:t>
      </w:r>
      <w:r w:rsidRPr="009C11C4">
        <w:rPr>
          <w:color w:val="808080"/>
        </w:rPr>
        <w:t xml:space="preserve">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cglib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cglib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3.2.5</w:t>
      </w:r>
      <w:r w:rsidRPr="009C11C4">
        <w:t>&lt;/version&gt;</w:t>
      </w:r>
      <w:r w:rsidRPr="009C11C4">
        <w:br/>
        <w:t>&lt;/dependency&gt;</w:t>
      </w:r>
    </w:p>
    <w:p w14:paraId="26AD2D9C" w14:textId="77777777" w:rsidR="00DC50FF" w:rsidRPr="009C11C4" w:rsidRDefault="00DC50FF" w:rsidP="00DC50FF">
      <w:pPr>
        <w:rPr>
          <w:rFonts w:hint="eastAsia"/>
        </w:rPr>
      </w:pPr>
    </w:p>
    <w:p w14:paraId="384343BD" w14:textId="4D8FB3A4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1CEB89B3" w14:textId="554C8D9C" w:rsidR="00F72EEC" w:rsidRDefault="00F72EEC" w:rsidP="00F72EEC">
      <w:pPr>
        <w:pStyle w:val="5"/>
      </w:pPr>
      <w:r>
        <w:rPr>
          <w:rFonts w:hint="eastAsia"/>
        </w:rPr>
        <w:t>3</w:t>
      </w:r>
      <w:r>
        <w:t xml:space="preserve">.2.1  </w:t>
      </w:r>
      <w:r>
        <w:rPr>
          <w:rFonts w:hint="eastAsia"/>
        </w:rPr>
        <w:t>前置通知</w:t>
      </w:r>
    </w:p>
    <w:p w14:paraId="74E18724" w14:textId="6404C3E2" w:rsidR="00743274" w:rsidRPr="00743274" w:rsidRDefault="00743274" w:rsidP="00743274">
      <w:pPr>
        <w:rPr>
          <w:rFonts w:hint="eastAsia"/>
        </w:rPr>
      </w:pPr>
      <w:r>
        <w:tab/>
      </w:r>
      <w:r>
        <w:rPr>
          <w:rFonts w:hint="eastAsia"/>
        </w:rPr>
        <w:t>目标组件执行程序前执行的通知</w:t>
      </w:r>
    </w:p>
    <w:p w14:paraId="315FDB2F" w14:textId="6AECC448" w:rsidR="00360466" w:rsidRDefault="00360466" w:rsidP="00743274">
      <w:pPr>
        <w:pStyle w:val="6"/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55244FE8" w14:textId="77777777" w:rsidR="00360466" w:rsidRPr="00360466" w:rsidRDefault="00360466" w:rsidP="00806E81">
      <w:pPr>
        <w:pStyle w:val="code"/>
      </w:pPr>
      <w:r w:rsidRPr="00360466">
        <w:br/>
      </w:r>
      <w:r w:rsidRPr="00360466">
        <w:rPr>
          <w:i/>
          <w:iCs/>
          <w:color w:val="629755"/>
        </w:rPr>
        <w:t>/**</w:t>
      </w:r>
      <w:r w:rsidRPr="00360466">
        <w:rPr>
          <w:i/>
          <w:iCs/>
          <w:color w:val="629755"/>
        </w:rPr>
        <w:br/>
        <w:t xml:space="preserve"> * </w:t>
      </w:r>
      <w:r w:rsidRPr="00360466">
        <w:rPr>
          <w:rFonts w:ascii="微软雅黑" w:eastAsia="微软雅黑" w:hAnsi="微软雅黑" w:cs="微软雅黑" w:hint="eastAsia"/>
          <w:i/>
          <w:iCs/>
          <w:color w:val="629755"/>
        </w:rPr>
        <w:t>切入点程序，也就是主要的业务逻辑</w:t>
      </w:r>
      <w:r w:rsidRPr="00360466">
        <w:rPr>
          <w:rFonts w:ascii="宋体" w:hAnsi="宋体" w:hint="eastAsia"/>
          <w:i/>
          <w:iCs/>
          <w:color w:val="629755"/>
        </w:rPr>
        <w:br/>
        <w:t xml:space="preserve"> </w:t>
      </w:r>
      <w:r w:rsidRPr="00360466">
        <w:rPr>
          <w:i/>
          <w:iCs/>
          <w:color w:val="629755"/>
        </w:rPr>
        <w:t>*/</w:t>
      </w:r>
      <w:r w:rsidRPr="00360466">
        <w:rPr>
          <w:i/>
          <w:iCs/>
          <w:color w:val="629755"/>
        </w:rPr>
        <w:br/>
      </w:r>
      <w:r w:rsidRPr="00360466">
        <w:rPr>
          <w:color w:val="CC7832"/>
        </w:rPr>
        <w:t xml:space="preserve">public class </w:t>
      </w:r>
      <w:r w:rsidRPr="00360466">
        <w:t>Hello {</w:t>
      </w:r>
      <w:r w:rsidRPr="00360466">
        <w:br/>
      </w:r>
      <w:r w:rsidRPr="00360466">
        <w:br/>
        <w:t xml:space="preserve">    </w:t>
      </w:r>
      <w:r w:rsidRPr="00360466">
        <w:rPr>
          <w:color w:val="CC7832"/>
        </w:rPr>
        <w:t xml:space="preserve">public void </w:t>
      </w:r>
      <w:r w:rsidRPr="00360466">
        <w:rPr>
          <w:color w:val="FFC66D"/>
        </w:rPr>
        <w:t>print</w:t>
      </w:r>
      <w:r w:rsidRPr="00360466">
        <w:t>(){</w:t>
      </w:r>
      <w:r w:rsidRPr="00360466">
        <w:br/>
        <w:t xml:space="preserve">        System.</w:t>
      </w:r>
      <w:r w:rsidRPr="00360466">
        <w:rPr>
          <w:i/>
          <w:iCs/>
          <w:color w:val="9876AA"/>
        </w:rPr>
        <w:t>out</w:t>
      </w:r>
      <w:r w:rsidRPr="00360466">
        <w:t>.println(</w:t>
      </w:r>
      <w:r w:rsidRPr="00360466">
        <w:rPr>
          <w:color w:val="6A8759"/>
        </w:rPr>
        <w:t>"hello world"</w:t>
      </w:r>
      <w:r w:rsidRPr="00360466">
        <w:t>)</w:t>
      </w:r>
      <w:r w:rsidRPr="00360466">
        <w:rPr>
          <w:color w:val="CC7832"/>
        </w:rPr>
        <w:t>;</w:t>
      </w:r>
      <w:r w:rsidRPr="00360466">
        <w:rPr>
          <w:color w:val="CC7832"/>
        </w:rPr>
        <w:br/>
        <w:t xml:space="preserve">    </w:t>
      </w:r>
      <w:r w:rsidRPr="00360466">
        <w:t>}</w:t>
      </w:r>
      <w:r w:rsidRPr="00360466">
        <w:br/>
        <w:t>}</w:t>
      </w:r>
    </w:p>
    <w:p w14:paraId="1832FAB1" w14:textId="16A13741" w:rsidR="00360466" w:rsidRDefault="00360466" w:rsidP="00743274">
      <w:pPr>
        <w:pStyle w:val="6"/>
      </w:pPr>
      <w:r>
        <w:rPr>
          <w:rFonts w:hint="eastAsia"/>
        </w:rPr>
        <w:t>2</w:t>
      </w:r>
      <w:r>
        <w:t xml:space="preserve">.  </w:t>
      </w:r>
      <w:r w:rsidR="00743274">
        <w:rPr>
          <w:rFonts w:ascii="微软雅黑" w:eastAsia="微软雅黑" w:hAnsi="微软雅黑" w:cs="微软雅黑" w:hint="eastAsia"/>
        </w:rPr>
        <w:t>切面程序，比如日志处理程序等</w:t>
      </w:r>
    </w:p>
    <w:p w14:paraId="24666820" w14:textId="77777777" w:rsidR="00743274" w:rsidRPr="00743274" w:rsidRDefault="00743274" w:rsidP="00806E81">
      <w:pPr>
        <w:pStyle w:val="code"/>
      </w:pPr>
      <w:r w:rsidRPr="00743274">
        <w:rPr>
          <w:i/>
          <w:iCs/>
          <w:color w:val="629755"/>
        </w:rPr>
        <w:t>/**</w:t>
      </w:r>
      <w:r w:rsidRPr="00743274">
        <w:rPr>
          <w:i/>
          <w:iCs/>
          <w:color w:val="629755"/>
        </w:rPr>
        <w:br/>
        <w:t xml:space="preserve"> * </w:t>
      </w:r>
      <w:r w:rsidRPr="00743274">
        <w:rPr>
          <w:rFonts w:ascii="微软雅黑" w:eastAsia="微软雅黑" w:hAnsi="微软雅黑" w:cs="微软雅黑" w:hint="eastAsia"/>
          <w:i/>
          <w:iCs/>
          <w:color w:val="629755"/>
        </w:rPr>
        <w:t>切面，预处理方法封装，比如日志处理等</w:t>
      </w:r>
      <w:r w:rsidRPr="00743274">
        <w:rPr>
          <w:rFonts w:ascii="宋体" w:hAnsi="宋体" w:hint="eastAsia"/>
          <w:i/>
          <w:iCs/>
          <w:color w:val="629755"/>
        </w:rPr>
        <w:br/>
        <w:t xml:space="preserve"> </w:t>
      </w:r>
      <w:r w:rsidRPr="00743274">
        <w:rPr>
          <w:i/>
          <w:iCs/>
          <w:color w:val="629755"/>
        </w:rPr>
        <w:t>*/</w:t>
      </w:r>
      <w:r w:rsidRPr="00743274">
        <w:rPr>
          <w:i/>
          <w:iCs/>
          <w:color w:val="629755"/>
        </w:rPr>
        <w:br/>
      </w:r>
      <w:r w:rsidRPr="00743274">
        <w:rPr>
          <w:color w:val="CC7832"/>
        </w:rPr>
        <w:t xml:space="preserve">public class </w:t>
      </w:r>
      <w:r w:rsidRPr="00743274">
        <w:t>Aspect {</w:t>
      </w:r>
      <w:r w:rsidRPr="00743274">
        <w:br/>
      </w:r>
      <w:r w:rsidRPr="00743274">
        <w:br/>
        <w:t xml:space="preserve">    </w:t>
      </w:r>
      <w:r w:rsidRPr="00743274">
        <w:rPr>
          <w:color w:val="CC7832"/>
        </w:rPr>
        <w:t xml:space="preserve">public void </w:t>
      </w:r>
      <w:r w:rsidRPr="00743274">
        <w:rPr>
          <w:color w:val="FFC66D"/>
        </w:rPr>
        <w:t>doBefore</w:t>
      </w:r>
      <w:r w:rsidRPr="00743274">
        <w:t>(JoinPoint jp){</w:t>
      </w:r>
      <w:r w:rsidRPr="00743274">
        <w:br/>
        <w:t xml:space="preserve">        System.</w:t>
      </w:r>
      <w:r w:rsidRPr="00743274">
        <w:rPr>
          <w:i/>
          <w:iCs/>
          <w:color w:val="9876AA"/>
        </w:rPr>
        <w:t>out</w:t>
      </w:r>
      <w:r w:rsidRPr="00743274">
        <w:t>.println(</w:t>
      </w:r>
      <w:r w:rsidRPr="00743274">
        <w:rPr>
          <w:color w:val="6A8759"/>
        </w:rPr>
        <w:t>"log....."</w:t>
      </w:r>
      <w:r w:rsidRPr="00743274">
        <w:t>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</w:r>
      <w:r w:rsidRPr="00743274">
        <w:rPr>
          <w:color w:val="CC7832"/>
        </w:rPr>
        <w:lastRenderedPageBreak/>
        <w:t xml:space="preserve">    </w:t>
      </w:r>
      <w:r w:rsidRPr="00743274">
        <w:t>}</w:t>
      </w:r>
      <w:r w:rsidRPr="00743274">
        <w:br/>
        <w:t>}</w:t>
      </w:r>
    </w:p>
    <w:p w14:paraId="41D18125" w14:textId="2710B4F7" w:rsidR="00743274" w:rsidRDefault="00743274" w:rsidP="00743274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</w:t>
      </w:r>
      <w:r>
        <w:t>plicationContext.xml</w:t>
      </w:r>
      <w:r>
        <w:rPr>
          <w:rFonts w:ascii="微软雅黑" w:eastAsia="微软雅黑" w:hAnsi="微软雅黑" w:cs="微软雅黑" w:hint="eastAsia"/>
        </w:rPr>
        <w:t>配置</w:t>
      </w:r>
    </w:p>
    <w:p w14:paraId="3AC624B7" w14:textId="77777777" w:rsidR="00743274" w:rsidRPr="00743274" w:rsidRDefault="00743274" w:rsidP="00806E81">
      <w:pPr>
        <w:pStyle w:val="code"/>
        <w:rPr>
          <w:color w:val="A9B7C6"/>
        </w:rPr>
      </w:pP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配置切入点的</w:t>
      </w:r>
      <w:r w:rsidRPr="00743274">
        <w:rPr>
          <w:color w:val="808080"/>
        </w:rPr>
        <w:t>Bean--&gt;</w:t>
      </w:r>
      <w:r w:rsidRPr="00743274">
        <w:rPr>
          <w:color w:val="808080"/>
        </w:rPr>
        <w:br/>
      </w:r>
      <w:r w:rsidRPr="00743274">
        <w:t xml:space="preserve">&lt;bean </w:t>
      </w:r>
      <w:r w:rsidRPr="00743274">
        <w:rPr>
          <w:color w:val="BABABA"/>
        </w:rPr>
        <w:t>id</w:t>
      </w:r>
      <w:r w:rsidRPr="00743274">
        <w:t xml:space="preserve">="hello" </w:t>
      </w:r>
      <w:r w:rsidRPr="00743274">
        <w:rPr>
          <w:color w:val="BABABA"/>
        </w:rPr>
        <w:t>class</w:t>
      </w:r>
      <w:r w:rsidRPr="00743274">
        <w:t>="cn.edu.scnu.aspectJ.Hello"/&gt;</w:t>
      </w:r>
      <w:r w:rsidRPr="00743274">
        <w:br/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配置切面的</w:t>
      </w:r>
      <w:r w:rsidRPr="00743274">
        <w:rPr>
          <w:color w:val="808080"/>
        </w:rPr>
        <w:t>Bean--&gt;</w:t>
      </w:r>
      <w:r w:rsidRPr="00743274">
        <w:rPr>
          <w:color w:val="808080"/>
        </w:rPr>
        <w:br/>
      </w:r>
      <w:r w:rsidRPr="00743274">
        <w:t xml:space="preserve">&lt;bean </w:t>
      </w:r>
      <w:r w:rsidRPr="00743274">
        <w:rPr>
          <w:color w:val="BABABA"/>
        </w:rPr>
        <w:t>id</w:t>
      </w:r>
      <w:r w:rsidRPr="00743274">
        <w:t xml:space="preserve">="aspect" </w:t>
      </w:r>
      <w:r w:rsidRPr="00743274">
        <w:rPr>
          <w:color w:val="BABABA"/>
        </w:rPr>
        <w:t>class</w:t>
      </w:r>
      <w:r w:rsidRPr="00743274">
        <w:t>="cn.edu.scnu.aspectJ.Aspect"/&gt;</w:t>
      </w:r>
      <w:r w:rsidRPr="00743274">
        <w:br/>
      </w:r>
      <w:r w:rsidRPr="00743274">
        <w:br/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</w:t>
      </w:r>
      <w:r w:rsidRPr="00743274">
        <w:rPr>
          <w:color w:val="808080"/>
        </w:rPr>
        <w:t>AOP--&gt;</w:t>
      </w:r>
      <w:r w:rsidRPr="00743274">
        <w:rPr>
          <w:color w:val="808080"/>
        </w:rPr>
        <w:br/>
      </w:r>
      <w:r w:rsidRPr="00743274">
        <w:t>&lt;</w:t>
      </w:r>
      <w:r w:rsidRPr="00743274">
        <w:rPr>
          <w:color w:val="9876AA"/>
        </w:rPr>
        <w:t>aop</w:t>
      </w:r>
      <w:r w:rsidRPr="00743274">
        <w:t>:config&gt;</w:t>
      </w:r>
      <w:r w:rsidRPr="00743274">
        <w:br/>
        <w:t xml:space="preserve">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配置切入点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:pointcut </w:t>
      </w:r>
      <w:r w:rsidRPr="00743274">
        <w:rPr>
          <w:color w:val="BABABA"/>
        </w:rPr>
        <w:t>id</w:t>
      </w:r>
      <w:r w:rsidRPr="00743274">
        <w:t xml:space="preserve">="pointcut" </w:t>
      </w:r>
      <w:r w:rsidRPr="00743274">
        <w:rPr>
          <w:color w:val="BABABA"/>
        </w:rPr>
        <w:t>expression</w:t>
      </w:r>
      <w:r w:rsidRPr="00743274">
        <w:t>="execution(* cn.edu.scnu.aspectJ.Hello.print())"/&gt;</w:t>
      </w:r>
      <w:r w:rsidRPr="00743274">
        <w:br/>
        <w:t xml:space="preserve">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配置切面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:aspect </w:t>
      </w:r>
      <w:r w:rsidRPr="00743274">
        <w:rPr>
          <w:color w:val="BABABA"/>
        </w:rPr>
        <w:t>ref</w:t>
      </w:r>
      <w:r w:rsidRPr="00743274">
        <w:t>="aspect"&gt;</w:t>
      </w:r>
      <w:r w:rsidRPr="00743274">
        <w:br/>
        <w:t xml:space="preserve">    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配置通知</w:t>
      </w:r>
      <w:r w:rsidRPr="00743274">
        <w:rPr>
          <w:rFonts w:ascii="宋体" w:hAnsi="宋体" w:hint="eastAsia"/>
          <w:color w:val="808080"/>
        </w:rPr>
        <w:br/>
        <w:t xml:space="preserve">            </w:t>
      </w:r>
      <w:r w:rsidRPr="00743274">
        <w:rPr>
          <w:rFonts w:ascii="微软雅黑" w:eastAsia="微软雅黑" w:hAnsi="微软雅黑" w:cs="微软雅黑" w:hint="eastAsia"/>
          <w:color w:val="808080"/>
        </w:rPr>
        <w:t>在执行</w:t>
      </w:r>
      <w:r w:rsidRPr="00743274">
        <w:rPr>
          <w:color w:val="808080"/>
        </w:rPr>
        <w:t>pointcut</w:t>
      </w:r>
      <w:r w:rsidRPr="00743274">
        <w:rPr>
          <w:rFonts w:ascii="微软雅黑" w:eastAsia="微软雅黑" w:hAnsi="微软雅黑" w:cs="微软雅黑" w:hint="eastAsia"/>
          <w:color w:val="808080"/>
        </w:rPr>
        <w:t>切入点前执行</w:t>
      </w:r>
      <w:r w:rsidRPr="00743274">
        <w:rPr>
          <w:color w:val="808080"/>
        </w:rPr>
        <w:t>doBefore</w:t>
      </w:r>
      <w:r w:rsidRPr="00743274">
        <w:rPr>
          <w:rFonts w:ascii="微软雅黑" w:eastAsia="微软雅黑" w:hAnsi="微软雅黑" w:cs="微软雅黑" w:hint="eastAsia"/>
          <w:color w:val="808080"/>
        </w:rPr>
        <w:t>前置通知</w:t>
      </w:r>
      <w:r w:rsidRPr="00743274">
        <w:rPr>
          <w:rFonts w:ascii="宋体" w:hAnsi="宋体" w:hint="eastAsia"/>
          <w:color w:val="808080"/>
        </w:rPr>
        <w:br/>
        <w:t xml:space="preserve">        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:before </w:t>
      </w:r>
      <w:r w:rsidRPr="00743274">
        <w:rPr>
          <w:color w:val="BABABA"/>
        </w:rPr>
        <w:t>method</w:t>
      </w:r>
      <w:r w:rsidRPr="00743274">
        <w:t xml:space="preserve">="doBefore" </w:t>
      </w:r>
      <w:r w:rsidRPr="00743274">
        <w:rPr>
          <w:color w:val="BABABA"/>
        </w:rPr>
        <w:t>pointcut-ref</w:t>
      </w:r>
      <w:r w:rsidRPr="00743274">
        <w:t>="pointcut"/&gt;</w:t>
      </w:r>
      <w:r w:rsidRPr="00743274">
        <w:br/>
        <w:t xml:space="preserve">    &lt;/</w:t>
      </w:r>
      <w:r w:rsidRPr="00743274">
        <w:rPr>
          <w:color w:val="9876AA"/>
        </w:rPr>
        <w:t>aop</w:t>
      </w:r>
      <w:r w:rsidRPr="00743274">
        <w:t>:aspect&gt;</w:t>
      </w:r>
      <w:r w:rsidRPr="00743274">
        <w:br/>
        <w:t>&lt;/</w:t>
      </w:r>
      <w:r w:rsidRPr="00743274">
        <w:rPr>
          <w:color w:val="9876AA"/>
        </w:rPr>
        <w:t>aop</w:t>
      </w:r>
      <w:r w:rsidRPr="00743274">
        <w:t>:config&gt;</w:t>
      </w:r>
    </w:p>
    <w:p w14:paraId="46FB4038" w14:textId="3D5B4C8E" w:rsidR="00743274" w:rsidRDefault="00743274" w:rsidP="00743274">
      <w:pPr>
        <w:pStyle w:val="6"/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7B70DAF8" w14:textId="4794C9CD" w:rsidR="00743274" w:rsidRDefault="00743274" w:rsidP="00806E81">
      <w:pPr>
        <w:pStyle w:val="code"/>
      </w:pPr>
      <w:r w:rsidRPr="00743274">
        <w:rPr>
          <w:color w:val="BBB529"/>
        </w:rPr>
        <w:t>@Test</w:t>
      </w:r>
      <w:r w:rsidRPr="00743274">
        <w:rPr>
          <w:color w:val="BBB529"/>
        </w:rPr>
        <w:br/>
      </w:r>
      <w:r w:rsidRPr="00743274">
        <w:rPr>
          <w:color w:val="CC7832"/>
        </w:rPr>
        <w:t xml:space="preserve">public void </w:t>
      </w:r>
      <w:r w:rsidRPr="00743274">
        <w:rPr>
          <w:color w:val="FFC66D"/>
        </w:rPr>
        <w:t>beforeInfo</w:t>
      </w:r>
      <w:r w:rsidRPr="00743274">
        <w:t>(){</w:t>
      </w:r>
      <w:r w:rsidRPr="00743274">
        <w:br/>
        <w:t xml:space="preserve">    Hello hello = (Hello) </w:t>
      </w:r>
      <w:r w:rsidRPr="00743274">
        <w:rPr>
          <w:color w:val="9876AA"/>
        </w:rPr>
        <w:t>context</w:t>
      </w:r>
      <w:r w:rsidRPr="00743274">
        <w:t>.getBean(</w:t>
      </w:r>
      <w:r w:rsidRPr="00743274">
        <w:rPr>
          <w:color w:val="6A8759"/>
        </w:rPr>
        <w:t>"hello"</w:t>
      </w:r>
      <w:r w:rsidRPr="00743274">
        <w:t>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  <w:t xml:space="preserve">    </w:t>
      </w:r>
      <w:r w:rsidRPr="00743274">
        <w:t>hello.print()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</w:r>
      <w:r w:rsidRPr="00743274">
        <w:t>}</w:t>
      </w:r>
    </w:p>
    <w:p w14:paraId="320E955D" w14:textId="1006A4B5" w:rsidR="00743274" w:rsidRDefault="00743274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</w:t>
      </w:r>
      <w:r>
        <w:rPr>
          <w:rFonts w:hint="eastAsia"/>
        </w:rPr>
        <w:t>:</w:t>
      </w:r>
    </w:p>
    <w:p w14:paraId="69E95CF6" w14:textId="1E4290A7" w:rsidR="00743274" w:rsidRDefault="00743274" w:rsidP="00806E81">
      <w:pPr>
        <w:pStyle w:val="code"/>
      </w:pPr>
      <w:r>
        <w:t>Log…..</w:t>
      </w:r>
    </w:p>
    <w:p w14:paraId="7AB41FCB" w14:textId="76684EA3" w:rsidR="00743274" w:rsidRPr="00743274" w:rsidRDefault="00743274" w:rsidP="00806E81">
      <w:pPr>
        <w:pStyle w:val="code"/>
        <w:rPr>
          <w:rFonts w:hint="eastAsia"/>
        </w:rPr>
      </w:pPr>
      <w:r>
        <w:t>Hello world</w:t>
      </w:r>
    </w:p>
    <w:p w14:paraId="7294AC30" w14:textId="77777777" w:rsidR="00743274" w:rsidRPr="00743274" w:rsidRDefault="00743274" w:rsidP="00360466">
      <w:pPr>
        <w:rPr>
          <w:rFonts w:hint="eastAsia"/>
        </w:rPr>
      </w:pPr>
    </w:p>
    <w:p w14:paraId="57F2CD9D" w14:textId="152A5352" w:rsidR="00F72EEC" w:rsidRDefault="00F72EEC" w:rsidP="00F72EEC">
      <w:pPr>
        <w:pStyle w:val="5"/>
      </w:pPr>
      <w:r>
        <w:rPr>
          <w:rFonts w:hint="eastAsia"/>
        </w:rPr>
        <w:t>3.2.2</w:t>
      </w:r>
      <w:r>
        <w:t xml:space="preserve">  </w:t>
      </w:r>
      <w:r w:rsidR="00B67426">
        <w:rPr>
          <w:rFonts w:hint="eastAsia"/>
        </w:rPr>
        <w:t>返回</w:t>
      </w:r>
      <w:r>
        <w:rPr>
          <w:rFonts w:hint="eastAsia"/>
        </w:rPr>
        <w:t>通知</w:t>
      </w:r>
    </w:p>
    <w:p w14:paraId="451C60FF" w14:textId="6D741E03" w:rsidR="00743274" w:rsidRDefault="00743274" w:rsidP="00743274">
      <w:r>
        <w:tab/>
      </w:r>
      <w:r>
        <w:rPr>
          <w:rFonts w:hint="eastAsia"/>
        </w:rPr>
        <w:t>目标组件</w:t>
      </w:r>
      <w:r w:rsidRPr="00F10723">
        <w:rPr>
          <w:rFonts w:hint="eastAsia"/>
          <w:b/>
          <w:i/>
          <w:sz w:val="22"/>
          <w:u w:val="single"/>
        </w:rPr>
        <w:t>正常执行并返回参数</w:t>
      </w:r>
      <w:r>
        <w:rPr>
          <w:rFonts w:hint="eastAsia"/>
        </w:rPr>
        <w:t>后执行的程序</w:t>
      </w:r>
      <w:r w:rsidR="00B67426">
        <w:rPr>
          <w:rFonts w:hint="eastAsia"/>
        </w:rPr>
        <w:t>，因为有返回值，因此切面程序除了参数</w:t>
      </w:r>
      <w:r w:rsidR="00B67426">
        <w:rPr>
          <w:rFonts w:hint="eastAsia"/>
        </w:rPr>
        <w:t>JointPoint</w:t>
      </w:r>
      <w:r w:rsidR="00B67426">
        <w:rPr>
          <w:rFonts w:hint="eastAsia"/>
        </w:rPr>
        <w:t>外，还有一个存储返回值的参数。</w:t>
      </w:r>
    </w:p>
    <w:p w14:paraId="21641284" w14:textId="6895C3B9" w:rsidR="00743274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46A1CFFA" w14:textId="6F958F19" w:rsidR="00B67426" w:rsidRPr="00B67426" w:rsidRDefault="00B67426" w:rsidP="00806E81">
      <w:pPr>
        <w:pStyle w:val="code"/>
      </w:pPr>
      <w:r w:rsidRPr="00B67426">
        <w:rPr>
          <w:i/>
          <w:iCs/>
          <w:color w:val="629755"/>
        </w:rPr>
        <w:t>/**</w:t>
      </w:r>
      <w:r w:rsidRPr="00B67426">
        <w:rPr>
          <w:i/>
          <w:iCs/>
          <w:color w:val="629755"/>
        </w:rPr>
        <w:br/>
        <w:t xml:space="preserve"> * </w:t>
      </w:r>
      <w:r w:rsidRPr="00B67426">
        <w:rPr>
          <w:rFonts w:ascii="微软雅黑" w:eastAsia="微软雅黑" w:hAnsi="微软雅黑" w:cs="微软雅黑" w:hint="eastAsia"/>
          <w:i/>
          <w:iCs/>
          <w:color w:val="629755"/>
        </w:rPr>
        <w:t>切入点程序，也就是主要的业务逻辑</w:t>
      </w:r>
      <w:r w:rsidRPr="00B67426">
        <w:rPr>
          <w:rFonts w:ascii="宋体" w:hAnsi="宋体" w:hint="eastAsia"/>
          <w:i/>
          <w:iCs/>
          <w:color w:val="629755"/>
        </w:rPr>
        <w:br/>
        <w:t xml:space="preserve"> </w:t>
      </w:r>
      <w:r w:rsidRPr="00B67426">
        <w:rPr>
          <w:i/>
          <w:iCs/>
          <w:color w:val="629755"/>
        </w:rPr>
        <w:t>*/</w:t>
      </w:r>
      <w:r w:rsidRPr="00B67426">
        <w:rPr>
          <w:i/>
          <w:iCs/>
          <w:color w:val="629755"/>
        </w:rPr>
        <w:br/>
      </w:r>
      <w:r w:rsidRPr="00B67426">
        <w:rPr>
          <w:color w:val="CC7832"/>
        </w:rPr>
        <w:t xml:space="preserve">public class </w:t>
      </w:r>
      <w:r>
        <w:t>Hello {</w:t>
      </w:r>
      <w:r w:rsidRPr="00B67426">
        <w:br/>
        <w:t xml:space="preserve">    </w:t>
      </w:r>
      <w:r w:rsidRPr="00B67426">
        <w:rPr>
          <w:color w:val="CC7832"/>
        </w:rPr>
        <w:t xml:space="preserve">public </w:t>
      </w:r>
      <w:r w:rsidRPr="00B67426">
        <w:t xml:space="preserve">String </w:t>
      </w:r>
      <w:r w:rsidRPr="00B67426">
        <w:rPr>
          <w:color w:val="FFC66D"/>
        </w:rPr>
        <w:t>getName</w:t>
      </w:r>
      <w:r w:rsidRPr="00B67426">
        <w:t>(){</w:t>
      </w:r>
      <w:r w:rsidRPr="00B67426">
        <w:br/>
        <w:t xml:space="preserve">        </w:t>
      </w:r>
      <w:r w:rsidRPr="00B67426">
        <w:rPr>
          <w:color w:val="CC7832"/>
        </w:rPr>
        <w:t xml:space="preserve">return </w:t>
      </w:r>
      <w:r w:rsidRPr="00B67426">
        <w:rPr>
          <w:color w:val="6A8759"/>
        </w:rPr>
        <w:t>"mike"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54827476" w14:textId="77777777" w:rsidR="00B67426" w:rsidRPr="00B67426" w:rsidRDefault="00B67426" w:rsidP="00B67426">
      <w:pPr>
        <w:rPr>
          <w:rFonts w:hint="eastAsia"/>
        </w:rPr>
      </w:pPr>
    </w:p>
    <w:p w14:paraId="313EFDDC" w14:textId="65CF2779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5C3103D0" w14:textId="10176105" w:rsidR="00B67426" w:rsidRPr="00B67426" w:rsidRDefault="00B67426" w:rsidP="00806E81">
      <w:pPr>
        <w:pStyle w:val="code"/>
      </w:pPr>
      <w:r w:rsidRPr="00B67426">
        <w:rPr>
          <w:i/>
          <w:iCs/>
          <w:color w:val="629755"/>
        </w:rPr>
        <w:t>/**</w:t>
      </w:r>
      <w:r w:rsidRPr="00B67426">
        <w:rPr>
          <w:i/>
          <w:iCs/>
          <w:color w:val="629755"/>
        </w:rPr>
        <w:br/>
        <w:t xml:space="preserve"> * </w:t>
      </w:r>
      <w:r w:rsidRPr="00B67426">
        <w:rPr>
          <w:rFonts w:ascii="微软雅黑" w:eastAsia="微软雅黑" w:hAnsi="微软雅黑" w:cs="微软雅黑" w:hint="eastAsia"/>
          <w:i/>
          <w:iCs/>
          <w:color w:val="629755"/>
        </w:rPr>
        <w:t>切面，预处理方法封装，比如日志处理等</w:t>
      </w:r>
      <w:r w:rsidRPr="00B67426">
        <w:rPr>
          <w:rFonts w:ascii="宋体" w:hAnsi="宋体" w:hint="eastAsia"/>
          <w:i/>
          <w:iCs/>
          <w:color w:val="629755"/>
        </w:rPr>
        <w:br/>
        <w:t xml:space="preserve"> </w:t>
      </w:r>
      <w:r w:rsidRPr="00B67426">
        <w:rPr>
          <w:i/>
          <w:iCs/>
          <w:color w:val="629755"/>
        </w:rPr>
        <w:t>*/</w:t>
      </w:r>
      <w:r w:rsidRPr="00B67426">
        <w:rPr>
          <w:i/>
          <w:iCs/>
          <w:color w:val="629755"/>
        </w:rPr>
        <w:br/>
      </w:r>
      <w:r w:rsidRPr="00B67426">
        <w:rPr>
          <w:color w:val="CC7832"/>
        </w:rPr>
        <w:t xml:space="preserve">public class </w:t>
      </w:r>
      <w:r w:rsidRPr="00B67426">
        <w:t>Aspect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doAfterReturning</w:t>
      </w:r>
      <w:r w:rsidRPr="00B67426">
        <w:t>(JoinPoint jp</w:t>
      </w:r>
      <w:r w:rsidRPr="00B67426">
        <w:rPr>
          <w:color w:val="CC7832"/>
        </w:rPr>
        <w:t>,</w:t>
      </w:r>
      <w:r w:rsidRPr="00B67426">
        <w:t>Object result){</w:t>
      </w:r>
      <w:r w:rsidRPr="00B67426">
        <w:br/>
      </w:r>
      <w:r w:rsidRPr="00B67426">
        <w:lastRenderedPageBreak/>
        <w:t xml:space="preserve">        </w:t>
      </w:r>
      <w:r w:rsidRPr="00B67426">
        <w:rPr>
          <w:color w:val="808080"/>
        </w:rPr>
        <w:t>//</w:t>
      </w:r>
      <w:r w:rsidRPr="00B67426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B67426">
        <w:rPr>
          <w:color w:val="808080"/>
        </w:rPr>
        <w:t>jp</w:t>
      </w:r>
      <w:r w:rsidRPr="00B67426">
        <w:rPr>
          <w:rFonts w:ascii="微软雅黑" w:eastAsia="微软雅黑" w:hAnsi="微软雅黑" w:cs="微软雅黑" w:hint="eastAsia"/>
          <w:color w:val="808080"/>
        </w:rPr>
        <w:t>参数外，还有</w:t>
      </w:r>
      <w:r w:rsidRPr="00B67426">
        <w:rPr>
          <w:color w:val="808080"/>
        </w:rPr>
        <w:t>result</w:t>
      </w:r>
      <w:r w:rsidRPr="00B67426">
        <w:rPr>
          <w:rFonts w:ascii="微软雅黑" w:eastAsia="微软雅黑" w:hAnsi="微软雅黑" w:cs="微软雅黑" w:hint="eastAsia"/>
          <w:color w:val="808080"/>
        </w:rPr>
        <w:t>参数</w:t>
      </w:r>
      <w:r w:rsidRPr="00B67426">
        <w:rPr>
          <w:rFonts w:ascii="宋体" w:hAnsi="宋体" w:hint="eastAsia"/>
          <w:color w:val="808080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关闭数据库</w:t>
      </w:r>
      <w:r w:rsidRPr="00B67426">
        <w:rPr>
          <w:color w:val="6A8759"/>
        </w:rPr>
        <w:t>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B67426">
        <w:rPr>
          <w:color w:val="6A8759"/>
        </w:rPr>
        <w:t>"</w:t>
      </w:r>
      <w:r w:rsidRPr="00B67426">
        <w:t>+result)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572A3FE5" w14:textId="77777777" w:rsidR="00B67426" w:rsidRPr="00B67426" w:rsidRDefault="00B67426" w:rsidP="00B67426">
      <w:pPr>
        <w:rPr>
          <w:rFonts w:hint="eastAsia"/>
        </w:rPr>
      </w:pPr>
    </w:p>
    <w:p w14:paraId="76EFC85B" w14:textId="60ABB1DF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23639B11" w14:textId="1204DB4A" w:rsidR="00B67426" w:rsidRPr="00B67426" w:rsidRDefault="00B67426" w:rsidP="00806E81">
      <w:pPr>
        <w:pStyle w:val="code"/>
        <w:rPr>
          <w:color w:val="A9B7C6"/>
        </w:rPr>
      </w:pP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配置切入点的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="hello" </w:t>
      </w:r>
      <w:r w:rsidRPr="00B67426">
        <w:rPr>
          <w:color w:val="BABABA"/>
        </w:rPr>
        <w:t>class</w:t>
      </w:r>
      <w:r w:rsidRPr="00B67426">
        <w:t>="cn.edu.scnu.aspectJ.Hello"/&gt;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="aspect" </w:t>
      </w:r>
      <w:r w:rsidRPr="00B67426">
        <w:rPr>
          <w:color w:val="BABABA"/>
        </w:rPr>
        <w:t>class</w:t>
      </w:r>
      <w:r w:rsidRPr="00B67426">
        <w:t>="cn.edu.scnu.aspectJ.Aspect"</w:t>
      </w:r>
      <w:r>
        <w:t>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</w:t>
      </w:r>
      <w:r w:rsidRPr="00B67426">
        <w:rPr>
          <w:color w:val="808080"/>
        </w:rPr>
        <w:t>AOP--&gt;</w:t>
      </w:r>
      <w:r w:rsidRPr="00B67426">
        <w:rPr>
          <w:color w:val="808080"/>
        </w:rPr>
        <w:br/>
      </w:r>
      <w:r w:rsidRPr="00B67426">
        <w:t>&lt;</w:t>
      </w:r>
      <w:r w:rsidRPr="00B67426">
        <w:rPr>
          <w:color w:val="9876AA"/>
        </w:rPr>
        <w:t>aop</w:t>
      </w:r>
      <w:r w:rsidRPr="00B67426">
        <w:t>:config&gt;</w:t>
      </w:r>
      <w:r w:rsidRPr="00B67426">
        <w:br/>
        <w:t xml:space="preserve">   </w:t>
      </w:r>
      <w:r>
        <w:t xml:space="preserve">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:pointcut </w:t>
      </w:r>
      <w:r w:rsidRPr="00B67426">
        <w:rPr>
          <w:color w:val="BABABA"/>
        </w:rPr>
        <w:t>id</w:t>
      </w:r>
      <w:r w:rsidRPr="00B67426">
        <w:t xml:space="preserve">="afterReturning" </w:t>
      </w:r>
      <w:r w:rsidRPr="00B67426">
        <w:rPr>
          <w:color w:val="BABABA"/>
        </w:rPr>
        <w:t>expression</w:t>
      </w:r>
      <w:r w:rsidRPr="00B67426">
        <w:t>="execution(* cn.edu.scnu.aspectJ.Hello.getName())"/&gt;</w:t>
      </w:r>
      <w:r w:rsidRPr="00B67426">
        <w:br/>
        <w:t xml:space="preserve">    </w:t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</w:t>
      </w:r>
      <w:r w:rsidRPr="00B67426">
        <w:rPr>
          <w:color w:val="808080"/>
        </w:rPr>
        <w:t>--&gt;</w:t>
      </w:r>
      <w:r w:rsidRPr="00B67426">
        <w:rPr>
          <w:color w:val="808080"/>
        </w:rPr>
        <w:br/>
        <w:t xml:space="preserve">   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:aspect </w:t>
      </w:r>
      <w:r w:rsidRPr="00B67426">
        <w:rPr>
          <w:color w:val="BABABA"/>
        </w:rPr>
        <w:t>ref</w:t>
      </w:r>
      <w:r w:rsidRPr="00B67426">
        <w:t>="aspect"</w:t>
      </w:r>
      <w:r>
        <w:t>&gt;</w:t>
      </w:r>
      <w:r>
        <w:br/>
        <w:t xml:space="preserve">    </w:t>
      </w:r>
      <w:r w:rsidRPr="00B67426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返回</w:t>
      </w:r>
      <w:r w:rsidRPr="00B67426">
        <w:rPr>
          <w:rFonts w:ascii="微软雅黑" w:eastAsia="微软雅黑" w:hAnsi="微软雅黑" w:cs="微软雅黑" w:hint="eastAsia"/>
          <w:color w:val="808080"/>
        </w:rPr>
        <w:t>通知</w:t>
      </w:r>
      <w:r>
        <w:rPr>
          <w:color w:val="808080"/>
        </w:rPr>
        <w:t>--&gt;</w:t>
      </w:r>
      <w:r>
        <w:rPr>
          <w:color w:val="808080"/>
        </w:rPr>
        <w:br/>
        <w:t xml:space="preserve">    </w:t>
      </w:r>
      <w:r>
        <w:rPr>
          <w:color w:val="808080"/>
        </w:rPr>
        <w:tab/>
      </w:r>
      <w:r>
        <w:rPr>
          <w:color w:val="808080"/>
        </w:rPr>
        <w:tab/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:after-returning </w:t>
      </w:r>
      <w:r w:rsidRPr="00B67426">
        <w:rPr>
          <w:color w:val="BABABA"/>
        </w:rPr>
        <w:t>method</w:t>
      </w:r>
      <w:r w:rsidRPr="00B67426">
        <w:t xml:space="preserve">="doAfterReturning" </w:t>
      </w:r>
      <w:r w:rsidRPr="00B67426">
        <w:rPr>
          <w:color w:val="BABABA"/>
        </w:rPr>
        <w:t>pointcut-ref</w:t>
      </w:r>
      <w:r w:rsidRPr="00B67426">
        <w:t xml:space="preserve">="afterReturning" </w:t>
      </w:r>
      <w:r w:rsidRPr="00B67426">
        <w:rPr>
          <w:color w:val="BABABA"/>
        </w:rPr>
        <w:t>returning</w:t>
      </w:r>
      <w:r w:rsidRPr="00B67426">
        <w:t>="result"/&gt;</w:t>
      </w:r>
      <w:r w:rsidRPr="00B67426">
        <w:br/>
        <w:t xml:space="preserve">    </w:t>
      </w:r>
      <w:r>
        <w:tab/>
      </w:r>
      <w:r w:rsidRPr="00B67426">
        <w:t>&lt;/</w:t>
      </w:r>
      <w:r w:rsidRPr="00B67426">
        <w:rPr>
          <w:color w:val="9876AA"/>
        </w:rPr>
        <w:t>aop</w:t>
      </w:r>
      <w:r w:rsidRPr="00B67426">
        <w:t>:aspect&gt;</w:t>
      </w:r>
      <w:r w:rsidRPr="00B67426">
        <w:br/>
        <w:t>&lt;/</w:t>
      </w:r>
      <w:r w:rsidRPr="00B67426">
        <w:rPr>
          <w:color w:val="9876AA"/>
        </w:rPr>
        <w:t>aop</w:t>
      </w:r>
      <w:r w:rsidRPr="00B67426">
        <w:t>:config&gt;</w:t>
      </w:r>
    </w:p>
    <w:p w14:paraId="35D3A170" w14:textId="77777777" w:rsidR="00B67426" w:rsidRPr="00B67426" w:rsidRDefault="00B67426" w:rsidP="00B67426">
      <w:pPr>
        <w:rPr>
          <w:rFonts w:hint="eastAsia"/>
        </w:rPr>
      </w:pPr>
    </w:p>
    <w:p w14:paraId="589E69E4" w14:textId="4FD84564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02155253" w14:textId="4C17B268" w:rsidR="00B67426" w:rsidRDefault="00B67426" w:rsidP="00806E81">
      <w:pPr>
        <w:pStyle w:val="code"/>
      </w:pPr>
      <w:r w:rsidRPr="00B67426">
        <w:rPr>
          <w:color w:val="BBB529"/>
        </w:rPr>
        <w:t>@Test</w:t>
      </w:r>
      <w:r w:rsidRPr="00B67426">
        <w:rPr>
          <w:color w:val="BBB529"/>
        </w:rPr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beforeInfo</w:t>
      </w:r>
      <w:r w:rsidRPr="00B67426">
        <w:t>(){</w:t>
      </w:r>
      <w:r w:rsidRPr="00B67426">
        <w:br/>
        <w:t xml:space="preserve">        Hello hello = (Hello) </w:t>
      </w:r>
      <w:r w:rsidRPr="00B67426">
        <w:rPr>
          <w:color w:val="9876AA"/>
        </w:rPr>
        <w:t>context</w:t>
      </w:r>
      <w:r w:rsidRPr="00B67426">
        <w:t>.getBean(</w:t>
      </w:r>
      <w:r w:rsidRPr="00B67426">
        <w:rPr>
          <w:color w:val="6A8759"/>
        </w:rPr>
        <w:t>"hello"</w:t>
      </w:r>
      <w:r w:rsidRPr="00B67426">
        <w:t>)</w:t>
      </w:r>
      <w:r>
        <w:rPr>
          <w:color w:val="CC7832"/>
        </w:rPr>
        <w:t>;</w:t>
      </w:r>
      <w:r w:rsidRPr="00B67426">
        <w:rPr>
          <w:color w:val="808080"/>
        </w:rPr>
        <w:br/>
        <w:t xml:space="preserve">        </w:t>
      </w:r>
      <w:r w:rsidRPr="00B67426">
        <w:t>hello.getName()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</w:p>
    <w:p w14:paraId="565E00AC" w14:textId="257A120C" w:rsidR="00F10723" w:rsidRDefault="00F10723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结果：</w:t>
      </w:r>
    </w:p>
    <w:p w14:paraId="4200A688" w14:textId="77777777" w:rsidR="00F10723" w:rsidRPr="00F10723" w:rsidRDefault="00F10723" w:rsidP="00806E81">
      <w:pPr>
        <w:pStyle w:val="code"/>
        <w:rPr>
          <w:rFonts w:hint="eastAsia"/>
        </w:rPr>
      </w:pPr>
      <w:r w:rsidRPr="00F10723">
        <w:rPr>
          <w:rFonts w:ascii="微软雅黑" w:eastAsia="微软雅黑" w:hAnsi="微软雅黑" w:cs="微软雅黑" w:hint="eastAsia"/>
        </w:rPr>
        <w:t>关闭数据库</w:t>
      </w:r>
    </w:p>
    <w:p w14:paraId="57132256" w14:textId="2E0183B4" w:rsidR="00F10723" w:rsidRPr="00F10723" w:rsidRDefault="00F10723" w:rsidP="00806E81">
      <w:pPr>
        <w:pStyle w:val="code"/>
        <w:rPr>
          <w:rFonts w:hint="eastAsia"/>
        </w:rPr>
      </w:pPr>
      <w:r w:rsidRPr="00F10723">
        <w:rPr>
          <w:rFonts w:ascii="微软雅黑" w:eastAsia="微软雅黑" w:hAnsi="微软雅黑" w:cs="微软雅黑" w:hint="eastAsia"/>
        </w:rPr>
        <w:t>返回的参数为：</w:t>
      </w:r>
      <w:r w:rsidRPr="00F10723">
        <w:rPr>
          <w:rFonts w:hint="eastAsia"/>
        </w:rPr>
        <w:t>mike</w:t>
      </w:r>
    </w:p>
    <w:p w14:paraId="36EAE645" w14:textId="77777777" w:rsidR="00B67426" w:rsidRPr="00B67426" w:rsidRDefault="00B67426" w:rsidP="00B67426">
      <w:pPr>
        <w:rPr>
          <w:rFonts w:hint="eastAsia"/>
        </w:rPr>
      </w:pPr>
    </w:p>
    <w:p w14:paraId="4B9698AA" w14:textId="6D170292" w:rsidR="00F72EEC" w:rsidRDefault="00F72EEC" w:rsidP="00F72EEC">
      <w:pPr>
        <w:pStyle w:val="5"/>
      </w:pPr>
      <w:r>
        <w:rPr>
          <w:rFonts w:hint="eastAsia"/>
        </w:rPr>
        <w:t>3.2.3</w:t>
      </w:r>
      <w:r>
        <w:t xml:space="preserve">  </w:t>
      </w:r>
      <w:r>
        <w:rPr>
          <w:rFonts w:hint="eastAsia"/>
        </w:rPr>
        <w:t>异常通知</w:t>
      </w:r>
    </w:p>
    <w:p w14:paraId="26CA9C38" w14:textId="3F92A7E5" w:rsidR="00B67426" w:rsidRPr="00B67426" w:rsidRDefault="00B67426" w:rsidP="00B67426">
      <w:pPr>
        <w:rPr>
          <w:rFonts w:hint="eastAsia"/>
        </w:rPr>
      </w:pPr>
      <w:r>
        <w:tab/>
      </w:r>
      <w:r>
        <w:rPr>
          <w:rFonts w:hint="eastAsia"/>
        </w:rPr>
        <w:t>目标函数抛出异常的时候执行的通知，切面程序除了</w:t>
      </w:r>
      <w:r>
        <w:rPr>
          <w:rFonts w:hint="eastAsia"/>
        </w:rPr>
        <w:t>JointPoint</w:t>
      </w:r>
      <w:r>
        <w:rPr>
          <w:rFonts w:hint="eastAsia"/>
        </w:rPr>
        <w:t>参数外，还有抛出的异常参数</w:t>
      </w:r>
      <w:r>
        <w:rPr>
          <w:rFonts w:hint="eastAsia"/>
        </w:rPr>
        <w:t>Throwable</w:t>
      </w:r>
      <w:r>
        <w:rPr>
          <w:rFonts w:hint="eastAsia"/>
        </w:rPr>
        <w:t>。</w:t>
      </w:r>
    </w:p>
    <w:p w14:paraId="590B73EB" w14:textId="65925F8A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0E026AB0" w14:textId="60993265" w:rsidR="00B67426" w:rsidRPr="00B67426" w:rsidRDefault="00B67426" w:rsidP="00806E81">
      <w:pPr>
        <w:pStyle w:val="code"/>
      </w:pPr>
      <w:r w:rsidRPr="00B67426">
        <w:rPr>
          <w:color w:val="CC7832"/>
        </w:rPr>
        <w:t xml:space="preserve">public class </w:t>
      </w:r>
      <w:r>
        <w:t>Hello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getNum</w:t>
      </w:r>
      <w:r w:rsidRPr="00B67426">
        <w:t>(){</w:t>
      </w:r>
      <w:r w:rsidRPr="00B67426">
        <w:br/>
        <w:t xml:space="preserve">        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你好</w:t>
      </w:r>
      <w:r w:rsidRPr="00B67426">
        <w:rPr>
          <w:color w:val="6A8759"/>
        </w:rPr>
        <w:t>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897BB"/>
        </w:rPr>
        <w:t>8</w:t>
      </w:r>
      <w:r w:rsidRPr="00B67426">
        <w:t>/</w:t>
      </w:r>
      <w:r w:rsidRPr="00B67426">
        <w:rPr>
          <w:color w:val="6897BB"/>
        </w:rPr>
        <w:t>0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3B682B91" w14:textId="77777777" w:rsidR="00B67426" w:rsidRPr="00B67426" w:rsidRDefault="00B67426" w:rsidP="00B67426">
      <w:pPr>
        <w:rPr>
          <w:rFonts w:hint="eastAsia"/>
        </w:rPr>
      </w:pPr>
    </w:p>
    <w:p w14:paraId="276AF62F" w14:textId="6F1A324F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2680784A" w14:textId="10120836" w:rsidR="00B67426" w:rsidRPr="00B67426" w:rsidRDefault="00B67426" w:rsidP="00806E81">
      <w:pPr>
        <w:pStyle w:val="code"/>
      </w:pPr>
      <w:r w:rsidRPr="00B67426">
        <w:rPr>
          <w:color w:val="CC7832"/>
        </w:rPr>
        <w:t xml:space="preserve">public class </w:t>
      </w:r>
      <w:r>
        <w:t>Aspect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doException</w:t>
      </w:r>
      <w:r w:rsidRPr="00B67426">
        <w:t>(JoinPoint jp</w:t>
      </w:r>
      <w:r w:rsidRPr="00B67426">
        <w:rPr>
          <w:color w:val="CC7832"/>
        </w:rPr>
        <w:t>,</w:t>
      </w:r>
      <w:r w:rsidRPr="00B67426">
        <w:t>Throwable e){</w:t>
      </w:r>
      <w:r w:rsidRPr="00B67426">
        <w:br/>
        <w:t xml:space="preserve">        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异常信息：</w:t>
      </w:r>
      <w:r w:rsidRPr="00B67426">
        <w:rPr>
          <w:color w:val="6A8759"/>
        </w:rPr>
        <w:t>"</w:t>
      </w:r>
      <w:r w:rsidRPr="00B67426">
        <w:t>+e.getMessage())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"*************************"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</w:r>
      <w:r w:rsidRPr="00B67426">
        <w:rPr>
          <w:color w:val="CC7832"/>
        </w:rPr>
        <w:lastRenderedPageBreak/>
        <w:t xml:space="preserve">    </w:t>
      </w:r>
      <w:r w:rsidRPr="00B67426">
        <w:t>}</w:t>
      </w:r>
      <w:r w:rsidRPr="00B67426">
        <w:br/>
        <w:t>}</w:t>
      </w:r>
    </w:p>
    <w:p w14:paraId="5B08F4FD" w14:textId="77777777" w:rsidR="00B67426" w:rsidRPr="00B67426" w:rsidRDefault="00B67426" w:rsidP="00B67426">
      <w:pPr>
        <w:rPr>
          <w:rFonts w:hint="eastAsia"/>
        </w:rPr>
      </w:pPr>
    </w:p>
    <w:p w14:paraId="4D732D8F" w14:textId="03A20A2E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65629D93" w14:textId="3147B5D8" w:rsidR="00B67426" w:rsidRPr="00B67426" w:rsidRDefault="00B67426" w:rsidP="00806E81">
      <w:pPr>
        <w:pStyle w:val="code"/>
        <w:rPr>
          <w:color w:val="A9B7C6"/>
        </w:rPr>
      </w:pP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配置切入点的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="hello" </w:t>
      </w:r>
      <w:r w:rsidRPr="00B67426">
        <w:rPr>
          <w:color w:val="BABABA"/>
        </w:rPr>
        <w:t>class</w:t>
      </w:r>
      <w:r w:rsidRPr="00B67426">
        <w:t>="cn.edu.scnu.aspectJ.Hello"/&gt;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="aspect" </w:t>
      </w:r>
      <w:r w:rsidRPr="00B67426">
        <w:rPr>
          <w:color w:val="BABABA"/>
        </w:rPr>
        <w:t>class</w:t>
      </w:r>
      <w:r w:rsidRPr="00B67426">
        <w:t>="cn.edu.scnu.aspectJ.Aspect"</w:t>
      </w:r>
      <w:r w:rsidR="00F10723">
        <w:t>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</w:t>
      </w:r>
      <w:r w:rsidRPr="00B67426">
        <w:rPr>
          <w:color w:val="808080"/>
        </w:rPr>
        <w:t>AOP--&gt;</w:t>
      </w:r>
      <w:r w:rsidRPr="00B67426">
        <w:rPr>
          <w:color w:val="808080"/>
        </w:rPr>
        <w:br/>
      </w:r>
      <w:r w:rsidRPr="00B67426">
        <w:t>&lt;</w:t>
      </w:r>
      <w:r w:rsidRPr="00B67426">
        <w:rPr>
          <w:color w:val="9876AA"/>
        </w:rPr>
        <w:t>aop</w:t>
      </w:r>
      <w:r w:rsidRPr="00B67426">
        <w:t>:config&gt;</w:t>
      </w:r>
      <w:r w:rsidRPr="00B67426">
        <w:br/>
        <w:t xml:space="preserve">        &lt;</w:t>
      </w:r>
      <w:r w:rsidRPr="00B67426">
        <w:rPr>
          <w:color w:val="9876AA"/>
        </w:rPr>
        <w:t>aop</w:t>
      </w:r>
      <w:r w:rsidRPr="00B67426">
        <w:t xml:space="preserve">:pointcut </w:t>
      </w:r>
      <w:r w:rsidRPr="00B67426">
        <w:rPr>
          <w:color w:val="BABABA"/>
        </w:rPr>
        <w:t>id</w:t>
      </w:r>
      <w:r w:rsidRPr="00B67426">
        <w:t xml:space="preserve">="exception" </w:t>
      </w:r>
      <w:r w:rsidRPr="00B67426">
        <w:rPr>
          <w:color w:val="BABABA"/>
        </w:rPr>
        <w:t>expression</w:t>
      </w:r>
      <w:r w:rsidRPr="00B67426">
        <w:t>="execution(* cn.edu.scnu.aspectJ.Hello.getNum())"/&gt;</w:t>
      </w:r>
      <w:r w:rsidRPr="00B67426">
        <w:br/>
        <w:t xml:space="preserve">    </w:t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</w:t>
      </w:r>
      <w:r w:rsidRPr="00B67426">
        <w:rPr>
          <w:color w:val="808080"/>
        </w:rPr>
        <w:t>--&gt;</w:t>
      </w:r>
      <w:r w:rsidRPr="00B67426">
        <w:rPr>
          <w:color w:val="808080"/>
        </w:rPr>
        <w:br/>
        <w:t xml:space="preserve">   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:aspect </w:t>
      </w:r>
      <w:r w:rsidRPr="00B67426">
        <w:rPr>
          <w:color w:val="BABABA"/>
        </w:rPr>
        <w:t>ref</w:t>
      </w:r>
      <w:r w:rsidRPr="00B67426">
        <w:t>="aspect"&gt;</w:t>
      </w:r>
      <w:r w:rsidRPr="00B67426">
        <w:br/>
        <w:t xml:space="preserve">        </w:t>
      </w:r>
      <w:r w:rsidR="00F10723">
        <w:t xml:space="preserve">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:after-throwing </w:t>
      </w:r>
      <w:r w:rsidRPr="00B67426">
        <w:rPr>
          <w:color w:val="BABABA"/>
        </w:rPr>
        <w:t>method</w:t>
      </w:r>
      <w:r w:rsidRPr="00B67426">
        <w:t xml:space="preserve">="doException" </w:t>
      </w:r>
      <w:r w:rsidRPr="00B67426">
        <w:rPr>
          <w:color w:val="BABABA"/>
        </w:rPr>
        <w:t>pointcut-ref</w:t>
      </w:r>
      <w:r w:rsidRPr="00B67426">
        <w:t xml:space="preserve">="exception" </w:t>
      </w:r>
      <w:r w:rsidRPr="00B67426">
        <w:rPr>
          <w:color w:val="BABABA"/>
        </w:rPr>
        <w:t>throwing</w:t>
      </w:r>
      <w:r w:rsidRPr="00B67426">
        <w:t>="e"/&gt;</w:t>
      </w:r>
      <w:r w:rsidRPr="00B67426">
        <w:br/>
        <w:t xml:space="preserve">    &lt;/</w:t>
      </w:r>
      <w:r w:rsidRPr="00B67426">
        <w:rPr>
          <w:color w:val="9876AA"/>
        </w:rPr>
        <w:t>aop</w:t>
      </w:r>
      <w:r w:rsidRPr="00B67426">
        <w:t>:aspect&gt;</w:t>
      </w:r>
      <w:r w:rsidRPr="00B67426">
        <w:br/>
        <w:t>&lt;/</w:t>
      </w:r>
      <w:r w:rsidRPr="00B67426">
        <w:rPr>
          <w:color w:val="9876AA"/>
        </w:rPr>
        <w:t>aop</w:t>
      </w:r>
      <w:r w:rsidRPr="00B67426">
        <w:t>:config&gt;</w:t>
      </w:r>
    </w:p>
    <w:p w14:paraId="7A6D2C19" w14:textId="77777777" w:rsidR="00B67426" w:rsidRPr="00B67426" w:rsidRDefault="00B67426" w:rsidP="00B67426">
      <w:pPr>
        <w:rPr>
          <w:rFonts w:hint="eastAsia"/>
        </w:rPr>
      </w:pPr>
    </w:p>
    <w:p w14:paraId="56A7A189" w14:textId="77777777" w:rsidR="00B67426" w:rsidRPr="00B67426" w:rsidRDefault="00B67426" w:rsidP="00B67426">
      <w:pPr>
        <w:pStyle w:val="6"/>
        <w:rPr>
          <w:rFonts w:hint="eastAsia"/>
        </w:rPr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26D55819" w14:textId="35E39D1B" w:rsidR="00F10723" w:rsidRDefault="00F10723" w:rsidP="00806E81">
      <w:pPr>
        <w:pStyle w:val="code"/>
      </w:pPr>
      <w:r w:rsidRPr="00F10723">
        <w:rPr>
          <w:color w:val="BBB529"/>
        </w:rPr>
        <w:t>@Test</w:t>
      </w:r>
      <w:r w:rsidRPr="00F10723">
        <w:rPr>
          <w:color w:val="BBB529"/>
        </w:rPr>
        <w:br/>
        <w:t xml:space="preserve">    </w:t>
      </w:r>
      <w:r w:rsidRPr="00F10723">
        <w:rPr>
          <w:color w:val="CC7832"/>
        </w:rPr>
        <w:t xml:space="preserve">public void </w:t>
      </w:r>
      <w:r w:rsidRPr="00F10723">
        <w:rPr>
          <w:color w:val="FFC66D"/>
        </w:rPr>
        <w:t>beforeInfo</w:t>
      </w:r>
      <w:r w:rsidRPr="00F10723">
        <w:t>(){</w:t>
      </w:r>
      <w:r w:rsidRPr="00F10723">
        <w:br/>
        <w:t xml:space="preserve">        Hello hello = (Hello) </w:t>
      </w:r>
      <w:r w:rsidRPr="00F10723">
        <w:rPr>
          <w:color w:val="9876AA"/>
        </w:rPr>
        <w:t>context</w:t>
      </w:r>
      <w:r w:rsidRPr="00F10723">
        <w:t>.getBean(</w:t>
      </w:r>
      <w:r w:rsidRPr="00F10723">
        <w:rPr>
          <w:color w:val="6A8759"/>
        </w:rPr>
        <w:t>"hello"</w:t>
      </w:r>
      <w:r w:rsidRPr="00F10723">
        <w:t>)</w:t>
      </w:r>
      <w:r>
        <w:rPr>
          <w:color w:val="CC7832"/>
        </w:rPr>
        <w:t>;</w:t>
      </w:r>
      <w:r w:rsidRPr="00F10723">
        <w:rPr>
          <w:color w:val="808080"/>
        </w:rPr>
        <w:br/>
        <w:t xml:space="preserve">        </w:t>
      </w:r>
      <w:r w:rsidRPr="00F10723">
        <w:t>hello.getNum()</w:t>
      </w:r>
      <w:r w:rsidRPr="00F10723">
        <w:rPr>
          <w:color w:val="CC7832"/>
        </w:rPr>
        <w:t>;</w:t>
      </w:r>
      <w:r w:rsidRPr="00F10723">
        <w:rPr>
          <w:color w:val="CC7832"/>
        </w:rPr>
        <w:br/>
        <w:t xml:space="preserve">    </w:t>
      </w:r>
      <w:r w:rsidRPr="00F10723">
        <w:t>}</w:t>
      </w:r>
    </w:p>
    <w:p w14:paraId="6B77C0CD" w14:textId="76DEE750" w:rsidR="00F10723" w:rsidRDefault="00F10723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</w:t>
      </w:r>
      <w:r>
        <w:rPr>
          <w:rFonts w:hint="eastAsia"/>
        </w:rPr>
        <w:t>:</w:t>
      </w:r>
    </w:p>
    <w:p w14:paraId="4FA68FDF" w14:textId="77777777" w:rsidR="00F10723" w:rsidRPr="00F10723" w:rsidRDefault="00F10723" w:rsidP="00806E81">
      <w:pPr>
        <w:pStyle w:val="code"/>
        <w:rPr>
          <w:rFonts w:hint="eastAsia"/>
        </w:rPr>
      </w:pPr>
      <w:r w:rsidRPr="00F10723">
        <w:rPr>
          <w:rFonts w:ascii="微软雅黑" w:eastAsia="微软雅黑" w:hAnsi="微软雅黑" w:cs="微软雅黑" w:hint="eastAsia"/>
        </w:rPr>
        <w:t>你好</w:t>
      </w:r>
    </w:p>
    <w:p w14:paraId="43EA3527" w14:textId="77777777" w:rsidR="00F10723" w:rsidRPr="00F10723" w:rsidRDefault="00F10723" w:rsidP="00806E81">
      <w:pPr>
        <w:pStyle w:val="code"/>
        <w:rPr>
          <w:rFonts w:hint="eastAsia"/>
        </w:rPr>
      </w:pPr>
      <w:r w:rsidRPr="00F10723">
        <w:rPr>
          <w:rFonts w:ascii="微软雅黑" w:eastAsia="微软雅黑" w:hAnsi="微软雅黑" w:cs="微软雅黑" w:hint="eastAsia"/>
        </w:rPr>
        <w:t>异常信息：</w:t>
      </w:r>
      <w:r w:rsidRPr="00F10723">
        <w:rPr>
          <w:rFonts w:hint="eastAsia"/>
        </w:rPr>
        <w:t>/ by zero</w:t>
      </w:r>
    </w:p>
    <w:p w14:paraId="605CE125" w14:textId="0B05FC87" w:rsidR="00F10723" w:rsidRPr="00F10723" w:rsidRDefault="00F10723" w:rsidP="00806E81">
      <w:pPr>
        <w:pStyle w:val="code"/>
      </w:pPr>
      <w:r w:rsidRPr="00F10723">
        <w:t>*************************</w:t>
      </w:r>
    </w:p>
    <w:p w14:paraId="7D687A89" w14:textId="77777777" w:rsidR="00B67426" w:rsidRPr="00B67426" w:rsidRDefault="00B67426" w:rsidP="00B67426">
      <w:pPr>
        <w:rPr>
          <w:rFonts w:hint="eastAsia"/>
        </w:rPr>
      </w:pPr>
    </w:p>
    <w:p w14:paraId="6EC669CA" w14:textId="04828E25" w:rsidR="00F72EEC" w:rsidRDefault="00F72EEC" w:rsidP="00F72EEC">
      <w:pPr>
        <w:pStyle w:val="5"/>
      </w:pPr>
      <w:r>
        <w:rPr>
          <w:rFonts w:hint="eastAsia"/>
        </w:rPr>
        <w:t>3.2.4</w:t>
      </w:r>
      <w:r>
        <w:t xml:space="preserve">  </w:t>
      </w:r>
      <w:r w:rsidR="00B67426">
        <w:rPr>
          <w:rFonts w:hint="eastAsia"/>
        </w:rPr>
        <w:t>后置</w:t>
      </w:r>
      <w:r>
        <w:rPr>
          <w:rFonts w:hint="eastAsia"/>
        </w:rPr>
        <w:t>通知</w:t>
      </w:r>
    </w:p>
    <w:p w14:paraId="1F93C5B6" w14:textId="47454666" w:rsidR="00F10723" w:rsidRPr="00F10723" w:rsidRDefault="00F10723" w:rsidP="00F10723">
      <w:pPr>
        <w:rPr>
          <w:rFonts w:hint="eastAsia"/>
        </w:rPr>
      </w:pPr>
      <w:r>
        <w:tab/>
      </w:r>
      <w:r>
        <w:rPr>
          <w:rFonts w:hint="eastAsia"/>
        </w:rPr>
        <w:t>目标方法执行结束之后，无论有无异常，都会执行后置通知</w:t>
      </w:r>
    </w:p>
    <w:p w14:paraId="3C95853A" w14:textId="66289261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134B5016" w14:textId="499B1E89" w:rsidR="00CA2A0E" w:rsidRPr="00CA2A0E" w:rsidRDefault="00CA2A0E" w:rsidP="00806E81">
      <w:pPr>
        <w:pStyle w:val="code"/>
      </w:pPr>
      <w:r w:rsidRPr="00CA2A0E">
        <w:rPr>
          <w:color w:val="CC7832"/>
        </w:rPr>
        <w:t xml:space="preserve">public class </w:t>
      </w:r>
      <w:r w:rsidRPr="00CA2A0E">
        <w:t>H</w:t>
      </w:r>
      <w:r>
        <w:t>ello {</w:t>
      </w:r>
      <w:r w:rsidRPr="00CA2A0E">
        <w:rPr>
          <w:color w:val="808080"/>
        </w:rPr>
        <w:br/>
        <w:t xml:space="preserve">    </w:t>
      </w:r>
      <w:r w:rsidRPr="00CA2A0E">
        <w:rPr>
          <w:color w:val="CC7832"/>
        </w:rPr>
        <w:t xml:space="preserve">public </w:t>
      </w:r>
      <w:r w:rsidRPr="00CA2A0E">
        <w:t xml:space="preserve">String </w:t>
      </w:r>
      <w:r w:rsidRPr="00CA2A0E">
        <w:rPr>
          <w:color w:val="FFC66D"/>
        </w:rPr>
        <w:t>getName</w:t>
      </w:r>
      <w:r w:rsidRPr="00CA2A0E">
        <w:t>(){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"hello world"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897BB"/>
        </w:rPr>
        <w:t>10</w:t>
      </w:r>
      <w:r w:rsidRPr="00CA2A0E">
        <w:t>/</w:t>
      </w:r>
      <w:r w:rsidRPr="00CA2A0E">
        <w:rPr>
          <w:color w:val="6897BB"/>
        </w:rPr>
        <w:t>0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return </w:t>
      </w:r>
      <w:r w:rsidRPr="00CA2A0E">
        <w:rPr>
          <w:color w:val="6A8759"/>
        </w:rPr>
        <w:t>"mike"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>
        <w:t>}</w:t>
      </w:r>
      <w:r w:rsidRPr="00CA2A0E">
        <w:rPr>
          <w:color w:val="808080"/>
        </w:rPr>
        <w:br/>
      </w:r>
      <w:r w:rsidRPr="00CA2A0E">
        <w:t>}</w:t>
      </w:r>
    </w:p>
    <w:p w14:paraId="3D847F49" w14:textId="77777777" w:rsidR="00CA2A0E" w:rsidRPr="00CA2A0E" w:rsidRDefault="00CA2A0E" w:rsidP="00CA2A0E">
      <w:pPr>
        <w:rPr>
          <w:rFonts w:hint="eastAsia"/>
        </w:rPr>
      </w:pPr>
    </w:p>
    <w:p w14:paraId="4F24DFA8" w14:textId="0A21FD10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3498F013" w14:textId="77777777" w:rsidR="00CA2A0E" w:rsidRPr="00CA2A0E" w:rsidRDefault="00CA2A0E" w:rsidP="00806E81">
      <w:pPr>
        <w:pStyle w:val="code"/>
      </w:pPr>
      <w:r w:rsidRPr="00CA2A0E">
        <w:rPr>
          <w:color w:val="CC7832"/>
        </w:rPr>
        <w:t xml:space="preserve">public class </w:t>
      </w:r>
      <w:r w:rsidRPr="00CA2A0E">
        <w:t>Aspect {</w:t>
      </w:r>
      <w:r w:rsidRPr="00CA2A0E">
        <w:br/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doBefore</w:t>
      </w:r>
      <w:r w:rsidRPr="00CA2A0E">
        <w:t>(JoinPoint jp){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"***********</w:t>
      </w:r>
      <w:r w:rsidRPr="00CA2A0E">
        <w:rPr>
          <w:rFonts w:ascii="微软雅黑" w:eastAsia="微软雅黑" w:hAnsi="微软雅黑" w:cs="微软雅黑" w:hint="eastAsia"/>
          <w:color w:val="6A8759"/>
        </w:rPr>
        <w:t>前置通知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CA2A0E">
        <w:rPr>
          <w:color w:val="6A8759"/>
        </w:rPr>
        <w:t>log....."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doAfterReturning</w:t>
      </w:r>
      <w:r w:rsidRPr="00CA2A0E">
        <w:t>(JoinPoint jp</w:t>
      </w:r>
      <w:r w:rsidRPr="00CA2A0E">
        <w:rPr>
          <w:color w:val="CC7832"/>
        </w:rPr>
        <w:t>,</w:t>
      </w:r>
      <w:r w:rsidRPr="00CA2A0E">
        <w:t>Object result){</w:t>
      </w:r>
      <w:r w:rsidRPr="00CA2A0E">
        <w:br/>
        <w:t xml:space="preserve">        </w:t>
      </w:r>
      <w:r w:rsidRPr="00CA2A0E">
        <w:rPr>
          <w:color w:val="808080"/>
        </w:rPr>
        <w:t>//</w:t>
      </w:r>
      <w:r w:rsidRPr="00CA2A0E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CA2A0E">
        <w:rPr>
          <w:color w:val="808080"/>
        </w:rPr>
        <w:t>jp</w:t>
      </w:r>
      <w:r w:rsidRPr="00CA2A0E">
        <w:rPr>
          <w:rFonts w:ascii="微软雅黑" w:eastAsia="微软雅黑" w:hAnsi="微软雅黑" w:cs="微软雅黑" w:hint="eastAsia"/>
          <w:color w:val="808080"/>
        </w:rPr>
        <w:t>参数外，还有</w:t>
      </w:r>
      <w:r w:rsidRPr="00CA2A0E">
        <w:rPr>
          <w:color w:val="808080"/>
        </w:rPr>
        <w:t>result</w:t>
      </w:r>
      <w:r w:rsidRPr="00CA2A0E">
        <w:rPr>
          <w:rFonts w:ascii="微软雅黑" w:eastAsia="微软雅黑" w:hAnsi="微软雅黑" w:cs="微软雅黑" w:hint="eastAsia"/>
          <w:color w:val="808080"/>
        </w:rPr>
        <w:t>参数</w:t>
      </w:r>
      <w:r w:rsidRPr="00CA2A0E">
        <w:rPr>
          <w:rFonts w:ascii="宋体" w:hAnsi="宋体" w:hint="eastAsia"/>
          <w:color w:val="808080"/>
        </w:rPr>
        <w:br/>
      </w:r>
      <w:r w:rsidRPr="00CA2A0E">
        <w:rPr>
          <w:rFonts w:ascii="宋体" w:hAnsi="宋体" w:hint="eastAsia"/>
          <w:color w:val="808080"/>
        </w:rPr>
        <w:lastRenderedPageBreak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</w:t>
      </w:r>
      <w:r w:rsidRPr="00CA2A0E">
        <w:rPr>
          <w:rFonts w:ascii="微软雅黑" w:eastAsia="微软雅黑" w:hAnsi="微软雅黑" w:cs="微软雅黑" w:hint="eastAsia"/>
          <w:color w:val="6A8759"/>
        </w:rPr>
        <w:t>返回通知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CA2A0E">
        <w:rPr>
          <w:color w:val="6A8759"/>
        </w:rPr>
        <w:t>"</w:t>
      </w:r>
      <w:r w:rsidRPr="00CA2A0E">
        <w:t>+result)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doException</w:t>
      </w:r>
      <w:r w:rsidRPr="00CA2A0E">
        <w:t>(JoinPoint jp</w:t>
      </w:r>
      <w:r w:rsidRPr="00CA2A0E">
        <w:rPr>
          <w:color w:val="CC7832"/>
        </w:rPr>
        <w:t>,</w:t>
      </w:r>
      <w:r w:rsidRPr="00CA2A0E">
        <w:t>Throwable e){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"***********</w:t>
      </w:r>
      <w:r w:rsidRPr="00CA2A0E">
        <w:rPr>
          <w:rFonts w:ascii="微软雅黑" w:eastAsia="微软雅黑" w:hAnsi="微软雅黑" w:cs="微软雅黑" w:hint="eastAsia"/>
          <w:color w:val="6A8759"/>
        </w:rPr>
        <w:t>异常通知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异常信息：</w:t>
      </w:r>
      <w:r w:rsidRPr="00CA2A0E">
        <w:rPr>
          <w:color w:val="6A8759"/>
        </w:rPr>
        <w:t>"</w:t>
      </w:r>
      <w:r w:rsidRPr="00CA2A0E">
        <w:t>+e.getMessage())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 void </w:t>
      </w:r>
      <w:r w:rsidRPr="00CA2A0E">
        <w:rPr>
          <w:color w:val="FFC66D"/>
        </w:rPr>
        <w:t>doAfter</w:t>
      </w:r>
      <w:r w:rsidRPr="00CA2A0E">
        <w:t>(JoinPoint jp){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</w:t>
      </w:r>
      <w:r w:rsidRPr="00CA2A0E">
        <w:rPr>
          <w:rFonts w:ascii="微软雅黑" w:eastAsia="微软雅黑" w:hAnsi="微软雅黑" w:cs="微软雅黑" w:hint="eastAsia"/>
          <w:color w:val="6A8759"/>
        </w:rPr>
        <w:t>后置通知</w:t>
      </w:r>
      <w:r w:rsidRPr="00CA2A0E">
        <w:rPr>
          <w:color w:val="6A8759"/>
        </w:rPr>
        <w:t>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>}</w:t>
      </w:r>
    </w:p>
    <w:p w14:paraId="54F60057" w14:textId="77777777" w:rsidR="00CA2A0E" w:rsidRPr="00CA2A0E" w:rsidRDefault="00CA2A0E" w:rsidP="00CA2A0E">
      <w:pPr>
        <w:rPr>
          <w:rFonts w:hint="eastAsia"/>
        </w:rPr>
      </w:pPr>
    </w:p>
    <w:p w14:paraId="54A504D9" w14:textId="577A20C0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2A626500" w14:textId="77777777" w:rsidR="00CA2A0E" w:rsidRDefault="00CA2A0E" w:rsidP="00806E81">
      <w:pPr>
        <w:pStyle w:val="code"/>
      </w:pP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配置切入点的</w:t>
      </w:r>
      <w:r w:rsidRPr="00CA2A0E">
        <w:rPr>
          <w:color w:val="808080"/>
        </w:rPr>
        <w:t>Bean--&gt;</w:t>
      </w:r>
      <w:r w:rsidRPr="00CA2A0E">
        <w:rPr>
          <w:color w:val="808080"/>
        </w:rPr>
        <w:br/>
      </w:r>
      <w:r w:rsidRPr="00CA2A0E">
        <w:t xml:space="preserve">&lt;bean </w:t>
      </w:r>
      <w:r w:rsidRPr="00CA2A0E">
        <w:rPr>
          <w:color w:val="BABABA"/>
        </w:rPr>
        <w:t>id</w:t>
      </w:r>
      <w:r w:rsidRPr="00CA2A0E">
        <w:t xml:space="preserve">="hello" </w:t>
      </w:r>
      <w:r w:rsidRPr="00CA2A0E">
        <w:rPr>
          <w:color w:val="BABABA"/>
        </w:rPr>
        <w:t>class</w:t>
      </w:r>
      <w:r w:rsidRPr="00CA2A0E">
        <w:t>="cn.edu.scnu.aspectJ.Hello"/&gt;</w:t>
      </w:r>
      <w:r w:rsidRPr="00CA2A0E">
        <w:br/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配置切面的</w:t>
      </w:r>
      <w:r w:rsidRPr="00CA2A0E">
        <w:rPr>
          <w:color w:val="808080"/>
        </w:rPr>
        <w:t>Bean--&gt;</w:t>
      </w:r>
      <w:r w:rsidRPr="00CA2A0E">
        <w:rPr>
          <w:color w:val="808080"/>
        </w:rPr>
        <w:br/>
      </w:r>
      <w:r w:rsidRPr="00CA2A0E">
        <w:t xml:space="preserve">&lt;bean </w:t>
      </w:r>
      <w:r w:rsidRPr="00CA2A0E">
        <w:rPr>
          <w:color w:val="BABABA"/>
        </w:rPr>
        <w:t>id</w:t>
      </w:r>
      <w:r w:rsidRPr="00CA2A0E">
        <w:t xml:space="preserve">="aspect" </w:t>
      </w:r>
      <w:r w:rsidRPr="00CA2A0E">
        <w:rPr>
          <w:color w:val="BABABA"/>
        </w:rPr>
        <w:t>class</w:t>
      </w:r>
      <w:r w:rsidRPr="00CA2A0E">
        <w:t>="cn.edu.scnu.aspectJ.Aspect"/&gt;</w:t>
      </w:r>
      <w:r w:rsidRPr="00CA2A0E">
        <w:br/>
      </w:r>
      <w:r w:rsidRPr="00CA2A0E">
        <w:br/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</w:t>
      </w:r>
      <w:r w:rsidRPr="00CA2A0E">
        <w:rPr>
          <w:color w:val="808080"/>
        </w:rPr>
        <w:t>AOP--&gt;</w:t>
      </w:r>
      <w:r w:rsidRPr="00CA2A0E">
        <w:rPr>
          <w:color w:val="808080"/>
        </w:rPr>
        <w:br/>
      </w:r>
      <w:r w:rsidRPr="00CA2A0E">
        <w:t>&lt;</w:t>
      </w:r>
      <w:r w:rsidRPr="00CA2A0E">
        <w:rPr>
          <w:color w:val="9876AA"/>
        </w:rPr>
        <w:t>aop</w:t>
      </w:r>
      <w:r w:rsidRPr="00CA2A0E">
        <w:t>:config&gt;</w:t>
      </w:r>
      <w:r w:rsidRPr="00CA2A0E">
        <w:br/>
        <w:t xml:space="preserve">    </w:t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配置切入点</w:t>
      </w:r>
      <w:r>
        <w:rPr>
          <w:color w:val="808080"/>
        </w:rPr>
        <w:t>--&gt;</w:t>
      </w:r>
      <w:r w:rsidRPr="00CA2A0E">
        <w:rPr>
          <w:color w:val="808080"/>
        </w:rPr>
        <w:br/>
        <w:t xml:space="preserve">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:pointcut </w:t>
      </w:r>
      <w:r w:rsidRPr="00CA2A0E">
        <w:rPr>
          <w:color w:val="BABABA"/>
        </w:rPr>
        <w:t>id</w:t>
      </w:r>
      <w:r w:rsidRPr="00CA2A0E">
        <w:t xml:space="preserve">="pointcut" </w:t>
      </w:r>
      <w:r w:rsidRPr="00CA2A0E">
        <w:rPr>
          <w:color w:val="BABABA"/>
        </w:rPr>
        <w:t>expression</w:t>
      </w:r>
      <w:r w:rsidRPr="00CA2A0E">
        <w:t>="execution(* cn.edu.scnu.aspectJ.Hello.getName())"/&gt;</w:t>
      </w:r>
      <w:r w:rsidRPr="00CA2A0E">
        <w:rPr>
          <w:color w:val="808080"/>
        </w:rPr>
        <w:br/>
        <w:t xml:space="preserve">    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配置切面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:aspect </w:t>
      </w:r>
      <w:r w:rsidRPr="00CA2A0E">
        <w:rPr>
          <w:color w:val="BABABA"/>
        </w:rPr>
        <w:t>ref</w:t>
      </w:r>
      <w:r w:rsidRPr="00CA2A0E">
        <w:t>="aspect"&gt;</w:t>
      </w:r>
      <w:r w:rsidRPr="00CA2A0E">
        <w:br/>
        <w:t xml:space="preserve">        </w:t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前置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:before </w:t>
      </w:r>
      <w:r w:rsidRPr="00CA2A0E">
        <w:rPr>
          <w:color w:val="BABABA"/>
        </w:rPr>
        <w:t>method</w:t>
      </w:r>
      <w:r w:rsidRPr="00CA2A0E">
        <w:t xml:space="preserve">="doBefore" </w:t>
      </w:r>
      <w:r w:rsidRPr="00CA2A0E">
        <w:rPr>
          <w:color w:val="BABABA"/>
        </w:rPr>
        <w:t>pointcut-ref</w:t>
      </w:r>
      <w:r w:rsidRPr="00CA2A0E">
        <w:t>="pointcut"/&gt;</w:t>
      </w:r>
      <w:r w:rsidRPr="00CA2A0E">
        <w:br/>
        <w:t xml:space="preserve">        </w:t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返回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:after-returning </w:t>
      </w:r>
      <w:r w:rsidRPr="00CA2A0E">
        <w:rPr>
          <w:color w:val="BABABA"/>
        </w:rPr>
        <w:t>method</w:t>
      </w:r>
      <w:r w:rsidRPr="00CA2A0E">
        <w:t xml:space="preserve">="doAfterReturning" </w:t>
      </w:r>
      <w:r w:rsidRPr="00CA2A0E">
        <w:rPr>
          <w:color w:val="BABABA"/>
        </w:rPr>
        <w:t>pointcut-ref</w:t>
      </w:r>
      <w:r w:rsidRPr="00CA2A0E">
        <w:t xml:space="preserve">="pointcut" </w:t>
      </w:r>
      <w:r w:rsidRPr="00CA2A0E">
        <w:rPr>
          <w:color w:val="BABABA"/>
        </w:rPr>
        <w:t>returning</w:t>
      </w:r>
      <w:r w:rsidRPr="00CA2A0E">
        <w:t>="result"/&gt;</w:t>
      </w:r>
    </w:p>
    <w:p w14:paraId="73AF2B82" w14:textId="7A02BA3D" w:rsidR="00CA2A0E" w:rsidRDefault="00CA2A0E" w:rsidP="00806E81">
      <w:pPr>
        <w:pStyle w:val="code"/>
      </w:pPr>
      <w:r>
        <w:tab/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异常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br/>
        <w:t xml:space="preserve">        &lt;</w:t>
      </w:r>
      <w:r w:rsidRPr="00CA2A0E">
        <w:rPr>
          <w:color w:val="9876AA"/>
        </w:rPr>
        <w:t>aop</w:t>
      </w:r>
      <w:r w:rsidRPr="00CA2A0E">
        <w:t xml:space="preserve">:after-throwing </w:t>
      </w:r>
      <w:r w:rsidRPr="00CA2A0E">
        <w:rPr>
          <w:color w:val="BABABA"/>
        </w:rPr>
        <w:t>method</w:t>
      </w:r>
      <w:r w:rsidRPr="00CA2A0E">
        <w:t xml:space="preserve">="doException" </w:t>
      </w:r>
      <w:r w:rsidRPr="00CA2A0E">
        <w:rPr>
          <w:color w:val="BABABA"/>
        </w:rPr>
        <w:t>pointcut-ref</w:t>
      </w:r>
      <w:r w:rsidRPr="00CA2A0E">
        <w:t xml:space="preserve">="pointcut" </w:t>
      </w:r>
      <w:r w:rsidRPr="00CA2A0E">
        <w:rPr>
          <w:color w:val="BABABA"/>
        </w:rPr>
        <w:t>throwing</w:t>
      </w:r>
      <w:r w:rsidRPr="00CA2A0E">
        <w:t>="e"/&gt;</w:t>
      </w:r>
    </w:p>
    <w:p w14:paraId="73FA5816" w14:textId="26951F31" w:rsidR="00CA2A0E" w:rsidRPr="00CA2A0E" w:rsidRDefault="00CA2A0E" w:rsidP="00806E81">
      <w:pPr>
        <w:pStyle w:val="code"/>
        <w:rPr>
          <w:color w:val="A9B7C6"/>
        </w:rPr>
      </w:pPr>
      <w:r>
        <w:rPr>
          <w:color w:val="808080"/>
        </w:rPr>
        <w:tab/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后置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br/>
        <w:t xml:space="preserve">        &lt;</w:t>
      </w:r>
      <w:r w:rsidRPr="00CA2A0E">
        <w:rPr>
          <w:color w:val="9876AA"/>
        </w:rPr>
        <w:t>aop</w:t>
      </w:r>
      <w:r w:rsidRPr="00CA2A0E">
        <w:t xml:space="preserve">:after </w:t>
      </w:r>
      <w:r w:rsidRPr="00CA2A0E">
        <w:rPr>
          <w:color w:val="BABABA"/>
        </w:rPr>
        <w:t>method</w:t>
      </w:r>
      <w:r w:rsidRPr="00CA2A0E">
        <w:t xml:space="preserve">="doAfter" </w:t>
      </w:r>
      <w:r w:rsidRPr="00CA2A0E">
        <w:rPr>
          <w:color w:val="BABABA"/>
        </w:rPr>
        <w:t>pointcut-ref</w:t>
      </w:r>
      <w:r w:rsidRPr="00CA2A0E">
        <w:t>="pointcut"/&gt;</w:t>
      </w:r>
      <w:r w:rsidRPr="00CA2A0E">
        <w:br/>
        <w:t xml:space="preserve">    &lt;/</w:t>
      </w:r>
      <w:r w:rsidRPr="00CA2A0E">
        <w:rPr>
          <w:color w:val="9876AA"/>
        </w:rPr>
        <w:t>aop</w:t>
      </w:r>
      <w:r w:rsidRPr="00CA2A0E">
        <w:t>:aspect&gt;</w:t>
      </w:r>
      <w:r w:rsidRPr="00CA2A0E">
        <w:br/>
        <w:t>&lt;/</w:t>
      </w:r>
      <w:r w:rsidRPr="00CA2A0E">
        <w:rPr>
          <w:color w:val="9876AA"/>
        </w:rPr>
        <w:t>aop</w:t>
      </w:r>
      <w:r w:rsidRPr="00CA2A0E">
        <w:t>:config&gt;</w:t>
      </w:r>
    </w:p>
    <w:p w14:paraId="034745BD" w14:textId="77777777" w:rsidR="00CA2A0E" w:rsidRPr="00CA2A0E" w:rsidRDefault="00CA2A0E" w:rsidP="00CA2A0E">
      <w:pPr>
        <w:rPr>
          <w:rFonts w:hint="eastAsia"/>
        </w:rPr>
      </w:pPr>
    </w:p>
    <w:p w14:paraId="59B7EA59" w14:textId="77777777" w:rsidR="00B67426" w:rsidRPr="00B67426" w:rsidRDefault="00B67426" w:rsidP="00B67426">
      <w:pPr>
        <w:pStyle w:val="6"/>
        <w:rPr>
          <w:rFonts w:hint="eastAsia"/>
        </w:rPr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3DB0CF61" w14:textId="7F4E6A58" w:rsidR="00CA2A0E" w:rsidRPr="00CA2A0E" w:rsidRDefault="00CA2A0E" w:rsidP="00806E81">
      <w:pPr>
        <w:pStyle w:val="code"/>
      </w:pPr>
      <w:r w:rsidRPr="00CA2A0E">
        <w:t xml:space="preserve">    </w:t>
      </w:r>
      <w:r w:rsidRPr="00CA2A0E">
        <w:rPr>
          <w:color w:val="BBB529"/>
        </w:rPr>
        <w:t>@Test</w:t>
      </w:r>
      <w:r w:rsidRPr="00CA2A0E">
        <w:rPr>
          <w:color w:val="BBB529"/>
        </w:rPr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beforeInfo</w:t>
      </w:r>
      <w:r w:rsidRPr="00CA2A0E">
        <w:t>(){</w:t>
      </w:r>
      <w:r w:rsidRPr="00CA2A0E">
        <w:br/>
        <w:t xml:space="preserve">        Hello hello = (Hello) </w:t>
      </w:r>
      <w:r w:rsidRPr="00CA2A0E">
        <w:rPr>
          <w:color w:val="9876AA"/>
        </w:rPr>
        <w:t>context</w:t>
      </w:r>
      <w:r w:rsidRPr="00CA2A0E">
        <w:t>.getBean(</w:t>
      </w:r>
      <w:r w:rsidRPr="00CA2A0E">
        <w:rPr>
          <w:color w:val="6A8759"/>
        </w:rPr>
        <w:t>"hello"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808080"/>
        </w:rPr>
        <w:br/>
        <w:t xml:space="preserve">        </w:t>
      </w:r>
      <w:r w:rsidRPr="00CA2A0E">
        <w:t>hello.getName()</w:t>
      </w:r>
      <w:r w:rsidRPr="00CA2A0E">
        <w:rPr>
          <w:color w:val="CC7832"/>
        </w:rPr>
        <w:t>;</w:t>
      </w:r>
      <w:r w:rsidRPr="00CA2A0E">
        <w:rPr>
          <w:color w:val="808080"/>
        </w:rPr>
        <w:br/>
        <w:t xml:space="preserve">    </w:t>
      </w:r>
      <w:r w:rsidRPr="00CA2A0E">
        <w:t>}</w:t>
      </w:r>
    </w:p>
    <w:p w14:paraId="0637068F" w14:textId="77777777" w:rsidR="00B67426" w:rsidRPr="00B67426" w:rsidRDefault="00B67426" w:rsidP="00B67426">
      <w:pPr>
        <w:rPr>
          <w:rFonts w:hint="eastAsia"/>
        </w:rPr>
      </w:pPr>
    </w:p>
    <w:p w14:paraId="74C5B621" w14:textId="3054B321" w:rsidR="00F72EEC" w:rsidRDefault="00F72EEC" w:rsidP="00F72EEC">
      <w:pPr>
        <w:pStyle w:val="5"/>
      </w:pPr>
      <w:r>
        <w:rPr>
          <w:rFonts w:hint="eastAsia"/>
        </w:rPr>
        <w:lastRenderedPageBreak/>
        <w:t>3.2.5</w:t>
      </w:r>
      <w:r>
        <w:t xml:space="preserve">  </w:t>
      </w:r>
      <w:r>
        <w:rPr>
          <w:rFonts w:hint="eastAsia"/>
        </w:rPr>
        <w:t>环绕通知</w:t>
      </w:r>
    </w:p>
    <w:p w14:paraId="591D03F6" w14:textId="72F9B2B1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7CAAD052" w14:textId="4095621A" w:rsidR="00806E81" w:rsidRPr="00806E81" w:rsidRDefault="00806E81" w:rsidP="00806E81">
      <w:pPr>
        <w:pStyle w:val="code"/>
      </w:pPr>
      <w:r w:rsidRPr="00806E81">
        <w:rPr>
          <w:color w:val="CC7832"/>
        </w:rPr>
        <w:t xml:space="preserve">public class </w:t>
      </w:r>
      <w:r w:rsidRPr="00806E81">
        <w:t>Hello {</w:t>
      </w:r>
      <w:r w:rsidRPr="00806E81">
        <w:rPr>
          <w:color w:val="808080"/>
        </w:rPr>
        <w:br/>
        <w:t xml:space="preserve">    </w:t>
      </w:r>
      <w:r w:rsidRPr="00806E81">
        <w:rPr>
          <w:color w:val="CC7832"/>
        </w:rPr>
        <w:t xml:space="preserve">public </w:t>
      </w:r>
      <w:r w:rsidRPr="00806E81">
        <w:t xml:space="preserve">String </w:t>
      </w:r>
      <w:r w:rsidRPr="00806E81">
        <w:rPr>
          <w:color w:val="FFC66D"/>
        </w:rPr>
        <w:t>getName</w:t>
      </w:r>
      <w:r w:rsidRPr="00806E81">
        <w:t>(){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"hello world"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897BB"/>
        </w:rPr>
        <w:t>10</w:t>
      </w:r>
      <w:r w:rsidRPr="00806E81">
        <w:t>/</w:t>
      </w:r>
      <w:r w:rsidRPr="00806E81">
        <w:rPr>
          <w:color w:val="6897BB"/>
        </w:rPr>
        <w:t>0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return </w:t>
      </w:r>
      <w:r w:rsidRPr="00806E81">
        <w:rPr>
          <w:color w:val="6A8759"/>
        </w:rPr>
        <w:t>"mike"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rPr>
          <w:color w:val="808080"/>
        </w:rPr>
        <w:br/>
      </w:r>
      <w:r w:rsidRPr="00806E81">
        <w:t>}</w:t>
      </w:r>
    </w:p>
    <w:p w14:paraId="7049300D" w14:textId="77777777" w:rsidR="00806E81" w:rsidRPr="00806E81" w:rsidRDefault="00806E81" w:rsidP="00806E81">
      <w:pPr>
        <w:rPr>
          <w:rFonts w:hint="eastAsia"/>
        </w:rPr>
      </w:pPr>
    </w:p>
    <w:p w14:paraId="492DEBCD" w14:textId="5D6C36B2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34A222E5" w14:textId="70E1B65D" w:rsidR="00806E81" w:rsidRPr="00806E81" w:rsidRDefault="00806E81" w:rsidP="00806E81">
      <w:pPr>
        <w:pStyle w:val="code"/>
      </w:pPr>
      <w:r w:rsidRPr="00806E81">
        <w:rPr>
          <w:color w:val="CC7832"/>
        </w:rPr>
        <w:t xml:space="preserve">public class </w:t>
      </w:r>
      <w:r w:rsidRPr="00806E81">
        <w:t>Aspect {</w:t>
      </w:r>
      <w:r w:rsidRPr="00806E81">
        <w:br/>
      </w:r>
      <w:r>
        <w:rPr>
          <w:rFonts w:asciiTheme="minorEastAsia" w:eastAsiaTheme="minorEastAsia" w:hAnsiTheme="minorEastAsia" w:hint="eastAsia"/>
        </w:rPr>
        <w:t>//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doBefore</w:t>
      </w:r>
      <w:r w:rsidRPr="00806E81">
        <w:t>(JoinPoint jp){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"***********</w:t>
      </w:r>
      <w:r w:rsidRPr="00806E81">
        <w:rPr>
          <w:rFonts w:ascii="微软雅黑" w:eastAsia="微软雅黑" w:hAnsi="微软雅黑" w:cs="微软雅黑" w:hint="eastAsia"/>
          <w:color w:val="6A8759"/>
        </w:rPr>
        <w:t>前置通知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806E81">
        <w:rPr>
          <w:color w:val="6A8759"/>
        </w:rPr>
        <w:t>log....."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doAfterReturning</w:t>
      </w:r>
      <w:r w:rsidRPr="00806E81">
        <w:t>(JoinPoint jp</w:t>
      </w:r>
      <w:r w:rsidRPr="00806E81">
        <w:rPr>
          <w:color w:val="CC7832"/>
        </w:rPr>
        <w:t>,</w:t>
      </w:r>
      <w:r w:rsidRPr="00806E81">
        <w:t>Object result){</w:t>
      </w:r>
      <w:r w:rsidRPr="00806E81">
        <w:br/>
        <w:t xml:space="preserve">        </w:t>
      </w:r>
      <w:r w:rsidRPr="00806E81">
        <w:rPr>
          <w:color w:val="808080"/>
        </w:rPr>
        <w:t>//</w:t>
      </w:r>
      <w:r w:rsidRPr="00806E81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806E81">
        <w:rPr>
          <w:color w:val="808080"/>
        </w:rPr>
        <w:t>jp</w:t>
      </w:r>
      <w:r w:rsidRPr="00806E81">
        <w:rPr>
          <w:rFonts w:ascii="微软雅黑" w:eastAsia="微软雅黑" w:hAnsi="微软雅黑" w:cs="微软雅黑" w:hint="eastAsia"/>
          <w:color w:val="808080"/>
        </w:rPr>
        <w:t>参数外，还有</w:t>
      </w:r>
      <w:r w:rsidRPr="00806E81">
        <w:rPr>
          <w:color w:val="808080"/>
        </w:rPr>
        <w:t>result</w:t>
      </w:r>
      <w:r w:rsidRPr="00806E81">
        <w:rPr>
          <w:rFonts w:ascii="微软雅黑" w:eastAsia="微软雅黑" w:hAnsi="微软雅黑" w:cs="微软雅黑" w:hint="eastAsia"/>
          <w:color w:val="808080"/>
        </w:rPr>
        <w:t>参数</w:t>
      </w:r>
      <w:r w:rsidRPr="00806E81">
        <w:rPr>
          <w:rFonts w:ascii="宋体" w:hAnsi="宋体" w:hint="eastAsia"/>
          <w:color w:val="808080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</w:t>
      </w:r>
      <w:r w:rsidRPr="00806E81">
        <w:rPr>
          <w:rFonts w:ascii="微软雅黑" w:eastAsia="微软雅黑" w:hAnsi="微软雅黑" w:cs="微软雅黑" w:hint="eastAsia"/>
          <w:color w:val="6A8759"/>
        </w:rPr>
        <w:t>返回通知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806E81">
        <w:rPr>
          <w:color w:val="6A8759"/>
        </w:rPr>
        <w:t>"</w:t>
      </w:r>
      <w:r w:rsidRPr="00806E81">
        <w:t>+result)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doException</w:t>
      </w:r>
      <w:r w:rsidRPr="00806E81">
        <w:t>(JoinPoint jp</w:t>
      </w:r>
      <w:r w:rsidRPr="00806E81">
        <w:rPr>
          <w:color w:val="CC7832"/>
        </w:rPr>
        <w:t>,</w:t>
      </w:r>
      <w:r w:rsidRPr="00806E81">
        <w:t>Throwable e){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"***********</w:t>
      </w:r>
      <w:r w:rsidRPr="00806E81">
        <w:rPr>
          <w:rFonts w:ascii="微软雅黑" w:eastAsia="微软雅黑" w:hAnsi="微软雅黑" w:cs="微软雅黑" w:hint="eastAsia"/>
          <w:color w:val="6A8759"/>
        </w:rPr>
        <w:t>异常通知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异常信息：</w:t>
      </w:r>
      <w:r w:rsidRPr="00806E81">
        <w:rPr>
          <w:color w:val="6A8759"/>
        </w:rPr>
        <w:t>"</w:t>
      </w:r>
      <w:r w:rsidRPr="00806E81">
        <w:t>+e.getMessage())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 void </w:t>
      </w:r>
      <w:r w:rsidRPr="00806E81">
        <w:rPr>
          <w:color w:val="FFC66D"/>
        </w:rPr>
        <w:t>doAfter</w:t>
      </w:r>
      <w:r w:rsidRPr="00806E81">
        <w:t>(JoinPoint jp){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</w:t>
      </w:r>
      <w:r w:rsidRPr="00806E81">
        <w:rPr>
          <w:rFonts w:ascii="微软雅黑" w:eastAsia="微软雅黑" w:hAnsi="微软雅黑" w:cs="微软雅黑" w:hint="eastAsia"/>
          <w:color w:val="6A8759"/>
        </w:rPr>
        <w:t>后置通知</w:t>
      </w:r>
      <w:r w:rsidRPr="00806E81">
        <w:rPr>
          <w:color w:val="6A8759"/>
        </w:rPr>
        <w:t>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</w:r>
      <w:r>
        <w:t xml:space="preserve">  </w:t>
      </w:r>
      <w:r w:rsidRPr="00806E81">
        <w:rPr>
          <w:rFonts w:asciiTheme="minorEastAsia" w:eastAsiaTheme="minorEastAsia" w:hAnsiTheme="minorEastAsia" w:hint="eastAsia"/>
          <w:b/>
          <w:i/>
          <w:color w:val="FF0000"/>
          <w:u w:val="single"/>
        </w:rPr>
        <w:t>//环绕通知，可以替代其他通知</w:t>
      </w:r>
      <w:r w:rsidRPr="00806E81">
        <w:br/>
      </w:r>
      <w:r w:rsidRPr="00806E81">
        <w:rPr>
          <w:color w:val="FF0000"/>
        </w:rPr>
        <w:t xml:space="preserve">    public void doRound(ProceedingJoinPoint pjp){</w:t>
      </w:r>
      <w:r w:rsidRPr="00806E81">
        <w:rPr>
          <w:color w:val="FF0000"/>
        </w:rPr>
        <w:br/>
        <w:t xml:space="preserve">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前置处理程序</w:t>
      </w:r>
      <w:r w:rsidRPr="00806E81">
        <w:rPr>
          <w:color w:val="FF0000"/>
        </w:rPr>
        <w:t>.....");</w:t>
      </w:r>
      <w:r w:rsidRPr="00806E81">
        <w:rPr>
          <w:color w:val="FF0000"/>
        </w:rPr>
        <w:br/>
        <w:t xml:space="preserve">        doBefore(pjp);</w:t>
      </w:r>
      <w:r w:rsidRPr="00806E81">
        <w:rPr>
          <w:color w:val="FF0000"/>
        </w:rPr>
        <w:br/>
        <w:t xml:space="preserve">        try{</w:t>
      </w:r>
      <w:r w:rsidRPr="00806E81">
        <w:rPr>
          <w:color w:val="FF0000"/>
        </w:rPr>
        <w:br/>
        <w:t xml:space="preserve">            //</w:t>
      </w:r>
      <w:r w:rsidRPr="00806E81">
        <w:rPr>
          <w:rFonts w:ascii="微软雅黑" w:eastAsia="微软雅黑" w:hAnsi="微软雅黑" w:cs="微软雅黑" w:hint="eastAsia"/>
          <w:color w:val="FF0000"/>
        </w:rPr>
        <w:t>执行目标程序</w:t>
      </w:r>
      <w:r w:rsidRPr="00806E81">
        <w:rPr>
          <w:rFonts w:ascii="宋体" w:hAnsi="宋体" w:hint="eastAsia"/>
          <w:color w:val="FF0000"/>
        </w:rPr>
        <w:br/>
        <w:t xml:space="preserve">            </w:t>
      </w:r>
      <w:r w:rsidRPr="00806E81">
        <w:rPr>
          <w:color w:val="FF0000"/>
        </w:rPr>
        <w:t>Object result = pjp.proceed();</w:t>
      </w:r>
      <w:r w:rsidRPr="00806E81">
        <w:rPr>
          <w:color w:val="FF0000"/>
        </w:rPr>
        <w:br/>
        <w:t xml:space="preserve">    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返回处理程序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    doAfterReturning(pjp,result);</w:t>
      </w:r>
      <w:r w:rsidRPr="00806E81">
        <w:rPr>
          <w:color w:val="FF0000"/>
        </w:rPr>
        <w:br/>
        <w:t xml:space="preserve">        }catch (Throwable e){</w:t>
      </w:r>
      <w:r w:rsidRPr="00806E81">
        <w:rPr>
          <w:color w:val="FF0000"/>
        </w:rPr>
        <w:br/>
        <w:t xml:space="preserve">    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异常处理程序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    doException(pjp,e);</w:t>
      </w:r>
      <w:r w:rsidRPr="00806E81">
        <w:rPr>
          <w:color w:val="FF0000"/>
        </w:rPr>
        <w:br/>
        <w:t xml:space="preserve">        }</w:t>
      </w:r>
      <w:r w:rsidRPr="00806E81">
        <w:rPr>
          <w:color w:val="FF0000"/>
        </w:rPr>
        <w:br/>
        <w:t xml:space="preserve">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后置处理程序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doAfter(pjp);</w:t>
      </w:r>
      <w:r w:rsidRPr="00806E81">
        <w:rPr>
          <w:color w:val="FF0000"/>
        </w:rPr>
        <w:br/>
      </w:r>
      <w:r w:rsidRPr="00806E81">
        <w:rPr>
          <w:color w:val="FF0000"/>
        </w:rPr>
        <w:lastRenderedPageBreak/>
        <w:t xml:space="preserve">    }</w:t>
      </w:r>
      <w:r w:rsidRPr="00806E81">
        <w:br/>
        <w:t>}</w:t>
      </w:r>
    </w:p>
    <w:p w14:paraId="1B7B2A0D" w14:textId="77777777" w:rsidR="00806E81" w:rsidRPr="00806E81" w:rsidRDefault="00806E81" w:rsidP="00806E81">
      <w:pPr>
        <w:rPr>
          <w:rFonts w:hint="eastAsia"/>
        </w:rPr>
      </w:pPr>
    </w:p>
    <w:p w14:paraId="01BC05D9" w14:textId="2812EE6D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5BA6F67B" w14:textId="0E1414DF" w:rsidR="00806E81" w:rsidRPr="00806E81" w:rsidRDefault="00806E81" w:rsidP="00806E81">
      <w:pPr>
        <w:pStyle w:val="code"/>
        <w:rPr>
          <w:color w:val="A9B7C6"/>
        </w:rPr>
      </w:pP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配置切入点的</w:t>
      </w:r>
      <w:r w:rsidRPr="00806E81">
        <w:rPr>
          <w:color w:val="808080"/>
        </w:rPr>
        <w:t>Bean--&gt;</w:t>
      </w:r>
      <w:r w:rsidRPr="00806E81">
        <w:rPr>
          <w:color w:val="808080"/>
        </w:rPr>
        <w:br/>
      </w:r>
      <w:r w:rsidRPr="00806E81">
        <w:t xml:space="preserve">&lt;bean </w:t>
      </w:r>
      <w:r w:rsidRPr="00806E81">
        <w:rPr>
          <w:color w:val="BABABA"/>
        </w:rPr>
        <w:t>id</w:t>
      </w:r>
      <w:r w:rsidRPr="00806E81">
        <w:t xml:space="preserve">="hello" </w:t>
      </w:r>
      <w:r w:rsidRPr="00806E81">
        <w:rPr>
          <w:color w:val="BABABA"/>
        </w:rPr>
        <w:t>class</w:t>
      </w:r>
      <w:r w:rsidRPr="00806E81">
        <w:t>="cn.edu.scnu.aspectJ.Hello"/&gt;</w:t>
      </w:r>
      <w:r w:rsidRPr="00806E81">
        <w:br/>
      </w: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配置切面的</w:t>
      </w:r>
      <w:r w:rsidRPr="00806E81">
        <w:rPr>
          <w:color w:val="808080"/>
        </w:rPr>
        <w:t>Bean--&gt;</w:t>
      </w:r>
      <w:r w:rsidRPr="00806E81">
        <w:rPr>
          <w:color w:val="808080"/>
        </w:rPr>
        <w:br/>
      </w:r>
      <w:r w:rsidRPr="00806E81">
        <w:t xml:space="preserve">&lt;bean </w:t>
      </w:r>
      <w:r w:rsidRPr="00806E81">
        <w:rPr>
          <w:color w:val="BABABA"/>
        </w:rPr>
        <w:t>id</w:t>
      </w:r>
      <w:r w:rsidRPr="00806E81">
        <w:t xml:space="preserve">="aspect" </w:t>
      </w:r>
      <w:r w:rsidRPr="00806E81">
        <w:rPr>
          <w:color w:val="BABABA"/>
        </w:rPr>
        <w:t>class</w:t>
      </w:r>
      <w:r w:rsidRPr="00806E81">
        <w:t>="cn.edu.scnu.aspectJ.Aspect"</w:t>
      </w:r>
      <w:r>
        <w:t>/&gt;</w:t>
      </w:r>
      <w:r w:rsidRPr="00806E81">
        <w:br/>
      </w: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</w:t>
      </w:r>
      <w:r w:rsidRPr="00806E81">
        <w:rPr>
          <w:color w:val="808080"/>
        </w:rPr>
        <w:t>AOP--&gt;</w:t>
      </w:r>
      <w:r w:rsidRPr="00806E81">
        <w:rPr>
          <w:color w:val="808080"/>
        </w:rPr>
        <w:br/>
      </w:r>
      <w:r w:rsidRPr="00806E81">
        <w:t>&lt;</w:t>
      </w:r>
      <w:r w:rsidRPr="00806E81">
        <w:rPr>
          <w:color w:val="9876AA"/>
        </w:rPr>
        <w:t>aop</w:t>
      </w:r>
      <w:r>
        <w:t>:config&gt;</w:t>
      </w:r>
      <w:r w:rsidRPr="00806E81">
        <w:rPr>
          <w:color w:val="808080"/>
        </w:rPr>
        <w:br/>
        <w:t xml:space="preserve">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="execution(* cn.edu.scnu.aspectJ.Hello.getName())"/&gt;</w:t>
      </w:r>
      <w:r w:rsidRPr="00806E81">
        <w:rPr>
          <w:color w:val="808080"/>
        </w:rPr>
        <w:br/>
        <w:t xml:space="preserve">    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配置切面</w:t>
      </w:r>
      <w:r w:rsidRPr="00806E81">
        <w:rPr>
          <w:color w:val="808080"/>
        </w:rPr>
        <w:t>--&gt;</w:t>
      </w:r>
      <w:r w:rsidRPr="00806E81">
        <w:rPr>
          <w:color w:val="808080"/>
        </w:rPr>
        <w:br/>
        <w:t xml:space="preserve">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:aspect </w:t>
      </w:r>
      <w:r w:rsidRPr="00806E81">
        <w:rPr>
          <w:color w:val="BABABA"/>
        </w:rPr>
        <w:t>ref</w:t>
      </w:r>
      <w:r w:rsidRPr="00806E81">
        <w:t>="aspect"</w:t>
      </w:r>
      <w:r>
        <w:t>&gt;</w:t>
      </w:r>
      <w:r w:rsidRPr="00806E81">
        <w:rPr>
          <w:color w:val="808080"/>
        </w:rPr>
        <w:br/>
        <w:t xml:space="preserve">    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:around </w:t>
      </w:r>
      <w:r w:rsidRPr="00806E81">
        <w:rPr>
          <w:color w:val="BABABA"/>
        </w:rPr>
        <w:t>method</w:t>
      </w:r>
      <w:r w:rsidRPr="00806E81">
        <w:t xml:space="preserve">="doRound" </w:t>
      </w:r>
      <w:r w:rsidRPr="00806E81">
        <w:rPr>
          <w:color w:val="BABABA"/>
        </w:rPr>
        <w:t>pointcut-ref</w:t>
      </w:r>
      <w:r w:rsidRPr="00806E81">
        <w:t>="pointcut"/&gt;</w:t>
      </w:r>
      <w:r w:rsidRPr="00806E81">
        <w:br/>
        <w:t xml:space="preserve">    &lt;/</w:t>
      </w:r>
      <w:r w:rsidRPr="00806E81">
        <w:rPr>
          <w:color w:val="9876AA"/>
        </w:rPr>
        <w:t>aop</w:t>
      </w:r>
      <w:r w:rsidRPr="00806E81">
        <w:t>:aspect&gt;</w:t>
      </w:r>
      <w:r w:rsidRPr="00806E81">
        <w:br/>
        <w:t>&lt;/</w:t>
      </w:r>
      <w:r w:rsidRPr="00806E81">
        <w:rPr>
          <w:color w:val="9876AA"/>
        </w:rPr>
        <w:t>aop</w:t>
      </w:r>
      <w:r w:rsidRPr="00806E81">
        <w:t>:config&gt;</w:t>
      </w:r>
    </w:p>
    <w:p w14:paraId="7951927A" w14:textId="77777777" w:rsidR="00806E81" w:rsidRPr="00806E81" w:rsidRDefault="00806E81" w:rsidP="00806E81">
      <w:pPr>
        <w:rPr>
          <w:rFonts w:hint="eastAsia"/>
        </w:rPr>
      </w:pPr>
    </w:p>
    <w:p w14:paraId="2538F84D" w14:textId="77777777" w:rsidR="00B67426" w:rsidRPr="00B67426" w:rsidRDefault="00B67426" w:rsidP="00B67426">
      <w:pPr>
        <w:pStyle w:val="6"/>
        <w:rPr>
          <w:rFonts w:hint="eastAsia"/>
        </w:rPr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1E674840" w14:textId="3B47BD4A" w:rsidR="00806E81" w:rsidRPr="00806E81" w:rsidRDefault="00806E81" w:rsidP="00806E81">
      <w:pPr>
        <w:pStyle w:val="code"/>
      </w:pPr>
      <w:r w:rsidRPr="00806E81">
        <w:t xml:space="preserve">    </w:t>
      </w:r>
      <w:r w:rsidRPr="00806E81">
        <w:rPr>
          <w:color w:val="BBB529"/>
        </w:rPr>
        <w:t>@Test</w:t>
      </w:r>
      <w:r w:rsidRPr="00806E81">
        <w:rPr>
          <w:color w:val="BBB529"/>
        </w:rPr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beforeInfo</w:t>
      </w:r>
      <w:r w:rsidRPr="00806E81">
        <w:t>(){</w:t>
      </w:r>
      <w:r w:rsidRPr="00806E81">
        <w:br/>
        <w:t xml:space="preserve">        Hello hello = (Hello) </w:t>
      </w:r>
      <w:r w:rsidRPr="00806E81">
        <w:rPr>
          <w:color w:val="9876AA"/>
        </w:rPr>
        <w:t>context</w:t>
      </w:r>
      <w:r w:rsidRPr="00806E81">
        <w:t>.getBean(</w:t>
      </w:r>
      <w:r w:rsidRPr="00806E81">
        <w:rPr>
          <w:color w:val="6A8759"/>
        </w:rPr>
        <w:t>"hello"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808080"/>
        </w:rPr>
        <w:br/>
        <w:t xml:space="preserve">        </w:t>
      </w:r>
      <w:r w:rsidRPr="00806E81">
        <w:t>hello.getName()</w:t>
      </w:r>
      <w:r w:rsidRPr="00806E81">
        <w:rPr>
          <w:color w:val="CC7832"/>
        </w:rPr>
        <w:t>;</w:t>
      </w:r>
      <w:r w:rsidRPr="00806E81">
        <w:rPr>
          <w:color w:val="808080"/>
        </w:rPr>
        <w:br/>
        <w:t xml:space="preserve">    </w:t>
      </w:r>
      <w:r w:rsidRPr="00806E81">
        <w:t>}</w:t>
      </w:r>
    </w:p>
    <w:p w14:paraId="3C68D899" w14:textId="77777777" w:rsidR="00B67426" w:rsidRPr="00B67426" w:rsidRDefault="00B67426" w:rsidP="00B67426">
      <w:pPr>
        <w:rPr>
          <w:rFonts w:hint="eastAsia"/>
        </w:rPr>
      </w:pPr>
    </w:p>
    <w:p w14:paraId="250D8E95" w14:textId="381B86D1" w:rsidR="00F72EEC" w:rsidRDefault="00F72EEC" w:rsidP="00F72EEC">
      <w:pPr>
        <w:pStyle w:val="5"/>
      </w:pPr>
      <w:r>
        <w:rPr>
          <w:rFonts w:hint="eastAsia"/>
        </w:rPr>
        <w:t>3.2.6</w:t>
      </w:r>
      <w:r>
        <w:t xml:space="preserve">  </w:t>
      </w:r>
      <w:r>
        <w:rPr>
          <w:rFonts w:hint="eastAsia"/>
        </w:rPr>
        <w:t>切入点表达式</w:t>
      </w:r>
    </w:p>
    <w:p w14:paraId="130FE4C8" w14:textId="25AC21D3" w:rsidR="00806E81" w:rsidRDefault="00806E81" w:rsidP="00806E81">
      <w:r>
        <w:tab/>
      </w:r>
      <w:r>
        <w:rPr>
          <w:rFonts w:hint="eastAsia"/>
        </w:rPr>
        <w:t>切入点表达式：用于声明</w:t>
      </w:r>
      <w:r>
        <w:rPr>
          <w:rFonts w:hint="eastAsia"/>
        </w:rPr>
        <w:t>spring</w:t>
      </w:r>
      <w:r>
        <w:rPr>
          <w:rFonts w:hint="eastAsia"/>
        </w:rPr>
        <w:t>中那些组件的函数是目标函数。</w:t>
      </w:r>
    </w:p>
    <w:p w14:paraId="579A5B1E" w14:textId="0AFA2EEA" w:rsidR="00806E81" w:rsidRDefault="00806E81" w:rsidP="00806E81">
      <w:r>
        <w:tab/>
      </w:r>
      <w:r>
        <w:rPr>
          <w:rFonts w:hint="eastAsia"/>
        </w:rPr>
        <w:t>切入点表达式：</w:t>
      </w:r>
    </w:p>
    <w:p w14:paraId="3AE68AAB" w14:textId="291F85F5" w:rsidR="00806E81" w:rsidRDefault="00806E81" w:rsidP="00806E81">
      <w:r>
        <w:tab/>
      </w:r>
      <w:r>
        <w:tab/>
      </w:r>
      <w:r>
        <w:rPr>
          <w:rFonts w:hint="eastAsia"/>
        </w:rPr>
        <w:t>按类匹配：匹配类中所有函数作为目标函数，</w:t>
      </w:r>
      <w:r>
        <w:rPr>
          <w:rFonts w:hint="eastAsia"/>
        </w:rPr>
        <w:t>within</w:t>
      </w:r>
      <w:r>
        <w:rPr>
          <w:rFonts w:hint="eastAsia"/>
        </w:rPr>
        <w:t>关键字</w:t>
      </w:r>
    </w:p>
    <w:p w14:paraId="3962C958" w14:textId="5688384F" w:rsidR="00806E81" w:rsidRPr="00806E81" w:rsidRDefault="00806E81" w:rsidP="00806E81">
      <w:pPr>
        <w:pStyle w:val="code"/>
        <w:rPr>
          <w:rFonts w:hint="eastAsia"/>
          <w:color w:val="A9B7C6"/>
        </w:rPr>
      </w:pP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="within(cn.edu.scnu.aspectJ.*)"/&gt;</w:t>
      </w:r>
    </w:p>
    <w:p w14:paraId="02DAF951" w14:textId="2A9724B2" w:rsidR="00806E81" w:rsidRDefault="00806E81" w:rsidP="00806E81">
      <w:r>
        <w:tab/>
      </w:r>
      <w:r>
        <w:tab/>
      </w:r>
      <w:r>
        <w:rPr>
          <w:rFonts w:hint="eastAsia"/>
        </w:rPr>
        <w:t>按函数匹配：匹配函数作为目标函数，</w:t>
      </w:r>
      <w:r>
        <w:rPr>
          <w:rFonts w:hint="eastAsia"/>
        </w:rPr>
        <w:t>execution</w:t>
      </w:r>
      <w:r>
        <w:rPr>
          <w:rFonts w:hint="eastAsia"/>
        </w:rPr>
        <w:t>关键字</w:t>
      </w:r>
    </w:p>
    <w:p w14:paraId="03677771" w14:textId="65D6DF0D" w:rsidR="00806E81" w:rsidRDefault="00806E81" w:rsidP="00806E81">
      <w:pPr>
        <w:pStyle w:val="code"/>
      </w:pP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="execution(* cn.edu.scnu.aspectJ.Hello.getName())"/&gt;</w:t>
      </w:r>
    </w:p>
    <w:p w14:paraId="7F37E18B" w14:textId="1753EB77" w:rsidR="00806E81" w:rsidRDefault="00806E81" w:rsidP="00806E81">
      <w:pPr>
        <w:pStyle w:val="code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可以使用通配符：</w:t>
      </w:r>
    </w:p>
    <w:p w14:paraId="097CEAB5" w14:textId="593F54C4" w:rsidR="00806E81" w:rsidRDefault="00806E81" w:rsidP="00806E81">
      <w:pPr>
        <w:pStyle w:val="code"/>
      </w:pPr>
      <w:r w:rsidRPr="00806E81">
        <w:t>execution(* cn.edu.scnu.aspectJ.</w:t>
      </w:r>
      <w:r>
        <w:rPr>
          <w:rFonts w:asciiTheme="minorEastAsia" w:eastAsiaTheme="minorEastAsia" w:hAnsiTheme="minorEastAsia" w:hint="eastAsia"/>
        </w:rPr>
        <w:t>*</w:t>
      </w:r>
      <w:r w:rsidRPr="00806E81">
        <w:t>.getName(</w:t>
      </w:r>
      <w:r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/>
        </w:rPr>
        <w:t>.</w:t>
      </w:r>
      <w:r w:rsidRPr="00806E81">
        <w:t>))</w:t>
      </w:r>
    </w:p>
    <w:p w14:paraId="6DA3CA4D" w14:textId="6251CF04" w:rsidR="00806E81" w:rsidRDefault="00806E81" w:rsidP="00806E81">
      <w:pPr>
        <w:pStyle w:val="code"/>
      </w:pPr>
      <w:r w:rsidRPr="00806E81">
        <w:t>execution(* cn..Hello.getName())</w:t>
      </w:r>
    </w:p>
    <w:p w14:paraId="777FAC6F" w14:textId="5C159994" w:rsidR="00806E81" w:rsidRPr="00806E81" w:rsidRDefault="00806E81" w:rsidP="00806E81">
      <w:pPr>
        <w:pStyle w:val="code"/>
        <w:rPr>
          <w:rFonts w:eastAsiaTheme="minorEastAsia" w:hint="eastAsia"/>
          <w:color w:val="A9B7C6"/>
        </w:rPr>
      </w:pPr>
      <w:r w:rsidRPr="00806E81">
        <w:t>execution(* cn..</w:t>
      </w:r>
      <w:r>
        <w:t>*</w:t>
      </w:r>
      <w:r w:rsidRPr="00806E81">
        <w:t>.getName())</w:t>
      </w:r>
    </w:p>
    <w:p w14:paraId="3ADA8D41" w14:textId="7427A4D3" w:rsidR="00806E81" w:rsidRDefault="00806E81" w:rsidP="00806E81"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匹配：匹配</w:t>
      </w:r>
      <w:r>
        <w:rPr>
          <w:rFonts w:hint="eastAsia"/>
        </w:rPr>
        <w:t>Bean</w:t>
      </w:r>
      <w:r>
        <w:rPr>
          <w:rFonts w:hint="eastAsia"/>
        </w:rPr>
        <w:t>中的全部函数作为目标函数。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关键字</w:t>
      </w:r>
    </w:p>
    <w:p w14:paraId="7D2FB6C7" w14:textId="2D50E8D3" w:rsidR="00806E81" w:rsidRDefault="00806E81" w:rsidP="00806E81">
      <w:pPr>
        <w:pStyle w:val="code"/>
        <w:rPr>
          <w:color w:val="E8BF6A"/>
        </w:rPr>
      </w:pPr>
      <w:r w:rsidRPr="00806E81">
        <w:rPr>
          <w:color w:val="E8BF6A"/>
        </w:rPr>
        <w:t>&lt;</w:t>
      </w:r>
      <w:r w:rsidRPr="00806E81">
        <w:rPr>
          <w:color w:val="9876AA"/>
        </w:rPr>
        <w:t>aop</w:t>
      </w:r>
      <w:r w:rsidRPr="00806E81">
        <w:rPr>
          <w:color w:val="E8BF6A"/>
        </w:rPr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>
        <w:t>="bean(hello</w:t>
      </w:r>
      <w:r w:rsidRPr="00806E81">
        <w:t>)"</w:t>
      </w:r>
      <w:r w:rsidRPr="00806E81">
        <w:rPr>
          <w:color w:val="E8BF6A"/>
        </w:rPr>
        <w:t>/&gt;</w:t>
      </w:r>
    </w:p>
    <w:p w14:paraId="1400B0D6" w14:textId="278614E4" w:rsidR="00806E81" w:rsidRPr="008355A0" w:rsidRDefault="00806E81" w:rsidP="00806E81">
      <w:pPr>
        <w:pStyle w:val="code"/>
      </w:pPr>
      <w:r w:rsidRPr="008355A0">
        <w:rPr>
          <w:rFonts w:ascii="微软雅黑" w:eastAsia="微软雅黑" w:hAnsi="微软雅黑" w:cs="微软雅黑" w:hint="eastAsia"/>
        </w:rPr>
        <w:t>可以使用通配符匹配</w:t>
      </w:r>
    </w:p>
    <w:p w14:paraId="5DDC272C" w14:textId="545E7C16" w:rsidR="00806E81" w:rsidRPr="00806E81" w:rsidRDefault="00806E81" w:rsidP="00806E81">
      <w:pPr>
        <w:pStyle w:val="code"/>
        <w:rPr>
          <w:rFonts w:hint="eastAsia"/>
          <w:color w:val="A9B7C6"/>
        </w:rPr>
      </w:pPr>
      <w:r w:rsidRPr="00806E81">
        <w:rPr>
          <w:color w:val="E8BF6A"/>
        </w:rPr>
        <w:t>&lt;</w:t>
      </w:r>
      <w:r w:rsidRPr="00806E81">
        <w:rPr>
          <w:color w:val="9876AA"/>
        </w:rPr>
        <w:t>aop</w:t>
      </w:r>
      <w:r w:rsidRPr="00806E81">
        <w:rPr>
          <w:color w:val="E8BF6A"/>
        </w:rPr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="bean(hell*)"</w:t>
      </w:r>
      <w:r w:rsidRPr="00806E81">
        <w:rPr>
          <w:color w:val="E8BF6A"/>
        </w:rPr>
        <w:t>/&gt;</w:t>
      </w:r>
    </w:p>
    <w:p w14:paraId="2FEB2153" w14:textId="77777777" w:rsidR="00806E81" w:rsidRPr="00806E81" w:rsidRDefault="00806E81" w:rsidP="00806E81">
      <w:pPr>
        <w:rPr>
          <w:rFonts w:hint="eastAsia"/>
        </w:rPr>
      </w:pPr>
    </w:p>
    <w:p w14:paraId="078A7C76" w14:textId="664DE94E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55FC3505" w14:textId="3E8B8544" w:rsidR="008355A0" w:rsidRDefault="008355A0" w:rsidP="008355A0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注解配置文件</w:t>
      </w:r>
    </w:p>
    <w:p w14:paraId="4A4D5C5A" w14:textId="77777777" w:rsidR="008355A0" w:rsidRPr="008355A0" w:rsidRDefault="008355A0" w:rsidP="008355A0">
      <w:pPr>
        <w:pStyle w:val="code"/>
        <w:rPr>
          <w:color w:val="A9B7C6"/>
        </w:rPr>
      </w:pPr>
      <w:r w:rsidRPr="008355A0">
        <w:rPr>
          <w:color w:val="808080"/>
        </w:rPr>
        <w:t>&lt;!--</w:t>
      </w:r>
      <w:r w:rsidRPr="008355A0">
        <w:rPr>
          <w:rFonts w:ascii="微软雅黑" w:eastAsia="微软雅黑" w:hAnsi="微软雅黑" w:cs="微软雅黑" w:hint="eastAsia"/>
          <w:color w:val="808080"/>
        </w:rPr>
        <w:t>开启组件自动扫描</w:t>
      </w:r>
      <w:r w:rsidRPr="008355A0">
        <w:rPr>
          <w:color w:val="808080"/>
        </w:rPr>
        <w:t>--&gt;</w:t>
      </w:r>
      <w:r w:rsidRPr="008355A0">
        <w:rPr>
          <w:color w:val="808080"/>
        </w:rPr>
        <w:br/>
      </w:r>
      <w:r w:rsidRPr="008355A0">
        <w:t>&lt;</w:t>
      </w:r>
      <w:r w:rsidRPr="008355A0">
        <w:rPr>
          <w:color w:val="9876AA"/>
        </w:rPr>
        <w:t>context</w:t>
      </w:r>
      <w:r w:rsidRPr="008355A0">
        <w:t xml:space="preserve">:component-scan </w:t>
      </w:r>
      <w:r w:rsidRPr="008355A0">
        <w:rPr>
          <w:color w:val="BABABA"/>
        </w:rPr>
        <w:t>base-package</w:t>
      </w:r>
      <w:r w:rsidRPr="008355A0">
        <w:rPr>
          <w:color w:val="6A8759"/>
        </w:rPr>
        <w:t>="cn.edu.scnu.aspectJ"</w:t>
      </w:r>
      <w:r w:rsidRPr="008355A0">
        <w:t>/&gt;</w:t>
      </w:r>
      <w:r w:rsidRPr="008355A0">
        <w:br/>
      </w:r>
      <w:r w:rsidRPr="008355A0">
        <w:rPr>
          <w:color w:val="808080"/>
        </w:rPr>
        <w:t>&lt;!--</w:t>
      </w:r>
      <w:r w:rsidRPr="008355A0">
        <w:rPr>
          <w:rFonts w:ascii="微软雅黑" w:eastAsia="微软雅黑" w:hAnsi="微软雅黑" w:cs="微软雅黑" w:hint="eastAsia"/>
          <w:color w:val="808080"/>
        </w:rPr>
        <w:t>开启注解</w:t>
      </w:r>
      <w:r w:rsidRPr="008355A0">
        <w:rPr>
          <w:color w:val="808080"/>
        </w:rPr>
        <w:t>aop</w:t>
      </w:r>
      <w:r w:rsidRPr="008355A0">
        <w:rPr>
          <w:rFonts w:ascii="微软雅黑" w:eastAsia="微软雅黑" w:hAnsi="微软雅黑" w:cs="微软雅黑" w:hint="eastAsia"/>
          <w:color w:val="808080"/>
        </w:rPr>
        <w:t>自动代理</w:t>
      </w:r>
      <w:r w:rsidRPr="008355A0">
        <w:rPr>
          <w:color w:val="808080"/>
        </w:rPr>
        <w:t>--&gt;</w:t>
      </w:r>
      <w:r w:rsidRPr="008355A0">
        <w:rPr>
          <w:color w:val="808080"/>
        </w:rPr>
        <w:br/>
      </w:r>
      <w:r w:rsidRPr="008355A0">
        <w:t>&lt;</w:t>
      </w:r>
      <w:r w:rsidRPr="008355A0">
        <w:rPr>
          <w:color w:val="9876AA"/>
        </w:rPr>
        <w:t>aop</w:t>
      </w:r>
      <w:r w:rsidRPr="008355A0">
        <w:t>:aspectj-autoproxy/&gt;</w:t>
      </w:r>
    </w:p>
    <w:p w14:paraId="09844B96" w14:textId="77777777" w:rsidR="008355A0" w:rsidRPr="008355A0" w:rsidRDefault="008355A0" w:rsidP="008355A0">
      <w:pPr>
        <w:rPr>
          <w:rFonts w:hint="eastAsia"/>
        </w:rPr>
      </w:pPr>
    </w:p>
    <w:p w14:paraId="229B5472" w14:textId="0D866E8B" w:rsidR="008355A0" w:rsidRDefault="008355A0" w:rsidP="008355A0">
      <w:pPr>
        <w:pStyle w:val="5"/>
      </w:pPr>
      <w:r>
        <w:rPr>
          <w:rFonts w:hint="eastAsia"/>
        </w:rPr>
        <w:lastRenderedPageBreak/>
        <w:t>3.</w:t>
      </w:r>
      <w:r>
        <w:t xml:space="preserve">3.2  </w:t>
      </w:r>
      <w:r>
        <w:rPr>
          <w:rFonts w:hint="eastAsia"/>
        </w:rPr>
        <w:t>切入点程序，普通程序</w:t>
      </w:r>
    </w:p>
    <w:p w14:paraId="794B6FE2" w14:textId="140F4148" w:rsidR="008355A0" w:rsidRPr="008355A0" w:rsidRDefault="008355A0" w:rsidP="008355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A9B7C6"/>
          <w:sz w:val="21"/>
          <w:szCs w:val="21"/>
        </w:rPr>
      </w:pPr>
      <w:r w:rsidRPr="008355A0">
        <w:rPr>
          <w:rFonts w:ascii="Consolas" w:eastAsia="宋体" w:hAnsi="Consolas" w:cs="宋体"/>
          <w:color w:val="808080"/>
          <w:sz w:val="21"/>
          <w:szCs w:val="21"/>
        </w:rPr>
        <w:t>//</w:t>
      </w:r>
      <w:r w:rsidRPr="008355A0">
        <w:rPr>
          <w:rFonts w:ascii="宋体" w:eastAsia="宋体" w:hAnsi="宋体" w:cs="宋体" w:hint="eastAsia"/>
          <w:color w:val="808080"/>
          <w:sz w:val="21"/>
          <w:szCs w:val="21"/>
        </w:rPr>
        <w:t>将切入点程序，目标程序纳入</w:t>
      </w:r>
      <w:r w:rsidRPr="008355A0">
        <w:rPr>
          <w:rFonts w:ascii="Consolas" w:eastAsia="宋体" w:hAnsi="Consolas" w:cs="宋体"/>
          <w:color w:val="808080"/>
          <w:sz w:val="21"/>
          <w:szCs w:val="21"/>
        </w:rPr>
        <w:t>spring</w:t>
      </w:r>
      <w:r w:rsidRPr="008355A0">
        <w:rPr>
          <w:rFonts w:ascii="宋体" w:eastAsia="宋体" w:hAnsi="宋体" w:cs="宋体" w:hint="eastAsia"/>
          <w:color w:val="808080"/>
          <w:sz w:val="21"/>
          <w:szCs w:val="21"/>
        </w:rPr>
        <w:t>容器</w:t>
      </w:r>
      <w:r w:rsidRPr="008355A0">
        <w:rPr>
          <w:rFonts w:ascii="宋体" w:eastAsia="宋体" w:hAnsi="宋体" w:cs="宋体" w:hint="eastAsia"/>
          <w:color w:val="808080"/>
          <w:sz w:val="21"/>
          <w:szCs w:val="21"/>
        </w:rPr>
        <w:br/>
      </w:r>
      <w:r w:rsidRPr="008355A0">
        <w:rPr>
          <w:rFonts w:ascii="Consolas" w:eastAsia="宋体" w:hAnsi="Consolas" w:cs="宋体"/>
          <w:color w:val="BBB529"/>
          <w:sz w:val="21"/>
          <w:szCs w:val="21"/>
        </w:rPr>
        <w:t>@Component</w:t>
      </w:r>
      <w:r w:rsidRPr="008355A0">
        <w:rPr>
          <w:rFonts w:ascii="Consolas" w:eastAsia="宋体" w:hAnsi="Consolas" w:cs="宋体"/>
          <w:color w:val="BBB529"/>
          <w:sz w:val="21"/>
          <w:szCs w:val="21"/>
        </w:rPr>
        <w:br/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sz w:val="21"/>
          <w:szCs w:val="21"/>
        </w:rPr>
        <w:t>Hello {</w:t>
      </w:r>
      <w:r w:rsidRPr="008355A0">
        <w:rPr>
          <w:rFonts w:ascii="Consolas" w:eastAsia="宋体" w:hAnsi="Consolas" w:cs="宋体"/>
          <w:color w:val="808080"/>
          <w:sz w:val="21"/>
          <w:szCs w:val="21"/>
        </w:rPr>
        <w:br/>
        <w:t xml:space="preserve">    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t xml:space="preserve">public 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 xml:space="preserve">String </w:t>
      </w:r>
      <w:r w:rsidRPr="008355A0">
        <w:rPr>
          <w:rFonts w:ascii="Consolas" w:eastAsia="宋体" w:hAnsi="Consolas" w:cs="宋体"/>
          <w:color w:val="FFC66D"/>
          <w:sz w:val="21"/>
          <w:szCs w:val="21"/>
        </w:rPr>
        <w:t>getName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(){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br/>
        <w:t xml:space="preserve">        System.</w:t>
      </w:r>
      <w:r w:rsidRPr="008355A0">
        <w:rPr>
          <w:rFonts w:ascii="Consolas" w:eastAsia="宋体" w:hAnsi="Consolas" w:cs="宋体"/>
          <w:i/>
          <w:iCs/>
          <w:color w:val="9876AA"/>
          <w:sz w:val="21"/>
          <w:szCs w:val="21"/>
        </w:rPr>
        <w:t>out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.println(</w:t>
      </w:r>
      <w:r w:rsidRPr="008355A0">
        <w:rPr>
          <w:rFonts w:ascii="Consolas" w:eastAsia="宋体" w:hAnsi="Consolas" w:cs="宋体"/>
          <w:color w:val="6A8759"/>
          <w:sz w:val="21"/>
          <w:szCs w:val="21"/>
        </w:rPr>
        <w:t>"hello world"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)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    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System.</w:t>
      </w:r>
      <w:r w:rsidRPr="008355A0">
        <w:rPr>
          <w:rFonts w:ascii="Consolas" w:eastAsia="宋体" w:hAnsi="Consolas" w:cs="宋体"/>
          <w:i/>
          <w:iCs/>
          <w:color w:val="9876AA"/>
          <w:sz w:val="21"/>
          <w:szCs w:val="21"/>
        </w:rPr>
        <w:t>out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.println(</w:t>
      </w:r>
      <w:r w:rsidRPr="008355A0">
        <w:rPr>
          <w:rFonts w:ascii="Consolas" w:eastAsia="宋体" w:hAnsi="Consolas" w:cs="宋体"/>
          <w:color w:val="6897BB"/>
          <w:sz w:val="21"/>
          <w:szCs w:val="21"/>
        </w:rPr>
        <w:t>10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/</w:t>
      </w:r>
      <w:r w:rsidRPr="008355A0">
        <w:rPr>
          <w:rFonts w:ascii="Consolas" w:eastAsia="宋体" w:hAnsi="Consolas" w:cs="宋体"/>
          <w:color w:val="6897BB"/>
          <w:sz w:val="21"/>
          <w:szCs w:val="21"/>
        </w:rPr>
        <w:t>0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)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    return </w:t>
      </w:r>
      <w:r w:rsidRPr="008355A0">
        <w:rPr>
          <w:rFonts w:ascii="Consolas" w:eastAsia="宋体" w:hAnsi="Consolas" w:cs="宋体"/>
          <w:color w:val="6A8759"/>
          <w:sz w:val="21"/>
          <w:szCs w:val="21"/>
        </w:rPr>
        <w:t>"mike"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355A0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}</w:t>
      </w:r>
      <w:r w:rsidRPr="008355A0">
        <w:rPr>
          <w:rFonts w:ascii="Consolas" w:eastAsia="宋体" w:hAnsi="Consolas" w:cs="宋体"/>
          <w:color w:val="808080"/>
          <w:sz w:val="21"/>
          <w:szCs w:val="21"/>
        </w:rPr>
        <w:br/>
      </w:r>
      <w:r w:rsidRPr="008355A0">
        <w:rPr>
          <w:rFonts w:ascii="Consolas" w:eastAsia="宋体" w:hAnsi="Consolas" w:cs="宋体"/>
          <w:color w:val="A9B7C6"/>
          <w:sz w:val="21"/>
          <w:szCs w:val="21"/>
        </w:rPr>
        <w:t>}</w:t>
      </w:r>
    </w:p>
    <w:p w14:paraId="3DA3B19F" w14:textId="45449444" w:rsidR="008355A0" w:rsidRDefault="008355A0" w:rsidP="008355A0">
      <w:pPr>
        <w:pStyle w:val="5"/>
      </w:pPr>
      <w:r>
        <w:rPr>
          <w:rFonts w:hint="eastAsia"/>
        </w:rPr>
        <w:t>3.3.3</w:t>
      </w:r>
      <w:r>
        <w:t xml:space="preserve">  </w:t>
      </w:r>
      <w:r>
        <w:rPr>
          <w:rFonts w:hint="eastAsia"/>
        </w:rPr>
        <w:t>切面程序</w:t>
      </w:r>
    </w:p>
    <w:p w14:paraId="571F4082" w14:textId="77777777" w:rsidR="008355A0" w:rsidRPr="008355A0" w:rsidRDefault="008355A0" w:rsidP="008355A0">
      <w:pPr>
        <w:pStyle w:val="code"/>
        <w:rPr>
          <w:color w:val="A9B7C6"/>
        </w:rPr>
      </w:pP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首先声明这是一个</w:t>
      </w:r>
      <w:r w:rsidRPr="008355A0">
        <w:t>Bean</w:t>
      </w:r>
      <w:r w:rsidRPr="008355A0">
        <w:rPr>
          <w:rFonts w:ascii="微软雅黑" w:eastAsia="微软雅黑" w:hAnsi="微软雅黑" w:cs="微软雅黑" w:hint="eastAsia"/>
        </w:rPr>
        <w:t>组件</w:t>
      </w:r>
      <w:r w:rsidRPr="008355A0">
        <w:rPr>
          <w:rFonts w:ascii="宋体" w:hAnsi="宋体" w:hint="eastAsia"/>
        </w:rPr>
        <w:br/>
        <w:t xml:space="preserve">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其次声明这是一个切面组件</w:t>
      </w:r>
      <w:r w:rsidRPr="008355A0">
        <w:rPr>
          <w:rFonts w:ascii="宋体" w:hAnsi="宋体" w:hint="eastAsia"/>
        </w:rPr>
        <w:br/>
      </w:r>
      <w:r w:rsidRPr="008355A0">
        <w:rPr>
          <w:color w:val="BBB529"/>
        </w:rPr>
        <w:t>@Component</w:t>
      </w:r>
      <w:r w:rsidRPr="008355A0">
        <w:rPr>
          <w:color w:val="BBB529"/>
        </w:rPr>
        <w:br/>
        <w:t>@org.aspectj.lang.annotation.Aspect</w:t>
      </w:r>
      <w:r w:rsidRPr="008355A0">
        <w:rPr>
          <w:color w:val="BBB529"/>
        </w:rPr>
        <w:br/>
      </w:r>
      <w:r w:rsidRPr="008355A0">
        <w:rPr>
          <w:color w:val="CC7832"/>
        </w:rPr>
        <w:t xml:space="preserve">public class </w:t>
      </w:r>
      <w:r w:rsidRPr="008355A0">
        <w:rPr>
          <w:color w:val="A9B7C6"/>
        </w:rPr>
        <w:t>Aspect {</w:t>
      </w:r>
      <w:r w:rsidRPr="008355A0">
        <w:rPr>
          <w:color w:val="A9B7C6"/>
        </w:rPr>
        <w:br/>
      </w:r>
      <w:r w:rsidRPr="008355A0">
        <w:rPr>
          <w:color w:val="A9B7C6"/>
        </w:rPr>
        <w:br/>
        <w:t xml:space="preserve">   </w:t>
      </w:r>
      <w:r w:rsidRPr="008355A0">
        <w:t>// @Before(value = "execution(* cn.edu.scnu.aspectJ.Hello.getName())")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doBefore</w:t>
      </w:r>
      <w:r w:rsidRPr="008355A0">
        <w:rPr>
          <w:color w:val="A9B7C6"/>
        </w:rPr>
        <w:t>(JoinPoint jp){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"***********</w:t>
      </w:r>
      <w:r w:rsidRPr="008355A0">
        <w:rPr>
          <w:rFonts w:ascii="微软雅黑" w:eastAsia="微软雅黑" w:hAnsi="微软雅黑" w:cs="微软雅黑" w:hint="eastAsia"/>
          <w:color w:val="6A8759"/>
        </w:rPr>
        <w:t>前置通知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8355A0">
        <w:rPr>
          <w:color w:val="6A8759"/>
        </w:rPr>
        <w:t>log....."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@AfterReturning(</w:t>
      </w:r>
      <w:r w:rsidRPr="008355A0">
        <w:br/>
        <w:t>//            value = "execution(* cn.edu.scnu.aspectJ.Hello.getName())",</w:t>
      </w:r>
      <w:r w:rsidRPr="008355A0">
        <w:br/>
        <w:t>//            returning = "result"</w:t>
      </w:r>
      <w:r w:rsidRPr="008355A0">
        <w:br/>
        <w:t>//    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doAfterReturning</w:t>
      </w:r>
      <w:r w:rsidRPr="008355A0">
        <w:rPr>
          <w:color w:val="A9B7C6"/>
        </w:rPr>
        <w:t>(JoinPoint jp</w:t>
      </w:r>
      <w:r w:rsidRPr="008355A0">
        <w:rPr>
          <w:color w:val="CC7832"/>
        </w:rPr>
        <w:t>,</w:t>
      </w:r>
      <w:r w:rsidRPr="008355A0">
        <w:rPr>
          <w:color w:val="A9B7C6"/>
        </w:rPr>
        <w:t>Object result){</w:t>
      </w:r>
      <w:r w:rsidRPr="008355A0">
        <w:rPr>
          <w:color w:val="A9B7C6"/>
        </w:rPr>
        <w:br/>
        <w:t xml:space="preserve">    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注意返回通知，因为有返回值所以，除</w:t>
      </w:r>
      <w:r w:rsidRPr="008355A0">
        <w:t>jp</w:t>
      </w:r>
      <w:r w:rsidRPr="008355A0">
        <w:rPr>
          <w:rFonts w:ascii="微软雅黑" w:eastAsia="微软雅黑" w:hAnsi="微软雅黑" w:cs="微软雅黑" w:hint="eastAsia"/>
        </w:rPr>
        <w:t>参数外，还有</w:t>
      </w:r>
      <w:r w:rsidRPr="008355A0">
        <w:t>result</w:t>
      </w:r>
      <w:r w:rsidRPr="008355A0">
        <w:rPr>
          <w:rFonts w:ascii="微软雅黑" w:eastAsia="微软雅黑" w:hAnsi="微软雅黑" w:cs="微软雅黑" w:hint="eastAsia"/>
        </w:rPr>
        <w:t>参数</w:t>
      </w:r>
      <w:r w:rsidRPr="008355A0">
        <w:rPr>
          <w:rFonts w:ascii="宋体" w:hAnsi="宋体" w:hint="eastAsia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</w:t>
      </w:r>
      <w:r w:rsidRPr="008355A0">
        <w:rPr>
          <w:rFonts w:ascii="微软雅黑" w:eastAsia="微软雅黑" w:hAnsi="微软雅黑" w:cs="微软雅黑" w:hint="eastAsia"/>
          <w:color w:val="6A8759"/>
        </w:rPr>
        <w:t>返回通知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8355A0">
        <w:rPr>
          <w:color w:val="6A8759"/>
        </w:rPr>
        <w:t>"</w:t>
      </w:r>
      <w:r w:rsidRPr="008355A0">
        <w:rPr>
          <w:color w:val="A9B7C6"/>
        </w:rPr>
        <w:t>+result)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@AfterThrowing(</w:t>
      </w:r>
      <w:r w:rsidRPr="008355A0">
        <w:br/>
        <w:t>//            value = "execution(* cn.edu.scnu.aspectJ.Hello.getName())",</w:t>
      </w:r>
      <w:r w:rsidRPr="008355A0">
        <w:br/>
        <w:t>//            throwing = "e"</w:t>
      </w:r>
      <w:r w:rsidRPr="008355A0">
        <w:br/>
        <w:t>//    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doException</w:t>
      </w:r>
      <w:r w:rsidRPr="008355A0">
        <w:rPr>
          <w:color w:val="A9B7C6"/>
        </w:rPr>
        <w:t>(JoinPoint jp</w:t>
      </w:r>
      <w:r w:rsidRPr="008355A0">
        <w:rPr>
          <w:color w:val="CC7832"/>
        </w:rPr>
        <w:t>,</w:t>
      </w:r>
      <w:r w:rsidRPr="008355A0">
        <w:rPr>
          <w:color w:val="A9B7C6"/>
        </w:rPr>
        <w:t>Throwable e){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"***********</w:t>
      </w:r>
      <w:r w:rsidRPr="008355A0">
        <w:rPr>
          <w:rFonts w:ascii="微软雅黑" w:eastAsia="微软雅黑" w:hAnsi="微软雅黑" w:cs="微软雅黑" w:hint="eastAsia"/>
          <w:color w:val="6A8759"/>
        </w:rPr>
        <w:t>异常通知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异常信息：</w:t>
      </w:r>
      <w:r w:rsidRPr="008355A0">
        <w:rPr>
          <w:color w:val="6A8759"/>
        </w:rPr>
        <w:t>"</w:t>
      </w:r>
      <w:r w:rsidRPr="008355A0">
        <w:rPr>
          <w:color w:val="A9B7C6"/>
        </w:rPr>
        <w:t>+e.getMessage())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@After(value = "execution(* cn.edu.scnu.aspectJ.Hello.getName())")</w:t>
      </w:r>
      <w:r w:rsidRPr="008355A0">
        <w:br/>
        <w:t xml:space="preserve">    </w:t>
      </w:r>
      <w:r w:rsidRPr="008355A0">
        <w:rPr>
          <w:color w:val="CC7832"/>
        </w:rPr>
        <w:t xml:space="preserve">public  void </w:t>
      </w:r>
      <w:r w:rsidRPr="008355A0">
        <w:rPr>
          <w:color w:val="FFC66D"/>
        </w:rPr>
        <w:t>doAfter</w:t>
      </w:r>
      <w:r w:rsidRPr="008355A0">
        <w:rPr>
          <w:color w:val="A9B7C6"/>
        </w:rPr>
        <w:t>(JoinPoint jp){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</w:t>
      </w:r>
      <w:r w:rsidRPr="008355A0">
        <w:rPr>
          <w:rFonts w:ascii="微软雅黑" w:eastAsia="微软雅黑" w:hAnsi="微软雅黑" w:cs="微软雅黑" w:hint="eastAsia"/>
          <w:color w:val="6A8759"/>
        </w:rPr>
        <w:t>后置通知</w:t>
      </w:r>
      <w:r w:rsidRPr="008355A0">
        <w:rPr>
          <w:color w:val="6A8759"/>
        </w:rPr>
        <w:t>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rPr>
          <w:color w:val="A9B7C6"/>
        </w:rPr>
        <w:br/>
        <w:t xml:space="preserve">    </w:t>
      </w:r>
      <w:r w:rsidRPr="008355A0">
        <w:rPr>
          <w:color w:val="BBB529"/>
        </w:rPr>
        <w:t>@Around</w:t>
      </w:r>
      <w:r w:rsidRPr="008355A0">
        <w:rPr>
          <w:color w:val="A9B7C6"/>
        </w:rPr>
        <w:t>(</w:t>
      </w:r>
      <w:r w:rsidRPr="008355A0">
        <w:rPr>
          <w:color w:val="D0D0FF"/>
        </w:rPr>
        <w:t xml:space="preserve">value </w:t>
      </w:r>
      <w:r w:rsidRPr="008355A0">
        <w:rPr>
          <w:color w:val="A9B7C6"/>
        </w:rPr>
        <w:t xml:space="preserve">= </w:t>
      </w:r>
      <w:r w:rsidRPr="008355A0">
        <w:rPr>
          <w:color w:val="6A8759"/>
        </w:rPr>
        <w:t>"execution(* cn.edu.scnu.aspectJ.Hello.getName())"</w:t>
      </w:r>
      <w:r w:rsidRPr="008355A0">
        <w:rPr>
          <w:color w:val="A9B7C6"/>
        </w:rPr>
        <w:t>)</w:t>
      </w:r>
      <w:r w:rsidRPr="008355A0">
        <w:rPr>
          <w:color w:val="A9B7C6"/>
        </w:rPr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doRound</w:t>
      </w:r>
      <w:r w:rsidRPr="008355A0">
        <w:rPr>
          <w:color w:val="A9B7C6"/>
        </w:rPr>
        <w:t>(ProceedingJoinPoint pjp){</w:t>
      </w:r>
      <w:r w:rsidRPr="008355A0">
        <w:rPr>
          <w:color w:val="A9B7C6"/>
        </w:rPr>
        <w:br/>
      </w:r>
      <w:r w:rsidRPr="008355A0">
        <w:rPr>
          <w:color w:val="A9B7C6"/>
        </w:rPr>
        <w:lastRenderedPageBreak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前置处理程序</w:t>
      </w:r>
      <w:r w:rsidRPr="008355A0">
        <w:rPr>
          <w:color w:val="6A8759"/>
        </w:rPr>
        <w:t>....."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doBefore(pjp)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try</w:t>
      </w:r>
      <w:r w:rsidRPr="008355A0">
        <w:rPr>
          <w:color w:val="A9B7C6"/>
        </w:rPr>
        <w:t>{</w:t>
      </w:r>
      <w:r w:rsidRPr="008355A0">
        <w:rPr>
          <w:color w:val="A9B7C6"/>
        </w:rPr>
        <w:br/>
        <w:t xml:space="preserve">        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执行目标程序</w:t>
      </w:r>
      <w:r w:rsidRPr="008355A0">
        <w:rPr>
          <w:rFonts w:ascii="宋体" w:hAnsi="宋体" w:hint="eastAsia"/>
        </w:rPr>
        <w:br/>
        <w:t xml:space="preserve">            </w:t>
      </w:r>
      <w:r w:rsidRPr="008355A0">
        <w:rPr>
          <w:color w:val="A9B7C6"/>
        </w:rPr>
        <w:t>Object result = pjp.proceed()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doAfterReturning(pjp</w:t>
      </w:r>
      <w:r w:rsidRPr="008355A0">
        <w:rPr>
          <w:color w:val="CC7832"/>
        </w:rPr>
        <w:t>,</w:t>
      </w:r>
      <w:r w:rsidRPr="008355A0">
        <w:rPr>
          <w:color w:val="A9B7C6"/>
        </w:rPr>
        <w:t>result)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}</w:t>
      </w:r>
      <w:r w:rsidRPr="008355A0">
        <w:rPr>
          <w:color w:val="CC7832"/>
        </w:rPr>
        <w:t xml:space="preserve">catch </w:t>
      </w:r>
      <w:r w:rsidRPr="008355A0">
        <w:rPr>
          <w:color w:val="A9B7C6"/>
        </w:rPr>
        <w:t>(Throwable e){</w:t>
      </w:r>
      <w:r w:rsidRPr="008355A0">
        <w:rPr>
          <w:color w:val="A9B7C6"/>
        </w:rPr>
        <w:br/>
        <w:t xml:space="preserve">    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doException(pjp</w:t>
      </w:r>
      <w:r w:rsidRPr="008355A0">
        <w:rPr>
          <w:color w:val="CC7832"/>
        </w:rPr>
        <w:t>,</w:t>
      </w:r>
      <w:r w:rsidRPr="008355A0">
        <w:rPr>
          <w:color w:val="A9B7C6"/>
        </w:rPr>
        <w:t>e)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}</w:t>
      </w:r>
      <w:bookmarkStart w:id="0" w:name="_GoBack"/>
      <w:bookmarkEnd w:id="0"/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后置处理程序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doAfter(pjp)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  <w:t>}</w:t>
      </w:r>
    </w:p>
    <w:p w14:paraId="72F8CF5D" w14:textId="77777777" w:rsidR="008355A0" w:rsidRPr="008355A0" w:rsidRDefault="008355A0" w:rsidP="008355A0">
      <w:pPr>
        <w:rPr>
          <w:rFonts w:hint="eastAsia"/>
        </w:rPr>
      </w:pP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t>Templet</w:t>
      </w:r>
    </w:p>
    <w:p w14:paraId="5F185A0A" w14:textId="715CC3B8" w:rsidR="00DE50E8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0ECD5C0A" w14:textId="06749950" w:rsidR="00F72EEC" w:rsidRDefault="00F72EEC" w:rsidP="00F72EEC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的声明式事务控制</w:t>
      </w:r>
    </w:p>
    <w:p w14:paraId="422A4ED4" w14:textId="2D6E3441" w:rsidR="00F72EEC" w:rsidRPr="00F72EEC" w:rsidRDefault="00F72EEC" w:rsidP="00F72EEC">
      <w:pPr>
        <w:pStyle w:val="5"/>
        <w:rPr>
          <w:rFonts w:hint="eastAsia"/>
        </w:rPr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使用注解完成事务控制</w:t>
      </w:r>
    </w:p>
    <w:p w14:paraId="44431583" w14:textId="0C319BAB" w:rsidR="00DE50E8" w:rsidRDefault="00E62EEB" w:rsidP="00DE50E8">
      <w:pPr>
        <w:pStyle w:val="2"/>
      </w:pPr>
      <w:r>
        <w:rPr>
          <w:rFonts w:hint="eastAsia"/>
        </w:rPr>
        <w:t>第四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MVC</w:t>
      </w:r>
      <w:r w:rsidR="00DE50E8">
        <w:rPr>
          <w:rFonts w:hint="eastAsia"/>
        </w:rPr>
        <w:t>精通</w:t>
      </w:r>
    </w:p>
    <w:p w14:paraId="5C9D214C" w14:textId="79D3AD6F" w:rsidR="00DE50E8" w:rsidRDefault="00DE50E8" w:rsidP="008E15BF">
      <w:pPr>
        <w:pStyle w:val="3"/>
        <w:numPr>
          <w:ilvl w:val="0"/>
          <w:numId w:val="37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1FA0848C" w14:textId="19B5D603" w:rsidR="008E15BF" w:rsidRPr="008E15BF" w:rsidRDefault="008E15BF" w:rsidP="00806E81">
      <w:pPr>
        <w:pStyle w:val="code"/>
      </w:pPr>
      <w:r>
        <w:rPr>
          <w:noProof/>
        </w:rPr>
        <w:drawing>
          <wp:inline distT="0" distB="0" distL="0" distR="0" wp14:anchorId="6FDFEDB4" wp14:editId="265DC2F7">
            <wp:extent cx="5904230" cy="2719070"/>
            <wp:effectExtent l="0" t="0" r="127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r>
        <w:t>2.1  handlerMapping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6BD512B0" w:rsidR="00DE50E8" w:rsidRDefault="00E62EEB" w:rsidP="00DE50E8">
      <w:pPr>
        <w:pStyle w:val="2"/>
      </w:pPr>
      <w:r>
        <w:rPr>
          <w:rFonts w:hint="eastAsia"/>
        </w:rPr>
        <w:t>第五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MyBatis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5470C942" w14:textId="4AFA4973" w:rsidR="00DE50E8" w:rsidRDefault="00DE50E8" w:rsidP="00A72C12">
      <w:pPr>
        <w:pStyle w:val="3"/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7EE0A062" w14:textId="487388F0" w:rsidR="00C15C86" w:rsidRPr="00C15C86" w:rsidRDefault="006C532A" w:rsidP="00806E81">
      <w:pPr>
        <w:pStyle w:val="code"/>
      </w:pPr>
      <w:hyperlink r:id="rId77" w:history="1">
        <w:r w:rsidR="00C15C86" w:rsidRPr="00635A13">
          <w:rPr>
            <w:rStyle w:val="afb"/>
          </w:rPr>
          <w:t>http://www.mybatis.org/mybatis-3/getting-started.html</w:t>
        </w:r>
      </w:hyperlink>
      <w:r w:rsidR="00C15C86">
        <w:t xml:space="preserve"> </w:t>
      </w:r>
    </w:p>
    <w:p w14:paraId="4D446977" w14:textId="04140B30" w:rsidR="00A72C12" w:rsidRDefault="00A72C12" w:rsidP="00A72C12">
      <w:pPr>
        <w:pStyle w:val="4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架构图</w:t>
      </w:r>
    </w:p>
    <w:p w14:paraId="548EDBB6" w14:textId="77777777" w:rsidR="00A72C12" w:rsidRPr="00A72C12" w:rsidRDefault="00A72C12" w:rsidP="00A72C12">
      <w:pPr>
        <w:pStyle w:val="afff1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78FBB06" wp14:editId="300689DB">
            <wp:extent cx="5762625" cy="3209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262" w14:textId="77777777" w:rsidR="00A72C12" w:rsidRPr="00A72C12" w:rsidRDefault="00A72C12" w:rsidP="00A72C12"/>
    <w:p w14:paraId="14AC6F93" w14:textId="7E9493AB" w:rsidR="00A72C12" w:rsidRDefault="00A72C12" w:rsidP="00A72C12">
      <w:pPr>
        <w:pStyle w:val="4"/>
      </w:pPr>
      <w:r>
        <w:rPr>
          <w:rFonts w:hint="eastAsia"/>
        </w:rPr>
        <w:lastRenderedPageBreak/>
        <w:t>1.2</w:t>
      </w:r>
      <w:r>
        <w:t xml:space="preserve">  </w:t>
      </w:r>
      <w:r>
        <w:rPr>
          <w:rFonts w:hint="eastAsia"/>
        </w:rPr>
        <w:t>MyBatis</w:t>
      </w:r>
      <w:r>
        <w:rPr>
          <w:rFonts w:hint="eastAsia"/>
        </w:rPr>
        <w:t>运行流程</w:t>
      </w:r>
    </w:p>
    <w:p w14:paraId="28D2D330" w14:textId="7318B6C9" w:rsidR="00A72C12" w:rsidRDefault="00A72C12" w:rsidP="00A72C12">
      <w:pPr>
        <w:jc w:val="center"/>
      </w:pPr>
      <w:r>
        <w:rPr>
          <w:noProof/>
        </w:rPr>
        <w:drawing>
          <wp:inline distT="0" distB="0" distL="0" distR="0" wp14:anchorId="37F86857" wp14:editId="4FC7A992">
            <wp:extent cx="5029200" cy="4619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0C1" w14:textId="6C05C7C8" w:rsidR="00A72C12" w:rsidRDefault="00A72C12" w:rsidP="00A72C12">
      <w:pPr>
        <w:pStyle w:val="4"/>
      </w:pPr>
      <w:r>
        <w:t xml:space="preserve">1.3  </w:t>
      </w:r>
      <w:r>
        <w:rPr>
          <w:rFonts w:hint="eastAsia"/>
        </w:rPr>
        <w:t>MyBatis</w:t>
      </w:r>
      <w:r>
        <w:rPr>
          <w:rFonts w:hint="eastAsia"/>
        </w:rPr>
        <w:t>的增删改查</w:t>
      </w:r>
    </w:p>
    <w:p w14:paraId="7F51902F" w14:textId="51C41E8A" w:rsidR="005E0B20" w:rsidRPr="005E0B20" w:rsidRDefault="006C532A" w:rsidP="00806E81">
      <w:pPr>
        <w:pStyle w:val="code"/>
      </w:pPr>
      <w:hyperlink r:id="rId80" w:history="1">
        <w:r w:rsidR="005E0B20" w:rsidRPr="005B73EE">
          <w:rPr>
            <w:rStyle w:val="afb"/>
          </w:rPr>
          <w:t>http://www.cnblogs.com/woshimrf/p/5651966.html</w:t>
        </w:r>
      </w:hyperlink>
      <w:r w:rsidR="005E0B20">
        <w:rPr>
          <w:rFonts w:hint="eastAsia"/>
        </w:rPr>
        <w:t xml:space="preserve"> </w:t>
      </w:r>
      <w:r w:rsidR="005E0B20">
        <w:t xml:space="preserve"> </w:t>
      </w:r>
      <w:r w:rsidR="005E0B20">
        <w:rPr>
          <w:rFonts w:ascii="微软雅黑" w:eastAsia="微软雅黑" w:hAnsi="微软雅黑" w:cs="微软雅黑" w:hint="eastAsia"/>
        </w:rPr>
        <w:t>示例</w:t>
      </w:r>
    </w:p>
    <w:p w14:paraId="52FCB0B4" w14:textId="77019DB4" w:rsidR="00A745E6" w:rsidRDefault="00A745E6" w:rsidP="00A745E6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需求</w:t>
      </w:r>
    </w:p>
    <w:p w14:paraId="140BF70F" w14:textId="579C1A76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查询用户</w:t>
      </w:r>
    </w:p>
    <w:p w14:paraId="40A46532" w14:textId="6E5324A2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</w:t>
      </w:r>
    </w:p>
    <w:p w14:paraId="07BFD2CE" w14:textId="01F19D60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增加操作</w:t>
      </w:r>
    </w:p>
    <w:p w14:paraId="3D4E5331" w14:textId="742C0D1F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更新操作</w:t>
      </w:r>
    </w:p>
    <w:p w14:paraId="14ED8A5C" w14:textId="182D673C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删除操作</w:t>
      </w:r>
    </w:p>
    <w:p w14:paraId="696E472D" w14:textId="51777F4C" w:rsidR="00A745E6" w:rsidRDefault="00A745E6" w:rsidP="00A745E6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环境</w:t>
      </w:r>
    </w:p>
    <w:p w14:paraId="705B57D4" w14:textId="2A644E9C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环境，</w:t>
      </w:r>
      <w:r>
        <w:rPr>
          <w:rFonts w:hint="eastAsia"/>
        </w:rPr>
        <w:t>jdk8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IDEA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ven</w:t>
      </w:r>
    </w:p>
    <w:p w14:paraId="616AC79D" w14:textId="20E8021D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环境，</w:t>
      </w:r>
      <w:r>
        <w:rPr>
          <w:rFonts w:hint="eastAsia"/>
        </w:rPr>
        <w:t>mybatis.</w:t>
      </w:r>
      <w:r>
        <w:t>jar</w:t>
      </w:r>
      <w:r>
        <w:rPr>
          <w:rFonts w:hint="eastAsia"/>
        </w:rPr>
        <w:t>以及其依赖包</w:t>
      </w:r>
    </w:p>
    <w:p w14:paraId="7FA5C3E9" w14:textId="27D58935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环境，</w:t>
      </w:r>
      <w:r>
        <w:rPr>
          <w:rFonts w:hint="eastAsia"/>
        </w:rPr>
        <w:t>mysql-connect.</w:t>
      </w:r>
      <w:r>
        <w:t>jar</w:t>
      </w:r>
      <w:r w:rsidR="00772726">
        <w:rPr>
          <w:rFonts w:hint="eastAsia"/>
        </w:rPr>
        <w:t>以及其依赖包</w:t>
      </w:r>
    </w:p>
    <w:p w14:paraId="45FD7FFC" w14:textId="159A1AC4" w:rsidR="00772726" w:rsidRDefault="00772726" w:rsidP="00F526D1">
      <w:pPr>
        <w:pStyle w:val="5"/>
      </w:pPr>
      <w:r>
        <w:rPr>
          <w:rFonts w:hint="eastAsia"/>
        </w:rPr>
        <w:t>1.3.3</w:t>
      </w:r>
      <w:r>
        <w:t xml:space="preserve">  </w:t>
      </w:r>
      <w:r w:rsidR="00F526D1">
        <w:rPr>
          <w:rFonts w:hint="eastAsia"/>
        </w:rPr>
        <w:t>Log4j</w:t>
      </w:r>
      <w:r w:rsidR="00F526D1">
        <w:t>.properties</w:t>
      </w:r>
    </w:p>
    <w:p w14:paraId="66860DED" w14:textId="77777777" w:rsidR="00470E41" w:rsidRPr="00470E41" w:rsidRDefault="00470E41" w:rsidP="00806E81">
      <w:pPr>
        <w:pStyle w:val="code"/>
        <w:rPr>
          <w:color w:val="A9B7C6"/>
        </w:rPr>
      </w:pPr>
      <w:r w:rsidRPr="00470E41">
        <w:rPr>
          <w:color w:val="808080"/>
        </w:rPr>
        <w:t>#</w:t>
      </w:r>
      <w:r w:rsidRPr="00470E41">
        <w:rPr>
          <w:rFonts w:ascii="微软雅黑" w:eastAsia="微软雅黑" w:hAnsi="微软雅黑" w:cs="微软雅黑" w:hint="eastAsia"/>
          <w:color w:val="808080"/>
        </w:rPr>
        <w:t>开发环境设为</w:t>
      </w:r>
      <w:r w:rsidRPr="00470E41">
        <w:rPr>
          <w:color w:val="808080"/>
        </w:rPr>
        <w:t>DEBUG</w:t>
      </w:r>
      <w:r w:rsidRPr="00470E41">
        <w:rPr>
          <w:rFonts w:ascii="微软雅黑" w:eastAsia="微软雅黑" w:hAnsi="微软雅黑" w:cs="微软雅黑" w:hint="eastAsia"/>
          <w:color w:val="808080"/>
        </w:rPr>
        <w:t>，生产环境</w:t>
      </w:r>
      <w:r w:rsidRPr="00470E41">
        <w:rPr>
          <w:color w:val="808080"/>
        </w:rPr>
        <w:t>INFO</w:t>
      </w:r>
      <w:r w:rsidRPr="00470E41">
        <w:rPr>
          <w:rFonts w:ascii="微软雅黑" w:eastAsia="微软雅黑" w:hAnsi="微软雅黑" w:cs="微软雅黑" w:hint="eastAsia"/>
          <w:color w:val="808080"/>
        </w:rPr>
        <w:t>或这</w:t>
      </w:r>
      <w:r w:rsidRPr="00470E41">
        <w:rPr>
          <w:color w:val="808080"/>
        </w:rPr>
        <w:t>ERROR</w:t>
      </w:r>
      <w:r w:rsidRPr="00470E41">
        <w:rPr>
          <w:color w:val="808080"/>
        </w:rPr>
        <w:br/>
        <w:t># Global logging configuration</w:t>
      </w:r>
      <w:r w:rsidRPr="00470E41">
        <w:rPr>
          <w:color w:val="808080"/>
        </w:rPr>
        <w:br/>
      </w:r>
      <w:r w:rsidRPr="00470E41">
        <w:t>log4j.rootLogger</w:t>
      </w:r>
      <w:r w:rsidRPr="00470E41">
        <w:rPr>
          <w:color w:val="808080"/>
        </w:rPr>
        <w:t>=</w:t>
      </w:r>
      <w:r w:rsidRPr="00470E41">
        <w:rPr>
          <w:color w:val="6A8759"/>
        </w:rPr>
        <w:t>DEBUG, stdout</w:t>
      </w:r>
      <w:r w:rsidRPr="00470E41">
        <w:rPr>
          <w:color w:val="6A8759"/>
        </w:rPr>
        <w:br/>
      </w:r>
      <w:r w:rsidRPr="00470E41">
        <w:rPr>
          <w:color w:val="808080"/>
        </w:rPr>
        <w:t># Console output...</w:t>
      </w:r>
      <w:r w:rsidRPr="00470E41">
        <w:rPr>
          <w:color w:val="808080"/>
        </w:rPr>
        <w:br/>
      </w:r>
      <w:r w:rsidRPr="00470E41">
        <w:t>log4j.appender.stdout</w:t>
      </w:r>
      <w:r w:rsidRPr="00470E41">
        <w:rPr>
          <w:color w:val="808080"/>
        </w:rPr>
        <w:t>=</w:t>
      </w:r>
      <w:r w:rsidRPr="00470E41">
        <w:rPr>
          <w:color w:val="6A8759"/>
        </w:rPr>
        <w:t>org.apache.log4j.ConsoleAppender</w:t>
      </w:r>
      <w:r w:rsidRPr="00470E41">
        <w:rPr>
          <w:color w:val="6A8759"/>
        </w:rPr>
        <w:br/>
      </w:r>
      <w:r w:rsidRPr="00470E41">
        <w:lastRenderedPageBreak/>
        <w:t>log4j.appender.stdout.layout</w:t>
      </w:r>
      <w:r w:rsidRPr="00470E41">
        <w:rPr>
          <w:color w:val="808080"/>
        </w:rPr>
        <w:t>=</w:t>
      </w:r>
      <w:r w:rsidRPr="00470E41">
        <w:rPr>
          <w:color w:val="6A8759"/>
        </w:rPr>
        <w:t>org.apache.log4j.PatternLayout</w:t>
      </w:r>
      <w:r w:rsidRPr="00470E41">
        <w:rPr>
          <w:color w:val="6A8759"/>
        </w:rPr>
        <w:br/>
      </w:r>
      <w:r w:rsidRPr="00470E41">
        <w:t>log4j.appender.stdout.layout.ConversionPattern</w:t>
      </w:r>
      <w:r w:rsidRPr="00470E41">
        <w:rPr>
          <w:color w:val="808080"/>
        </w:rPr>
        <w:t>=</w:t>
      </w:r>
      <w:r w:rsidRPr="00470E41">
        <w:rPr>
          <w:color w:val="6A8759"/>
        </w:rPr>
        <w:t>%5p [%t] - %m%n</w:t>
      </w:r>
    </w:p>
    <w:p w14:paraId="5066C25A" w14:textId="6FB418F2" w:rsidR="007E1C1C" w:rsidRPr="00470E41" w:rsidRDefault="007E1C1C" w:rsidP="00806E81">
      <w:pPr>
        <w:pStyle w:val="code"/>
      </w:pPr>
    </w:p>
    <w:p w14:paraId="05F3D3A2" w14:textId="77777777" w:rsidR="00BF6426" w:rsidRDefault="007E1C1C" w:rsidP="000E188F">
      <w:pPr>
        <w:pStyle w:val="5"/>
      </w:pPr>
      <w:r>
        <w:rPr>
          <w:rFonts w:hint="eastAsia"/>
        </w:rPr>
        <w:t>1.3.4</w:t>
      </w:r>
      <w:r>
        <w:t xml:space="preserve">  </w:t>
      </w:r>
      <w:r w:rsidR="000E188F">
        <w:rPr>
          <w:rFonts w:hint="eastAsia"/>
        </w:rPr>
        <w:t>maven</w:t>
      </w:r>
      <w:r w:rsidR="00BF6426">
        <w:rPr>
          <w:rFonts w:hint="eastAsia"/>
        </w:rPr>
        <w:t>配置</w:t>
      </w:r>
    </w:p>
    <w:p w14:paraId="2E80CA03" w14:textId="60CE5504" w:rsidR="00326A31" w:rsidRDefault="00326A31" w:rsidP="00326A31">
      <w:r>
        <w:rPr>
          <w:rFonts w:hint="eastAsia"/>
        </w:rPr>
        <w:t>Maven</w:t>
      </w:r>
      <w:r>
        <w:rPr>
          <w:rFonts w:hint="eastAsia"/>
        </w:rPr>
        <w:t>将</w:t>
      </w:r>
      <w:r>
        <w:rPr>
          <w:rFonts w:hint="eastAsia"/>
        </w:rPr>
        <w:t>xml</w:t>
      </w:r>
      <w:r>
        <w:rPr>
          <w:rFonts w:hint="eastAsia"/>
        </w:rPr>
        <w:t>文件编译到</w:t>
      </w:r>
      <w:r>
        <w:rPr>
          <w:rFonts w:hint="eastAsia"/>
        </w:rPr>
        <w:t>classes</w:t>
      </w:r>
      <w:r>
        <w:rPr>
          <w:rFonts w:hint="eastAsia"/>
        </w:rPr>
        <w:t>文件夹下</w:t>
      </w:r>
    </w:p>
    <w:p w14:paraId="538C5931" w14:textId="77777777" w:rsidR="00326A31" w:rsidRPr="00326A31" w:rsidRDefault="00326A31" w:rsidP="00806E81">
      <w:pPr>
        <w:pStyle w:val="code"/>
        <w:rPr>
          <w:color w:val="A9B7C6"/>
        </w:rPr>
      </w:pPr>
      <w:r w:rsidRPr="00326A31">
        <w:t>&lt;build&gt;</w:t>
      </w:r>
      <w:r w:rsidRPr="00326A31">
        <w:br/>
        <w:t xml:space="preserve">  &lt;resources&gt;</w:t>
      </w:r>
      <w:r w:rsidRPr="00326A31">
        <w:br/>
        <w:t xml:space="preserve">    &lt;resource&gt;</w:t>
      </w:r>
      <w:r w:rsidRPr="00326A31">
        <w:br/>
        <w:t xml:space="preserve">      &lt;directory&gt;</w:t>
      </w:r>
      <w:r w:rsidRPr="00326A31">
        <w:rPr>
          <w:color w:val="A9B7C6"/>
        </w:rPr>
        <w:t>src/main/java</w:t>
      </w:r>
      <w:r w:rsidRPr="00326A31">
        <w:t>&lt;/directory&gt;</w:t>
      </w:r>
      <w:r w:rsidRPr="00326A31">
        <w:br/>
        <w:t xml:space="preserve">      &lt;includes&gt;</w:t>
      </w:r>
      <w:r w:rsidRPr="00326A31">
        <w:br/>
        <w:t xml:space="preserve">        &lt;include&gt;</w:t>
      </w:r>
      <w:r w:rsidRPr="00326A31">
        <w:rPr>
          <w:color w:val="A9B7C6"/>
        </w:rPr>
        <w:t>**/*.xml</w:t>
      </w:r>
      <w:r w:rsidRPr="00326A31">
        <w:t>&lt;/include&gt;</w:t>
      </w:r>
      <w:r w:rsidRPr="00326A31">
        <w:br/>
        <w:t xml:space="preserve">      &lt;/includes&gt;</w:t>
      </w:r>
      <w:r w:rsidRPr="00326A31">
        <w:br/>
        <w:t xml:space="preserve">    &lt;/resource&gt;</w:t>
      </w:r>
      <w:r w:rsidRPr="00326A31">
        <w:br/>
        <w:t xml:space="preserve">  &lt;/resources&gt;</w:t>
      </w:r>
      <w:r w:rsidRPr="00326A31">
        <w:br/>
        <w:t>&lt;/build&gt;</w:t>
      </w:r>
    </w:p>
    <w:p w14:paraId="66A075B5" w14:textId="77777777" w:rsidR="00326A31" w:rsidRPr="00326A31" w:rsidRDefault="00326A31" w:rsidP="00326A31"/>
    <w:p w14:paraId="6B2DF4B2" w14:textId="6886FFA6" w:rsidR="007E1C1C" w:rsidRDefault="00326A31" w:rsidP="00326A31">
      <w:r>
        <w:t>M</w:t>
      </w:r>
      <w:r>
        <w:rPr>
          <w:rFonts w:hint="eastAsia"/>
        </w:rPr>
        <w:t>aven</w:t>
      </w:r>
      <w:r>
        <w:rPr>
          <w:rFonts w:hint="eastAsia"/>
        </w:rPr>
        <w:t>的依赖包</w:t>
      </w:r>
      <w:r w:rsidR="00BF6426">
        <w:t xml:space="preserve"> </w:t>
      </w:r>
    </w:p>
    <w:p w14:paraId="792AD89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14:paraId="7BC38C7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https://mvnrepository.com/artifact/junit/junit --&gt;</w:t>
      </w:r>
    </w:p>
    <w:p w14:paraId="17F198D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A8031B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2FFFE4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1CA46C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4.12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480B06F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6A17A33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4B39FCAF" w14:textId="201FB7CD" w:rsidR="00E5376D" w:rsidRDefault="00E5376D" w:rsidP="00806E81">
      <w:pPr>
        <w:pStyle w:val="code"/>
      </w:pPr>
      <w:r>
        <w:tab/>
      </w:r>
      <w:r>
        <w:tab/>
        <w:t xml:space="preserve"> </w:t>
      </w:r>
    </w:p>
    <w:p w14:paraId="2261D577" w14:textId="0448E84A" w:rsidR="00E5376D" w:rsidRDefault="00E5376D" w:rsidP="00806E81">
      <w:pPr>
        <w:pStyle w:val="code"/>
      </w:pPr>
      <w:r>
        <w:tab/>
      </w:r>
      <w:r>
        <w:tab/>
      </w:r>
      <w:r>
        <w:rPr>
          <w:rFonts w:hint="eastAsia"/>
        </w:rPr>
        <w:t>&lt;</w:t>
      </w:r>
      <w:r w:rsidR="00162EBB">
        <w:t>!</w:t>
      </w:r>
      <w:r>
        <w:t xml:space="preserve">-- </w:t>
      </w:r>
      <w:r>
        <w:rPr>
          <w:rFonts w:hint="eastAsia"/>
        </w:rPr>
        <w:t>mysql</w:t>
      </w:r>
      <w:r>
        <w:t>5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mysql6</w:t>
      </w:r>
      <w:r>
        <w:rPr>
          <w:rFonts w:ascii="微软雅黑" w:eastAsia="微软雅黑" w:hAnsi="微软雅黑" w:cs="微软雅黑" w:hint="eastAsia"/>
        </w:rPr>
        <w:t>的区别，</w:t>
      </w:r>
      <w:r>
        <w:rPr>
          <w:rFonts w:hint="eastAsia"/>
        </w:rPr>
        <w:t>com</w:t>
      </w:r>
      <w:r>
        <w:t>.mysql.jdbc.Driver</w:t>
      </w:r>
    </w:p>
    <w:p w14:paraId="07E152E3" w14:textId="0B489F7B" w:rsidR="00E5376D" w:rsidRDefault="00E5376D" w:rsidP="00806E81">
      <w:pPr>
        <w:pStyle w:val="code"/>
      </w:pPr>
      <w:r>
        <w:tab/>
      </w:r>
      <w:r>
        <w:tab/>
      </w:r>
      <w:r>
        <w:tab/>
        <w:t>Com.mysql.cj.jdbc.Driver</w:t>
      </w:r>
    </w:p>
    <w:p w14:paraId="7BDB0943" w14:textId="0341A19A" w:rsidR="00E5376D" w:rsidRPr="00E5376D" w:rsidRDefault="00E5376D" w:rsidP="00806E81">
      <w:pPr>
        <w:pStyle w:val="code"/>
      </w:pPr>
      <w:r>
        <w:t>--&gt;</w:t>
      </w:r>
    </w:p>
    <w:p w14:paraId="018D178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CCB9C4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A376FF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u w:val="single"/>
        </w:rPr>
        <w:t>mysql</w:t>
      </w:r>
      <w: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BD02F96" w14:textId="7DD3D702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 w:rsidR="00E5376D">
        <w:rPr>
          <w:rFonts w:hint="eastAsia"/>
          <w:color w:val="008080"/>
        </w:rPr>
        <w:t>5.1.44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CBE7A9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0271B851" w14:textId="751464E5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</w:t>
      </w:r>
    </w:p>
    <w:p w14:paraId="5FB8BD8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D4B2C6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org.mybatis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57F22AE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mybatis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65ADF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3.4.5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CF13A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E32A9D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https://mvnrepository.com/artifact/asm/asm --&gt;</w:t>
      </w:r>
    </w:p>
    <w:p w14:paraId="38AB7F9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64AAAC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98790B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C72A8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3B6338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FE4E49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https://mvnrepository.com/artifact/cglib/cglib --&gt;</w:t>
      </w:r>
    </w:p>
    <w:p w14:paraId="7B2272F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3A115B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5CBF3D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C57370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38E70E4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1B10F6" w14:textId="6ED019B9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1066611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2A6AFC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commons-logging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FB14C2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commons-logging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1FC2D06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FC2CD2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F4505B1" w14:textId="48B5E3B7" w:rsidR="000E188F" w:rsidRDefault="000E188F" w:rsidP="00806E81">
      <w:pPr>
        <w:pStyle w:val="code"/>
        <w:rPr>
          <w:color w:val="595959" w:themeColor="text1" w:themeTint="A6"/>
        </w:rPr>
      </w:pPr>
      <w:r>
        <w:lastRenderedPageBreak/>
        <w:tab/>
      </w:r>
      <w:r>
        <w:tab/>
      </w:r>
    </w:p>
    <w:p w14:paraId="55F83DC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F67CDE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org.javassist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3C529DA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javassist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877439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t>3.21.0-GA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268167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163EEDE" w14:textId="2B885C7C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61CF795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6F6FBFE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D21AF9A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log4j-core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5A60B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63D280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36067E" w14:textId="29DE63E2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1AA3BF2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6E8270A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632E5A2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444D0B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1.2.17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F0730A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33FD100" w14:textId="20BBF6D9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5241CAE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11130C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B89BCC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E1C00B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1355932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4FB0B1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https://mvnrepository.com/artifact/org.slf4j/slf4j-api --&gt;</w:t>
      </w:r>
    </w:p>
    <w:p w14:paraId="3DE48B7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C6B9C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79D202EC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8C70CB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3EF75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5A35C96" w14:textId="3E25CB0B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07239EC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C8E887C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317019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24A50A7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6A9081A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44CADA8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</w:p>
    <w:p w14:paraId="0869AB1F" w14:textId="28C7247F" w:rsidR="000E188F" w:rsidRDefault="000E188F" w:rsidP="00806E81">
      <w:pPr>
        <w:pStyle w:val="code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14:paraId="7ACFE650" w14:textId="6D49825F" w:rsidR="00964F01" w:rsidRDefault="00964F01" w:rsidP="00806E81">
      <w:pPr>
        <w:pStyle w:val="code"/>
      </w:pPr>
    </w:p>
    <w:p w14:paraId="381B6B07" w14:textId="6F9A7964" w:rsidR="00964F01" w:rsidRDefault="00964F01" w:rsidP="00964F01">
      <w:pPr>
        <w:pStyle w:val="5"/>
      </w:pPr>
      <w:r>
        <w:rPr>
          <w:rFonts w:hint="eastAsia"/>
        </w:rPr>
        <w:t>1.3.5</w:t>
      </w:r>
      <w:r>
        <w:t xml:space="preserve">  </w:t>
      </w:r>
      <w:r>
        <w:rPr>
          <w:rFonts w:hint="eastAsia"/>
        </w:rPr>
        <w:t>全局配置文件</w:t>
      </w:r>
      <w:r w:rsidR="00A55E17">
        <w:rPr>
          <w:rFonts w:hint="eastAsia"/>
        </w:rPr>
        <w:t>s</w:t>
      </w:r>
      <w:r w:rsidR="00A55E17">
        <w:t>qlMaperConfig.xml</w:t>
      </w:r>
    </w:p>
    <w:p w14:paraId="232072EF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  <w:r>
        <w:rPr>
          <w:color w:val="000000"/>
        </w:rPr>
        <w:t xml:space="preserve">  </w:t>
      </w:r>
    </w:p>
    <w:p w14:paraId="2EE60B7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t>configuration</w:t>
      </w:r>
      <w:r>
        <w:rPr>
          <w:color w:val="595959" w:themeColor="text1" w:themeTint="A6"/>
        </w:rPr>
        <w:t xml:space="preserve">  </w:t>
      </w:r>
    </w:p>
    <w:p w14:paraId="4A51FF5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t>"-//mybatis.org//DTD Config 3.0//EN"</w:t>
      </w:r>
      <w:r>
        <w:rPr>
          <w:color w:val="595959" w:themeColor="text1" w:themeTint="A6"/>
        </w:rPr>
        <w:t xml:space="preserve">  </w:t>
      </w:r>
    </w:p>
    <w:p w14:paraId="46BD67C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>"http://mybatis.org/dtd/mybatis-3-config.dtd"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B43E9F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774191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2BF3C8E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加载</w:t>
      </w:r>
      <w:r>
        <w:t>java</w:t>
      </w:r>
      <w:r>
        <w:rPr>
          <w:rFonts w:ascii="微软雅黑" w:eastAsia="微软雅黑" w:hAnsi="微软雅黑" w:cs="微软雅黑" w:hint="eastAsia"/>
        </w:rPr>
        <w:t>的配置文件或者声明属性信息</w:t>
      </w:r>
      <w:r>
        <w:t xml:space="preserve"> --&gt;</w:t>
      </w:r>
      <w:r>
        <w:rPr>
          <w:color w:val="000000"/>
        </w:rPr>
        <w:t xml:space="preserve">  </w:t>
      </w:r>
    </w:p>
    <w:p w14:paraId="426ED9D9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</w:rPr>
        <w:t>"db.properties"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1A83FD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"db.username"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"123"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EA4CA3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properties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2EE1D3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3E35EC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>&lt;!-- &lt;settings&gt;&lt;/settings&gt; --&gt;</w:t>
      </w:r>
      <w:r>
        <w:rPr>
          <w:color w:val="000000"/>
        </w:rPr>
        <w:t xml:space="preserve">  </w:t>
      </w:r>
    </w:p>
    <w:p w14:paraId="74B8FBE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7A4722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自定义别名</w:t>
      </w:r>
      <w:r>
        <w:t xml:space="preserve"> --&gt;</w:t>
      </w:r>
      <w:r>
        <w:rPr>
          <w:color w:val="000000"/>
        </w:rPr>
        <w:t xml:space="preserve">  </w:t>
      </w:r>
    </w:p>
    <w:p w14:paraId="7ABC4D0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4E335E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单个别名定义</w:t>
      </w:r>
      <w:r>
        <w:t xml:space="preserve"> --&gt;</w:t>
      </w:r>
      <w:r>
        <w:rPr>
          <w:color w:val="000000"/>
        </w:rPr>
        <w:t xml:space="preserve">  </w:t>
      </w:r>
    </w:p>
    <w:p w14:paraId="3B9768E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>&lt;!-- &lt;typeAlias type="com.itheima.mybatis.po.User" alias="user"/&gt; --&gt;</w:t>
      </w:r>
      <w:r>
        <w:rPr>
          <w:color w:val="000000"/>
        </w:rPr>
        <w:t xml:space="preserve">  </w:t>
      </w:r>
    </w:p>
    <w:p w14:paraId="3A9F860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14E4E7C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批量别名定义（推荐）</w:t>
      </w:r>
      <w:r>
        <w:t xml:space="preserve"> --&gt;</w:t>
      </w:r>
      <w:r>
        <w:rPr>
          <w:color w:val="000000"/>
        </w:rPr>
        <w:t xml:space="preserve">  </w:t>
      </w:r>
    </w:p>
    <w:p w14:paraId="2C9B6F3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>&lt;!-- package</w:t>
      </w:r>
      <w:r>
        <w:rPr>
          <w:rFonts w:ascii="微软雅黑" w:eastAsia="微软雅黑" w:hAnsi="微软雅黑" w:cs="微软雅黑" w:hint="eastAsia"/>
        </w:rPr>
        <w:t>：指定包名称来为该包下的</w:t>
      </w:r>
      <w:r>
        <w:rPr>
          <w:u w:val="single"/>
        </w:rPr>
        <w:t>po</w:t>
      </w:r>
      <w:r>
        <w:rPr>
          <w:rFonts w:ascii="微软雅黑" w:eastAsia="微软雅黑" w:hAnsi="微软雅黑" w:cs="微软雅黑" w:hint="eastAsia"/>
        </w:rPr>
        <w:t>类声明别名，默认的别名就是类名（首字母大小写都可）</w:t>
      </w:r>
      <w:r>
        <w:t xml:space="preserve"> --&gt;</w:t>
      </w:r>
      <w:r>
        <w:rPr>
          <w:color w:val="000000"/>
        </w:rPr>
        <w:t xml:space="preserve">  </w:t>
      </w:r>
    </w:p>
    <w:p w14:paraId="620763BB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"com.itheima.mybatis.po"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5089DE5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54238E8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320234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 w:rsidRPr="00767197">
        <w:rPr>
          <w:rFonts w:ascii="微软雅黑" w:eastAsia="微软雅黑" w:hAnsi="微软雅黑" w:cs="微软雅黑" w:hint="eastAsia"/>
        </w:rPr>
        <w:t>配置</w:t>
      </w:r>
      <w:r w:rsidRPr="00767197">
        <w:rPr>
          <w:u w:val="single"/>
        </w:rPr>
        <w:t>mybatis</w:t>
      </w:r>
      <w:r w:rsidRPr="00767197">
        <w:rPr>
          <w:rFonts w:ascii="微软雅黑" w:eastAsia="微软雅黑" w:hAnsi="微软雅黑" w:cs="微软雅黑" w:hint="eastAsia"/>
        </w:rPr>
        <w:t>的环境信息，与</w:t>
      </w:r>
      <w:r w:rsidRPr="00767197">
        <w:t>spring</w:t>
      </w:r>
      <w:r w:rsidRPr="00767197">
        <w:rPr>
          <w:rFonts w:ascii="微软雅黑" w:eastAsia="微软雅黑" w:hAnsi="微软雅黑" w:cs="微软雅黑" w:hint="eastAsia"/>
        </w:rPr>
        <w:t>整合，该信息由</w:t>
      </w:r>
      <w:r w:rsidRPr="00767197">
        <w:t>spring</w:t>
      </w:r>
      <w:r w:rsidRPr="00767197">
        <w:rPr>
          <w:rFonts w:ascii="微软雅黑" w:eastAsia="微软雅黑" w:hAnsi="微软雅黑" w:cs="微软雅黑" w:hint="eastAsia"/>
        </w:rPr>
        <w:t>来管理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2F6C1F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rPr>
          <w:color w:val="595959" w:themeColor="text1" w:themeTint="A6"/>
        </w:rPr>
        <w:t xml:space="preserve"> </w:t>
      </w:r>
      <w:r>
        <w:t>default</w:t>
      </w:r>
      <w:r>
        <w:rPr>
          <w:color w:val="000000"/>
        </w:rPr>
        <w:t>=</w:t>
      </w:r>
      <w:r>
        <w:rPr>
          <w:i/>
          <w:iCs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F7B48B1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rPr>
          <w:color w:val="595959" w:themeColor="text1" w:themeTint="A6"/>
        </w:rPr>
        <w:t xml:space="preserve"> </w:t>
      </w:r>
      <w:r>
        <w:t>id</w:t>
      </w:r>
      <w:r>
        <w:rPr>
          <w:color w:val="000000"/>
        </w:rPr>
        <w:t>=</w:t>
      </w:r>
      <w:r>
        <w:rPr>
          <w:i/>
          <w:iCs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7A077B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配置</w:t>
      </w:r>
      <w:r>
        <w:t>JDBC</w:t>
      </w:r>
      <w:r>
        <w:rPr>
          <w:rFonts w:ascii="微软雅黑" w:eastAsia="微软雅黑" w:hAnsi="微软雅黑" w:cs="微软雅黑" w:hint="eastAsia"/>
        </w:rPr>
        <w:t>事务控制，由</w:t>
      </w:r>
      <w:r>
        <w:rPr>
          <w:u w:val="single"/>
        </w:rPr>
        <w:t>mybatis</w:t>
      </w:r>
      <w:r>
        <w:rPr>
          <w:rFonts w:ascii="微软雅黑" w:eastAsia="微软雅黑" w:hAnsi="微软雅黑" w:cs="微软雅黑" w:hint="eastAsia"/>
        </w:rPr>
        <w:t>进行管理</w:t>
      </w:r>
      <w:r>
        <w:t xml:space="preserve"> --&gt;</w:t>
      </w:r>
      <w:r>
        <w:rPr>
          <w:color w:val="000000"/>
        </w:rPr>
        <w:t xml:space="preserve">  </w:t>
      </w:r>
    </w:p>
    <w:p w14:paraId="621E1B1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t>transactionManager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t>transactionManager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8016F29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配置数据源，采用</w:t>
      </w:r>
      <w:r>
        <w:rPr>
          <w:u w:val="single"/>
        </w:rPr>
        <w:t>mybatis</w:t>
      </w:r>
      <w:r>
        <w:rPr>
          <w:rFonts w:ascii="微软雅黑" w:eastAsia="微软雅黑" w:hAnsi="微软雅黑" w:cs="微软雅黑" w:hint="eastAsia"/>
        </w:rPr>
        <w:t>连接池</w:t>
      </w:r>
      <w:r>
        <w:t xml:space="preserve"> --&gt;</w:t>
      </w:r>
      <w:r>
        <w:rPr>
          <w:color w:val="000000"/>
        </w:rPr>
        <w:t xml:space="preserve">  </w:t>
      </w:r>
    </w:p>
    <w:p w14:paraId="2A1247C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rPr>
          <w:color w:val="595959" w:themeColor="text1" w:themeTint="A6"/>
        </w:rPr>
        <w:t xml:space="preserve"> </w:t>
      </w:r>
      <w:r>
        <w:t>type=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  <w:r>
        <w:t xml:space="preserve">  </w:t>
      </w:r>
    </w:p>
    <w:p w14:paraId="1A581C2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"driver"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"${db.driver}"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413D820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name=</w:t>
      </w:r>
      <w:r>
        <w:rPr>
          <w:i/>
          <w:iCs/>
          <w:color w:val="2A00FF"/>
        </w:rPr>
        <w:t>"url"</w:t>
      </w:r>
      <w:r>
        <w:rPr>
          <w:color w:val="595959" w:themeColor="text1" w:themeTint="A6"/>
        </w:rPr>
        <w:t xml:space="preserve"> </w:t>
      </w:r>
      <w:r>
        <w:t>value=</w:t>
      </w:r>
      <w:r>
        <w:rPr>
          <w:i/>
          <w:iCs/>
          <w:color w:val="2A00FF"/>
        </w:rPr>
        <w:t>"${db.url}"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t xml:space="preserve">  </w:t>
      </w:r>
    </w:p>
    <w:p w14:paraId="6FB2094D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"${db.username}"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C1BC91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"password"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"${db.password}"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0FEEDA4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  <w:r>
        <w:t xml:space="preserve">  </w:t>
      </w:r>
    </w:p>
    <w:p w14:paraId="7EEFAECD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t>environment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C11E2F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environments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53DC8C4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0E4C04A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加载映射文件</w:t>
      </w:r>
      <w:r>
        <w:t xml:space="preserve"> --&gt;</w:t>
      </w:r>
      <w:r>
        <w:rPr>
          <w:color w:val="000000"/>
        </w:rPr>
        <w:t xml:space="preserve">  </w:t>
      </w:r>
    </w:p>
    <w:p w14:paraId="155A973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F68D79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</w:t>
      </w: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resource=</w:t>
      </w:r>
      <w:r>
        <w:rPr>
          <w:i/>
          <w:iCs/>
          <w:color w:val="2A00FF"/>
        </w:rPr>
        <w:t>"User.xml"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t xml:space="preserve">  </w:t>
      </w:r>
    </w:p>
    <w:p w14:paraId="0423092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>&lt;!-- &lt;mapper resource="</w:t>
      </w:r>
      <w:r>
        <w:rPr>
          <w:u w:val="single"/>
        </w:rPr>
        <w:t>mapper</w:t>
      </w:r>
      <w:r>
        <w:t>/UserMapper.xml" /&gt; --&gt;</w:t>
      </w:r>
      <w:r>
        <w:rPr>
          <w:color w:val="000000"/>
        </w:rPr>
        <w:t xml:space="preserve">  </w:t>
      </w:r>
    </w:p>
    <w:p w14:paraId="4F2211F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691784BF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批量加载映射文件</w:t>
      </w:r>
      <w:r>
        <w:t xml:space="preserve"> --&gt;</w:t>
      </w:r>
      <w:r>
        <w:rPr>
          <w:color w:val="000000"/>
        </w:rPr>
        <w:t xml:space="preserve">  </w:t>
      </w:r>
    </w:p>
    <w:p w14:paraId="464C7BB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t>"com.itheima.mybatis.mapper"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F31E2C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42FE459" w14:textId="52F8D393" w:rsidR="00A55E17" w:rsidRDefault="00A55E17" w:rsidP="00806E81">
      <w:pPr>
        <w:pStyle w:val="code"/>
        <w:rPr>
          <w:color w:val="000000"/>
        </w:rPr>
      </w:pP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ED97EBA" w14:textId="6A356D48" w:rsidR="00767197" w:rsidRDefault="00767197" w:rsidP="00806E81">
      <w:pPr>
        <w:pStyle w:val="code"/>
      </w:pPr>
    </w:p>
    <w:p w14:paraId="1EAE62B0" w14:textId="48F6251E" w:rsidR="00767197" w:rsidRDefault="00767197" w:rsidP="00767197">
      <w:pPr>
        <w:pStyle w:val="5"/>
      </w:pPr>
      <w:r>
        <w:rPr>
          <w:rFonts w:hint="eastAsia"/>
        </w:rPr>
        <w:t>1.3.6</w:t>
      </w:r>
      <w:r>
        <w:t xml:space="preserve">  </w:t>
      </w:r>
      <w:r>
        <w:rPr>
          <w:rFonts w:hint="eastAsia"/>
        </w:rPr>
        <w:t>工程目录结构</w:t>
      </w:r>
    </w:p>
    <w:p w14:paraId="25FACB64" w14:textId="108A18B1" w:rsidR="00767197" w:rsidRDefault="00767197" w:rsidP="00767197">
      <w:pPr>
        <w:jc w:val="center"/>
      </w:pPr>
      <w:r>
        <w:rPr>
          <w:noProof/>
        </w:rPr>
        <w:drawing>
          <wp:inline distT="0" distB="0" distL="0" distR="0" wp14:anchorId="09FE440D" wp14:editId="7A854CDC">
            <wp:extent cx="24955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76" w14:textId="45D6418E" w:rsidR="00767197" w:rsidRDefault="00767197" w:rsidP="005E0B20">
      <w:pPr>
        <w:pStyle w:val="5"/>
      </w:pPr>
      <w:r>
        <w:rPr>
          <w:rFonts w:hint="eastAsia"/>
        </w:rPr>
        <w:t>1.</w:t>
      </w:r>
      <w:r>
        <w:t xml:space="preserve">3.7  </w:t>
      </w:r>
      <w:r w:rsidR="005E0B20">
        <w:rPr>
          <w:rFonts w:hint="eastAsia"/>
        </w:rPr>
        <w:t>映射文件</w:t>
      </w:r>
      <w:r w:rsidR="005E0B20">
        <w:rPr>
          <w:rFonts w:hint="eastAsia"/>
        </w:rPr>
        <w:t xml:space="preserve"> </w:t>
      </w:r>
      <w:r w:rsidR="005E0B20">
        <w:t xml:space="preserve"> UserMapper.xml</w:t>
      </w:r>
    </w:p>
    <w:p w14:paraId="2FADA9D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</w:p>
    <w:p w14:paraId="3458A84B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t>mapper</w:t>
      </w:r>
    </w:p>
    <w:p w14:paraId="483D1844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t>"-//mybatis.org//DTD Mapper 3.0//EN"</w:t>
      </w:r>
    </w:p>
    <w:p w14:paraId="6AD8CC6E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t>"http://mybatis.org/dtd/mybatis-3-mapper.dtd"</w:t>
      </w:r>
      <w:r>
        <w:rPr>
          <w:color w:val="008080"/>
        </w:rPr>
        <w:t>&gt;</w:t>
      </w:r>
    </w:p>
    <w:p w14:paraId="1A278F19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 xml:space="preserve"> </w:t>
      </w:r>
    </w:p>
    <w:p w14:paraId="7AA984BA" w14:textId="2C252230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="00DD7C54">
        <w:rPr>
          <w:rFonts w:hint="eastAsia"/>
          <w:i/>
          <w:iCs/>
          <w:color w:val="2A00FF"/>
        </w:rPr>
        <w:t>test</w:t>
      </w:r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14:paraId="5455BAD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</w:p>
    <w:p w14:paraId="77ECEFD0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t xml:space="preserve">&lt;!-- </w:t>
      </w:r>
    </w:p>
    <w:p w14:paraId="57B9037C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其中</w:t>
      </w:r>
      <w:r>
        <w:t>id</w:t>
      </w:r>
      <w:r>
        <w:rPr>
          <w:rFonts w:ascii="微软雅黑" w:eastAsia="微软雅黑" w:hAnsi="微软雅黑" w:cs="微软雅黑" w:hint="eastAsia"/>
        </w:rPr>
        <w:t>是</w:t>
      </w:r>
      <w: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t>id</w:t>
      </w:r>
      <w:r>
        <w:rPr>
          <w:rFonts w:ascii="微软雅黑" w:eastAsia="微软雅黑" w:hAnsi="微软雅黑" w:cs="微软雅黑" w:hint="eastAsia"/>
        </w:rPr>
        <w:t>。</w:t>
      </w:r>
    </w:p>
    <w:p w14:paraId="6FC78EE0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  <w:t>paramterTyper</w:t>
      </w:r>
      <w:r>
        <w:rPr>
          <w:rFonts w:ascii="微软雅黑" w:eastAsia="微软雅黑" w:hAnsi="微软雅黑" w:cs="微软雅黑" w:hint="eastAsia"/>
        </w:rPr>
        <w:t>是参数</w:t>
      </w:r>
      <w:r>
        <w:t>#{id}</w:t>
      </w:r>
      <w:r>
        <w:rPr>
          <w:rFonts w:ascii="微软雅黑" w:eastAsia="微软雅黑" w:hAnsi="微软雅黑" w:cs="微软雅黑" w:hint="eastAsia"/>
        </w:rPr>
        <w:t>的类型</w:t>
      </w:r>
    </w:p>
    <w:p w14:paraId="55C1179E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  <w:t>resultType:</w:t>
      </w:r>
      <w:r>
        <w:rPr>
          <w:rFonts w:ascii="微软雅黑" w:eastAsia="微软雅黑" w:hAnsi="微软雅黑" w:cs="微软雅黑" w:hint="eastAsia"/>
        </w:rPr>
        <w:t>是返回值的类型</w:t>
      </w:r>
    </w:p>
    <w:p w14:paraId="6BB3E62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  <w:t xml:space="preserve"> --&gt;</w:t>
      </w:r>
    </w:p>
    <w:p w14:paraId="723F9531" w14:textId="77777777" w:rsidR="00DD7C54" w:rsidRPr="00DD7C54" w:rsidRDefault="00F619CB" w:rsidP="00806E81">
      <w:pPr>
        <w:pStyle w:val="code"/>
        <w:rPr>
          <w:color w:val="A9B7C6"/>
        </w:rPr>
      </w:pPr>
      <w:r>
        <w:rPr>
          <w:color w:val="000000"/>
        </w:rPr>
        <w:tab/>
      </w:r>
      <w:r w:rsidR="00DD7C54" w:rsidRPr="00DD7C54">
        <w:t xml:space="preserve">&lt;select </w:t>
      </w:r>
      <w:r w:rsidR="00DD7C54" w:rsidRPr="00DD7C54">
        <w:rPr>
          <w:color w:val="BABABA"/>
        </w:rPr>
        <w:t>id</w:t>
      </w:r>
      <w:r w:rsidR="00DD7C54" w:rsidRPr="00DD7C54">
        <w:t xml:space="preserve">="findById" </w:t>
      </w:r>
      <w:r w:rsidR="00DD7C54" w:rsidRPr="00DD7C54">
        <w:rPr>
          <w:color w:val="BABABA"/>
        </w:rPr>
        <w:t>parameterType</w:t>
      </w:r>
      <w:r w:rsidR="00DD7C54" w:rsidRPr="00DD7C54">
        <w:t xml:space="preserve">="int" </w:t>
      </w:r>
      <w:r w:rsidR="00DD7C54" w:rsidRPr="00DD7C54">
        <w:rPr>
          <w:color w:val="BABABA"/>
        </w:rPr>
        <w:t>resultType</w:t>
      </w:r>
      <w:r w:rsidR="00DD7C54" w:rsidRPr="00DD7C54">
        <w:t>="cn.edu.scnu.pojo.City"&gt;</w:t>
      </w:r>
      <w:r w:rsidR="00DD7C54" w:rsidRPr="00DD7C54">
        <w:br/>
        <w:t xml:space="preserve">    </w:t>
      </w:r>
      <w:r w:rsidR="00DD7C54" w:rsidRPr="00DD7C54">
        <w:rPr>
          <w:color w:val="A9B7C6"/>
        </w:rPr>
        <w:t xml:space="preserve">SELECT </w:t>
      </w:r>
      <w:r w:rsidR="00DD7C54" w:rsidRPr="00DD7C54">
        <w:rPr>
          <w:color w:val="FFC66D"/>
        </w:rPr>
        <w:t xml:space="preserve">* </w:t>
      </w:r>
      <w:r w:rsidR="00DD7C54" w:rsidRPr="00DD7C54">
        <w:rPr>
          <w:color w:val="A9B7C6"/>
        </w:rPr>
        <w:t>FROM areas WHERE id = #{id}</w:t>
      </w:r>
      <w:r w:rsidR="00DD7C54" w:rsidRPr="00DD7C54">
        <w:rPr>
          <w:color w:val="A9B7C6"/>
        </w:rPr>
        <w:br/>
      </w:r>
      <w:r w:rsidR="00DD7C54" w:rsidRPr="00DD7C54">
        <w:t>&lt;/select&gt;</w:t>
      </w:r>
    </w:p>
    <w:p w14:paraId="41920057" w14:textId="7EFAB004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</w:p>
    <w:p w14:paraId="479DC757" w14:textId="1923D510" w:rsidR="005E0B20" w:rsidRPr="005E0B20" w:rsidRDefault="00F619CB" w:rsidP="00806E81">
      <w:pPr>
        <w:pStyle w:val="code"/>
      </w:pPr>
      <w:r>
        <w:rPr>
          <w:color w:val="008080"/>
        </w:rPr>
        <w:t>&lt;/</w:t>
      </w:r>
      <w:r>
        <w:t>mapper</w:t>
      </w:r>
      <w:r>
        <w:rPr>
          <w:color w:val="008080"/>
        </w:rPr>
        <w:t>&gt;</w:t>
      </w:r>
    </w:p>
    <w:p w14:paraId="6D568FC0" w14:textId="0CA9AC42" w:rsidR="005E0B20" w:rsidRPr="005E0B20" w:rsidRDefault="0072057A" w:rsidP="0072057A">
      <w:pPr>
        <w:pStyle w:val="5"/>
      </w:pPr>
      <w:r>
        <w:rPr>
          <w:rFonts w:hint="eastAsia"/>
        </w:rPr>
        <w:t>1</w:t>
      </w:r>
      <w:r>
        <w:t xml:space="preserve">.3.8  </w:t>
      </w:r>
      <w:r>
        <w:rPr>
          <w:rFonts w:hint="eastAsia"/>
        </w:rPr>
        <w:t>测试文件</w:t>
      </w:r>
      <w:r w:rsidR="00E5376D">
        <w:rPr>
          <w:rFonts w:hint="eastAsia"/>
        </w:rPr>
        <w:t xml:space="preserve"> </w:t>
      </w:r>
      <w:r w:rsidR="00E5376D">
        <w:t xml:space="preserve">_ </w:t>
      </w:r>
      <w:r w:rsidR="00E5376D">
        <w:rPr>
          <w:rFonts w:hint="eastAsia"/>
        </w:rPr>
        <w:t>按</w:t>
      </w:r>
      <w:r w:rsidR="00E5376D">
        <w:rPr>
          <w:rFonts w:hint="eastAsia"/>
        </w:rPr>
        <w:t>ID</w:t>
      </w:r>
      <w:r w:rsidR="00E5376D">
        <w:rPr>
          <w:rFonts w:hint="eastAsia"/>
        </w:rPr>
        <w:t>查询用户信息</w:t>
      </w:r>
    </w:p>
    <w:p w14:paraId="32EF5E68" w14:textId="77777777" w:rsidR="00DD7C54" w:rsidRPr="00DD7C54" w:rsidRDefault="00DD7C54" w:rsidP="00806E81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</w:t>
      </w:r>
      <w:r w:rsidRPr="00DD7C54">
        <w:rPr>
          <w:color w:val="FFC66D"/>
        </w:rPr>
        <w:t>findById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City city = session.selectOne(</w:t>
      </w:r>
      <w:r w:rsidRPr="00DD7C54">
        <w:rPr>
          <w:color w:val="6A8759"/>
        </w:rPr>
        <w:t>"test.findById"</w:t>
      </w:r>
      <w:r w:rsidRPr="00DD7C54">
        <w:rPr>
          <w:color w:val="CC7832"/>
        </w:rPr>
        <w:t>,</w:t>
      </w:r>
      <w:r w:rsidRPr="00DD7C54">
        <w:rPr>
          <w:color w:val="6897BB"/>
        </w:rPr>
        <w:t>2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53E4A9EA" w14:textId="53C4FFB3" w:rsidR="004B2127" w:rsidRPr="00DD7C54" w:rsidRDefault="004B2127" w:rsidP="00806E81">
      <w:pPr>
        <w:pStyle w:val="code"/>
      </w:pPr>
    </w:p>
    <w:p w14:paraId="47925F14" w14:textId="5744C527" w:rsidR="004B2127" w:rsidRDefault="004B2127" w:rsidP="00DD7C54">
      <w:pPr>
        <w:pStyle w:val="5"/>
      </w:pPr>
      <w:r>
        <w:rPr>
          <w:rFonts w:hint="eastAsia"/>
        </w:rPr>
        <w:t>1.3.9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查询用户信息</w:t>
      </w:r>
    </w:p>
    <w:p w14:paraId="044C44A9" w14:textId="447C7FCF" w:rsidR="004B2127" w:rsidRDefault="00DD7C54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4291887F" w14:textId="77777777" w:rsidR="00DD7C54" w:rsidRPr="00DD7C54" w:rsidRDefault="00DD7C54" w:rsidP="00806E81">
      <w:pPr>
        <w:pStyle w:val="code"/>
        <w:rPr>
          <w:color w:val="A9B7C6"/>
        </w:rPr>
      </w:pPr>
      <w:r w:rsidRPr="00DD7C54">
        <w:t>&lt;!--</w:t>
      </w:r>
      <w:r w:rsidRPr="00DD7C54">
        <w:br/>
        <w:t xml:space="preserve">    </w:t>
      </w:r>
      <w:r w:rsidRPr="00DD7C54">
        <w:rPr>
          <w:rFonts w:ascii="微软雅黑" w:eastAsia="微软雅黑" w:hAnsi="微软雅黑" w:cs="微软雅黑" w:hint="eastAsia"/>
        </w:rPr>
        <w:t>注意：</w:t>
      </w:r>
      <w:r w:rsidRPr="00DD7C54">
        <w:br/>
        <w:t xml:space="preserve">        resultType:</w:t>
      </w:r>
      <w:r w:rsidRPr="00DD7C54">
        <w:rPr>
          <w:rFonts w:ascii="微软雅黑" w:eastAsia="微软雅黑" w:hAnsi="微软雅黑" w:cs="微软雅黑" w:hint="eastAsia"/>
        </w:rPr>
        <w:t>返回无论单条还是多条，都指的是数据类型</w:t>
      </w:r>
      <w:r w:rsidRPr="00DD7C54">
        <w:br/>
        <w:t xml:space="preserve">        ${} : </w:t>
      </w:r>
      <w:r w:rsidRPr="00DD7C54">
        <w:rPr>
          <w:rFonts w:ascii="微软雅黑" w:eastAsia="微软雅黑" w:hAnsi="微软雅黑" w:cs="微软雅黑" w:hint="eastAsia"/>
        </w:rPr>
        <w:t>表示拼接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，如果是基本数据类型，</w:t>
      </w:r>
      <w:r w:rsidRPr="00DD7C54">
        <w:t>{}</w:t>
      </w:r>
      <w:r w:rsidRPr="00DD7C54">
        <w:rPr>
          <w:rFonts w:ascii="微软雅黑" w:eastAsia="微软雅黑" w:hAnsi="微软雅黑" w:cs="微软雅黑" w:hint="eastAsia"/>
        </w:rPr>
        <w:t>必须是</w:t>
      </w:r>
      <w:r w:rsidRPr="00DD7C54">
        <w:t>{value}</w:t>
      </w:r>
      <w:r w:rsidRPr="00DD7C54">
        <w:rPr>
          <w:rFonts w:ascii="微软雅黑" w:eastAsia="微软雅黑" w:hAnsi="微软雅黑" w:cs="微软雅黑" w:hint="eastAsia"/>
        </w:rPr>
        <w:t>，否则会出错。</w:t>
      </w:r>
      <w:r w:rsidRPr="00DD7C54">
        <w:rPr>
          <w:rFonts w:ascii="宋体" w:hAnsi="宋体" w:hint="eastAsia"/>
        </w:rPr>
        <w:br/>
        <w:t xml:space="preserve">            </w:t>
      </w:r>
      <w:r w:rsidRPr="00DD7C54">
        <w:rPr>
          <w:rFonts w:ascii="微软雅黑" w:eastAsia="微软雅黑" w:hAnsi="微软雅黑" w:cs="微软雅黑" w:hint="eastAsia"/>
        </w:rPr>
        <w:t>由于是拼接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，因此会出现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注入，比如</w:t>
      </w:r>
      <w:r w:rsidRPr="00DD7C54">
        <w:t>value= 'or 1=1 or'</w:t>
      </w:r>
      <w:r w:rsidRPr="00DD7C54">
        <w:rPr>
          <w:rFonts w:ascii="微软雅黑" w:eastAsia="微软雅黑" w:hAnsi="微软雅黑" w:cs="微软雅黑" w:hint="eastAsia"/>
        </w:rPr>
        <w:t>，拼接之后：</w:t>
      </w:r>
      <w:r w:rsidRPr="00DD7C54">
        <w:br/>
        <w:t xml:space="preserve">                '%' or 1=1 or '%'</w:t>
      </w:r>
      <w:r w:rsidRPr="00DD7C54">
        <w:br/>
        <w:t>--&gt;</w:t>
      </w:r>
      <w:r w:rsidRPr="00DD7C54">
        <w:br/>
        <w:t xml:space="preserve">&lt;select </w:t>
      </w:r>
      <w:r w:rsidRPr="00DD7C54">
        <w:rPr>
          <w:color w:val="BABABA"/>
        </w:rPr>
        <w:t>id</w:t>
      </w:r>
      <w:r w:rsidRPr="00DD7C54">
        <w:rPr>
          <w:color w:val="6A8759"/>
        </w:rPr>
        <w:t xml:space="preserve">="findByName" </w:t>
      </w:r>
      <w:r w:rsidRPr="00DD7C54">
        <w:rPr>
          <w:color w:val="BABABA"/>
        </w:rPr>
        <w:t>parameterType</w:t>
      </w:r>
      <w:r w:rsidRPr="00DD7C54">
        <w:rPr>
          <w:color w:val="6A8759"/>
        </w:rPr>
        <w:t xml:space="preserve">="java.lang.String" </w:t>
      </w:r>
      <w:r w:rsidRPr="00DD7C54">
        <w:rPr>
          <w:color w:val="BABABA"/>
        </w:rPr>
        <w:t>resultType</w:t>
      </w:r>
      <w:r w:rsidRPr="00DD7C54">
        <w:rPr>
          <w:color w:val="6A8759"/>
        </w:rPr>
        <w:t>="cn.edu.scnu.pojo.City"</w:t>
      </w:r>
      <w:r w:rsidRPr="00DD7C54">
        <w:t>&gt;</w:t>
      </w:r>
      <w:r w:rsidRPr="00DD7C54">
        <w:br/>
      </w:r>
      <w:r w:rsidRPr="00DD7C54">
        <w:br/>
        <w:t xml:space="preserve">    </w:t>
      </w:r>
      <w:r w:rsidRPr="00DD7C54">
        <w:rPr>
          <w:color w:val="A9B7C6"/>
        </w:rPr>
        <w:t xml:space="preserve">SELECT </w:t>
      </w:r>
      <w:r w:rsidRPr="00DD7C54">
        <w:rPr>
          <w:color w:val="FFC66D"/>
        </w:rPr>
        <w:t xml:space="preserve">* </w:t>
      </w:r>
      <w:r w:rsidRPr="00DD7C54">
        <w:rPr>
          <w:color w:val="A9B7C6"/>
        </w:rPr>
        <w:t>FROM areas WHERE area LIKE '%${value}%'</w:t>
      </w:r>
      <w:r w:rsidRPr="00DD7C54">
        <w:rPr>
          <w:color w:val="A9B7C6"/>
        </w:rPr>
        <w:br/>
      </w:r>
      <w:r w:rsidRPr="00DD7C54">
        <w:rPr>
          <w:color w:val="A9B7C6"/>
        </w:rPr>
        <w:br/>
      </w:r>
      <w:r w:rsidRPr="00DD7C54">
        <w:t>&lt;/select&gt;</w:t>
      </w:r>
    </w:p>
    <w:p w14:paraId="77400854" w14:textId="70C2803C" w:rsidR="00DD7C54" w:rsidRDefault="00DD7C54" w:rsidP="00806E81">
      <w:pPr>
        <w:pStyle w:val="code"/>
      </w:pPr>
    </w:p>
    <w:p w14:paraId="70BE7933" w14:textId="3EDD61F0" w:rsidR="00DD7C54" w:rsidRDefault="00DD7C54" w:rsidP="00806E81">
      <w:pPr>
        <w:pStyle w:val="code"/>
      </w:pPr>
      <w:r>
        <w:rPr>
          <w:rFonts w:hint="eastAsia"/>
        </w:rPr>
        <w:t>f</w:t>
      </w:r>
      <w:r>
        <w:t>indByName.java</w:t>
      </w:r>
    </w:p>
    <w:p w14:paraId="70D6D255" w14:textId="77777777" w:rsidR="00DD7C54" w:rsidRPr="00DD7C54" w:rsidRDefault="00DD7C54" w:rsidP="00806E81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 </w:t>
      </w:r>
      <w:r w:rsidRPr="00DD7C54">
        <w:rPr>
          <w:color w:val="FFC66D"/>
        </w:rPr>
        <w:t>findByName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lastRenderedPageBreak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List&lt;City&gt; cities = session.selectList(</w:t>
      </w:r>
      <w:r w:rsidRPr="00DD7C54">
        <w:rPr>
          <w:color w:val="6A8759"/>
        </w:rPr>
        <w:t>"test.findByName"</w:t>
      </w:r>
      <w:r w:rsidRPr="00DD7C54">
        <w:rPr>
          <w:color w:val="CC7832"/>
        </w:rPr>
        <w:t>,</w:t>
      </w:r>
      <w:r w:rsidRPr="00DD7C54">
        <w:rPr>
          <w:color w:val="6A8759"/>
        </w:rPr>
        <w:t>"</w:t>
      </w:r>
      <w:r w:rsidRPr="00DD7C54">
        <w:rPr>
          <w:rFonts w:ascii="微软雅黑" w:eastAsia="微软雅黑" w:hAnsi="微软雅黑" w:cs="微软雅黑" w:hint="eastAsia"/>
          <w:color w:val="6A8759"/>
        </w:rPr>
        <w:t>区</w:t>
      </w:r>
      <w:r w:rsidRPr="00DD7C54">
        <w:rPr>
          <w:color w:val="6A8759"/>
        </w:rPr>
        <w:t>"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for</w:t>
      </w:r>
      <w:r w:rsidRPr="00DD7C54">
        <w:t>(City city:cities){</w:t>
      </w:r>
      <w:r w:rsidRPr="00DD7C54">
        <w:br/>
        <w:t xml:space="preserve">        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}</w:t>
      </w:r>
      <w:r w:rsidRPr="00DD7C54">
        <w:br/>
      </w:r>
      <w:r w:rsidRPr="00DD7C54">
        <w:br/>
        <w:t xml:space="preserve">    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4E03179E" w14:textId="57608982" w:rsidR="00DD7C54" w:rsidRPr="00DD7C54" w:rsidRDefault="00DD7C54" w:rsidP="00806E81">
      <w:pPr>
        <w:pStyle w:val="code"/>
      </w:pPr>
    </w:p>
    <w:p w14:paraId="2D882AB3" w14:textId="63A374E4" w:rsidR="00DD7C54" w:rsidRDefault="00C15642" w:rsidP="00C15642">
      <w:pPr>
        <w:pStyle w:val="5"/>
      </w:pPr>
      <w:r>
        <w:rPr>
          <w:rFonts w:hint="eastAsia"/>
        </w:rPr>
        <w:t>1</w:t>
      </w:r>
      <w:r>
        <w:t xml:space="preserve">.3.10  </w:t>
      </w:r>
      <w:r>
        <w:rPr>
          <w:rFonts w:hint="eastAsia"/>
        </w:rPr>
        <w:t>插入用户信息</w:t>
      </w:r>
    </w:p>
    <w:p w14:paraId="10C84DD6" w14:textId="5329BA09" w:rsidR="00C15642" w:rsidRDefault="00C15642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3C58330" w14:textId="77777777" w:rsidR="00C15642" w:rsidRPr="00C15642" w:rsidRDefault="00C15642" w:rsidP="00806E81">
      <w:pPr>
        <w:pStyle w:val="code"/>
      </w:pPr>
      <w:r w:rsidRPr="00C15642">
        <w:rPr>
          <w:color w:val="808080"/>
        </w:rPr>
        <w:t>&lt;!--</w:t>
      </w:r>
      <w:r w:rsidRPr="00C15642">
        <w:rPr>
          <w:color w:val="808080"/>
        </w:rPr>
        <w:br/>
        <w:t xml:space="preserve">    parameterType : </w:t>
      </w:r>
      <w:r w:rsidRPr="00C15642">
        <w:rPr>
          <w:rFonts w:ascii="微软雅黑" w:eastAsia="微软雅黑" w:hAnsi="微软雅黑" w:cs="微软雅黑" w:hint="eastAsia"/>
          <w:color w:val="808080"/>
        </w:rPr>
        <w:t>插入的数据对象</w:t>
      </w:r>
      <w:r w:rsidRPr="00C15642">
        <w:rPr>
          <w:color w:val="808080"/>
        </w:rPr>
        <w:br/>
        <w:t xml:space="preserve">    #{}</w:t>
      </w:r>
      <w:r w:rsidRPr="00C15642">
        <w:rPr>
          <w:rFonts w:ascii="微软雅黑" w:eastAsia="微软雅黑" w:hAnsi="微软雅黑" w:cs="微软雅黑" w:hint="eastAsia"/>
          <w:color w:val="808080"/>
        </w:rPr>
        <w:t>，可以获取对象中的指定属性，比如</w:t>
      </w:r>
      <w:r w:rsidRPr="00C15642">
        <w:rPr>
          <w:color w:val="808080"/>
        </w:rPr>
        <w:t>id</w:t>
      </w:r>
      <w:r w:rsidRPr="00C15642">
        <w:rPr>
          <w:rFonts w:ascii="微软雅黑" w:eastAsia="微软雅黑" w:hAnsi="微软雅黑" w:cs="微软雅黑" w:hint="eastAsia"/>
          <w:color w:val="808080"/>
        </w:rPr>
        <w:t>属性。</w:t>
      </w:r>
      <w:r w:rsidRPr="00C15642">
        <w:rPr>
          <w:rFonts w:ascii="宋体" w:hAnsi="宋体" w:hint="eastAsia"/>
          <w:color w:val="808080"/>
        </w:rPr>
        <w:br/>
      </w:r>
      <w:r w:rsidRPr="00C15642">
        <w:rPr>
          <w:color w:val="808080"/>
        </w:rPr>
        <w:t>--&gt;</w:t>
      </w:r>
      <w:r w:rsidRPr="00C15642">
        <w:rPr>
          <w:color w:val="808080"/>
        </w:rPr>
        <w:br/>
      </w:r>
      <w:r w:rsidRPr="00C15642">
        <w:t xml:space="preserve">&lt;insert </w:t>
      </w:r>
      <w:r w:rsidRPr="00C15642">
        <w:rPr>
          <w:color w:val="BABABA"/>
        </w:rPr>
        <w:t>id</w:t>
      </w:r>
      <w:r w:rsidRPr="00C15642">
        <w:rPr>
          <w:color w:val="6A8759"/>
        </w:rPr>
        <w:t xml:space="preserve">="insertUser" </w:t>
      </w:r>
      <w:r w:rsidRPr="00C15642">
        <w:rPr>
          <w:color w:val="BABABA"/>
        </w:rPr>
        <w:t>parameterType</w:t>
      </w:r>
      <w:r w:rsidRPr="00C15642">
        <w:rPr>
          <w:color w:val="6A8759"/>
        </w:rPr>
        <w:t>="cn.edu.scnu.pojo.User"</w:t>
      </w:r>
      <w:r w:rsidRPr="00C15642">
        <w:t>&gt;</w:t>
      </w:r>
      <w:r w:rsidRPr="00C15642">
        <w:br/>
        <w:t xml:space="preserve">    INSERT INTO users(id,name,age,addr) VALUE(#{id},#{name},#{age},#{addr})</w:t>
      </w:r>
      <w:r w:rsidRPr="00C15642">
        <w:br/>
        <w:t>&lt;/insert&gt;</w:t>
      </w:r>
    </w:p>
    <w:p w14:paraId="02D2C304" w14:textId="785EF430" w:rsidR="00C15642" w:rsidRPr="00C15642" w:rsidRDefault="00C15642" w:rsidP="00806E81">
      <w:pPr>
        <w:pStyle w:val="code"/>
      </w:pPr>
    </w:p>
    <w:p w14:paraId="7834AF62" w14:textId="3FB39CE1" w:rsidR="00C15642" w:rsidRDefault="00C15642" w:rsidP="00806E81">
      <w:pPr>
        <w:pStyle w:val="code"/>
      </w:pPr>
      <w:r>
        <w:tab/>
        <w:t>insertObject,java</w:t>
      </w:r>
      <w:r w:rsidRPr="00C15642">
        <w:br/>
      </w:r>
      <w:r w:rsidRPr="00C15642">
        <w:rPr>
          <w:color w:val="BBB529"/>
        </w:rPr>
        <w:t>@Test</w:t>
      </w:r>
      <w:r w:rsidRPr="00C15642">
        <w:rPr>
          <w:color w:val="BBB529"/>
        </w:rPr>
        <w:br/>
      </w:r>
      <w:r w:rsidRPr="00C15642">
        <w:rPr>
          <w:color w:val="CC7832"/>
        </w:rPr>
        <w:t xml:space="preserve">public void </w:t>
      </w:r>
      <w:r w:rsidRPr="00C15642">
        <w:rPr>
          <w:color w:val="FFC66D"/>
        </w:rPr>
        <w:t>insertObject</w:t>
      </w:r>
      <w:r w:rsidRPr="00C15642">
        <w:t xml:space="preserve">() </w:t>
      </w:r>
      <w:r w:rsidRPr="00C15642">
        <w:rPr>
          <w:color w:val="CC7832"/>
        </w:rPr>
        <w:t xml:space="preserve">throws </w:t>
      </w:r>
      <w:r w:rsidRPr="00C15642">
        <w:t>IOException {</w:t>
      </w:r>
      <w:r w:rsidRPr="00C15642">
        <w:br/>
        <w:t xml:space="preserve">    User user = </w:t>
      </w:r>
      <w:r w:rsidRPr="00C15642">
        <w:rPr>
          <w:color w:val="CC7832"/>
        </w:rPr>
        <w:t xml:space="preserve">new </w:t>
      </w:r>
      <w:r w:rsidRPr="00C15642">
        <w:t>User()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user.setId(</w:t>
      </w:r>
      <w:r w:rsidRPr="00C15642">
        <w:rPr>
          <w:color w:val="6897BB"/>
        </w:rPr>
        <w:t>6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user.setName(</w:t>
      </w:r>
      <w:r w:rsidRPr="00C15642">
        <w:rPr>
          <w:color w:val="6A8759"/>
        </w:rPr>
        <w:t>"ff"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user.setAge(</w:t>
      </w:r>
      <w:r w:rsidRPr="00C15642">
        <w:rPr>
          <w:color w:val="6897BB"/>
        </w:rPr>
        <w:t>24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user.setAddr(</w:t>
      </w:r>
      <w:r w:rsidRPr="00C15642">
        <w:rPr>
          <w:color w:val="6A8759"/>
        </w:rPr>
        <w:t>"shandong"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.println(user.toString())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</w:t>
      </w:r>
      <w:r w:rsidRPr="00C15642">
        <w:rPr>
          <w:color w:val="6A8759"/>
        </w:rPr>
        <w:t>"*******************"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微软雅黑" w:eastAsia="微软雅黑" w:hAnsi="微软雅黑" w:cs="微软雅黑" w:hint="eastAsia"/>
          <w:color w:val="808080"/>
        </w:rPr>
        <w:t>创建会话工厂</w:t>
      </w:r>
      <w:r w:rsidRPr="00C15642">
        <w:rPr>
          <w:rFonts w:ascii="宋体" w:hAnsi="宋体" w:hint="eastAsia"/>
          <w:color w:val="808080"/>
        </w:rPr>
        <w:br/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rPr>
          <w:color w:val="808080"/>
        </w:rPr>
        <w:t>//cn/edu/scnu/conf/mybatis-config.xml</w:t>
      </w:r>
      <w:r w:rsidRPr="00C15642">
        <w:rPr>
          <w:color w:val="808080"/>
        </w:rPr>
        <w:br/>
        <w:t xml:space="preserve">    </w:t>
      </w:r>
      <w:r w:rsidRPr="00C15642">
        <w:t xml:space="preserve">String resource = </w:t>
      </w:r>
      <w:r w:rsidRPr="00C15642">
        <w:rPr>
          <w:color w:val="6A8759"/>
        </w:rPr>
        <w:t>"cn/edu/scnu/conf/mybatis-config.xml"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InputStream inputStream = Resources.</w:t>
      </w:r>
      <w:r w:rsidRPr="00C15642">
        <w:rPr>
          <w:i/>
          <w:iCs/>
        </w:rPr>
        <w:t>getResourceAsStream</w:t>
      </w:r>
      <w:r w:rsidRPr="00C15642">
        <w:t>(resource)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 xml:space="preserve">SqlSessionFactory sessionFactory = </w:t>
      </w:r>
      <w:r w:rsidRPr="00C15642">
        <w:rPr>
          <w:color w:val="CC7832"/>
        </w:rPr>
        <w:t xml:space="preserve">new </w:t>
      </w:r>
      <w:r w:rsidRPr="00C15642">
        <w:t>SqlSessionFactoryBuilder().build(inputStream)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微软雅黑" w:eastAsia="微软雅黑" w:hAnsi="微软雅黑" w:cs="微软雅黑" w:hint="eastAsia"/>
          <w:color w:val="808080"/>
        </w:rPr>
        <w:t>创建会话</w:t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t>SqlSession session = sessionFactory.openSession()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int </w:t>
      </w:r>
      <w:r w:rsidRPr="00C15642">
        <w:t>i = session.insert(</w:t>
      </w:r>
      <w:r w:rsidRPr="00C15642">
        <w:rPr>
          <w:color w:val="6A8759"/>
        </w:rPr>
        <w:t>"test.insertUser"</w:t>
      </w:r>
      <w:r w:rsidRPr="00C15642">
        <w:rPr>
          <w:color w:val="CC7832"/>
        </w:rPr>
        <w:t>,</w:t>
      </w:r>
      <w:r w:rsidRPr="00C15642">
        <w:t>user)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session.commit()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.println(i)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session.close()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t>}</w:t>
      </w:r>
    </w:p>
    <w:p w14:paraId="68963628" w14:textId="357077A9" w:rsidR="00694831" w:rsidRDefault="00694831" w:rsidP="009916A4">
      <w:pPr>
        <w:pStyle w:val="5"/>
      </w:pPr>
      <w:r>
        <w:lastRenderedPageBreak/>
        <w:t xml:space="preserve">1.3.11 </w:t>
      </w:r>
      <w:r>
        <w:rPr>
          <w:rFonts w:hint="eastAsia"/>
        </w:rPr>
        <w:t>自增主键在插入后的获取</w:t>
      </w:r>
    </w:p>
    <w:p w14:paraId="66350515" w14:textId="77966EFC" w:rsidR="00694831" w:rsidRDefault="00694831" w:rsidP="00806E81">
      <w:pPr>
        <w:pStyle w:val="code"/>
      </w:pPr>
      <w:r>
        <w:tab/>
        <w:t>M</w:t>
      </w:r>
      <w:r>
        <w:rPr>
          <w:rFonts w:hint="eastAsia"/>
        </w:rPr>
        <w:t>apper.</w:t>
      </w:r>
      <w:r>
        <w:t>xml</w:t>
      </w:r>
    </w:p>
    <w:p w14:paraId="5D68DF26" w14:textId="77777777" w:rsidR="009916A4" w:rsidRPr="009916A4" w:rsidRDefault="009916A4" w:rsidP="00806E81">
      <w:pPr>
        <w:pStyle w:val="code"/>
        <w:rPr>
          <w:color w:val="A9B7C6"/>
        </w:rPr>
      </w:pPr>
      <w:r w:rsidRPr="009916A4">
        <w:rPr>
          <w:color w:val="A9B7C6"/>
        </w:rPr>
        <w:br/>
      </w:r>
      <w:r w:rsidRPr="009916A4">
        <w:t>&lt;!--</w:t>
      </w:r>
      <w:r w:rsidRPr="009916A4">
        <w:br/>
        <w:t xml:space="preserve">    </w:t>
      </w:r>
      <w:r w:rsidRPr="009916A4">
        <w:rPr>
          <w:rFonts w:ascii="微软雅黑" w:eastAsia="微软雅黑" w:hAnsi="微软雅黑" w:cs="微软雅黑" w:hint="eastAsia"/>
        </w:rPr>
        <w:t>其中：</w:t>
      </w:r>
      <w:r w:rsidRPr="009916A4">
        <w:br/>
        <w:t xml:space="preserve">        SELECT LAST_INSERT_ID()</w:t>
      </w:r>
      <w:r w:rsidRPr="009916A4">
        <w:rPr>
          <w:rFonts w:ascii="微软雅黑" w:eastAsia="微软雅黑" w:hAnsi="微软雅黑" w:cs="微软雅黑" w:hint="eastAsia"/>
        </w:rPr>
        <w:t>：得到刚插入的主键，仅仅适用于自增主键</w:t>
      </w:r>
      <w:r w:rsidRPr="009916A4">
        <w:br/>
        <w:t xml:space="preserve">        keyProperty:</w:t>
      </w:r>
      <w:r w:rsidRPr="009916A4">
        <w:rPr>
          <w:rFonts w:ascii="微软雅黑" w:eastAsia="微软雅黑" w:hAnsi="微软雅黑" w:cs="微软雅黑" w:hint="eastAsia"/>
        </w:rPr>
        <w:t>表示的是将返回值，赋值给</w:t>
      </w:r>
      <w:r w:rsidRPr="009916A4">
        <w:t>parameterType</w:t>
      </w:r>
      <w:r w:rsidRPr="009916A4">
        <w:rPr>
          <w:rFonts w:ascii="微软雅黑" w:eastAsia="微软雅黑" w:hAnsi="微软雅黑" w:cs="微软雅黑" w:hint="eastAsia"/>
        </w:rPr>
        <w:t>指定对象的某个属性</w:t>
      </w:r>
      <w:r w:rsidRPr="009916A4">
        <w:br/>
        <w:t xml:space="preserve">        order</w:t>
      </w:r>
      <w:r w:rsidRPr="009916A4">
        <w:rPr>
          <w:rFonts w:ascii="微软雅黑" w:eastAsia="微软雅黑" w:hAnsi="微软雅黑" w:cs="微软雅黑" w:hint="eastAsia"/>
        </w:rPr>
        <w:t>：表示执行顺序在</w:t>
      </w:r>
      <w:r w:rsidRPr="009916A4">
        <w:t>insert</w:t>
      </w:r>
      <w:r w:rsidRPr="009916A4">
        <w:rPr>
          <w:rFonts w:ascii="微软雅黑" w:eastAsia="微软雅黑" w:hAnsi="微软雅黑" w:cs="微软雅黑" w:hint="eastAsia"/>
        </w:rPr>
        <w:t>语句之前还是之后</w:t>
      </w:r>
      <w:r w:rsidRPr="009916A4">
        <w:br/>
        <w:t xml:space="preserve">        resultType:</w:t>
      </w:r>
      <w:r w:rsidRPr="009916A4">
        <w:rPr>
          <w:rFonts w:ascii="微软雅黑" w:eastAsia="微软雅黑" w:hAnsi="微软雅黑" w:cs="微软雅黑" w:hint="eastAsia"/>
        </w:rPr>
        <w:t>指定结果类型</w:t>
      </w:r>
      <w:r w:rsidRPr="009916A4">
        <w:rPr>
          <w:rFonts w:ascii="宋体" w:hAnsi="宋体" w:hint="eastAsia"/>
        </w:rPr>
        <w:br/>
      </w:r>
      <w:r w:rsidRPr="009916A4">
        <w:t>--&gt;</w:t>
      </w:r>
      <w:r w:rsidRPr="009916A4">
        <w:br/>
        <w:t xml:space="preserve">&lt;insert </w:t>
      </w:r>
      <w:r w:rsidRPr="009916A4">
        <w:rPr>
          <w:color w:val="BABABA"/>
        </w:rPr>
        <w:t>id</w:t>
      </w:r>
      <w:r w:rsidRPr="009916A4">
        <w:rPr>
          <w:color w:val="6A8759"/>
        </w:rPr>
        <w:t xml:space="preserve">="insertAndGetId" </w:t>
      </w:r>
      <w:r w:rsidRPr="009916A4">
        <w:rPr>
          <w:color w:val="BABABA"/>
        </w:rPr>
        <w:t>parameterType</w:t>
      </w:r>
      <w:r w:rsidRPr="009916A4">
        <w:rPr>
          <w:color w:val="6A8759"/>
        </w:rPr>
        <w:t>="cn.edu.scnu.pojo.User"</w:t>
      </w:r>
      <w:r w:rsidRPr="009916A4">
        <w:t>&gt;</w:t>
      </w:r>
      <w:r w:rsidRPr="009916A4">
        <w:br/>
      </w:r>
      <w:r w:rsidRPr="009916A4">
        <w:br/>
        <w:t xml:space="preserve">    &lt;selectKey </w:t>
      </w:r>
      <w:r w:rsidRPr="009916A4">
        <w:rPr>
          <w:color w:val="BABABA"/>
        </w:rPr>
        <w:t>keyProperty</w:t>
      </w:r>
      <w:r w:rsidRPr="009916A4">
        <w:rPr>
          <w:color w:val="6A8759"/>
        </w:rPr>
        <w:t xml:space="preserve">="id" </w:t>
      </w:r>
      <w:r w:rsidRPr="009916A4">
        <w:rPr>
          <w:color w:val="BABABA"/>
        </w:rPr>
        <w:t>order</w:t>
      </w:r>
      <w:r w:rsidRPr="009916A4">
        <w:rPr>
          <w:color w:val="6A8759"/>
        </w:rPr>
        <w:t xml:space="preserve">="AFTER" </w:t>
      </w:r>
      <w:r w:rsidRPr="009916A4">
        <w:rPr>
          <w:color w:val="BABABA"/>
        </w:rPr>
        <w:t>resultType</w:t>
      </w:r>
      <w:r w:rsidRPr="009916A4">
        <w:rPr>
          <w:color w:val="6A8759"/>
        </w:rPr>
        <w:t>="java.lang.Integer"</w:t>
      </w:r>
      <w:r w:rsidRPr="009916A4">
        <w:t>&gt;</w:t>
      </w:r>
      <w:r w:rsidRPr="009916A4">
        <w:br/>
        <w:t xml:space="preserve">        </w:t>
      </w:r>
      <w:r w:rsidRPr="009916A4">
        <w:rPr>
          <w:color w:val="A9B7C6"/>
        </w:rPr>
        <w:t>SELECT LAST_INSERT_ID()</w:t>
      </w:r>
      <w:r w:rsidRPr="009916A4">
        <w:rPr>
          <w:color w:val="A9B7C6"/>
        </w:rPr>
        <w:br/>
        <w:t xml:space="preserve">    </w:t>
      </w:r>
      <w:r w:rsidRPr="009916A4">
        <w:t>&lt;/selectKey&gt;</w:t>
      </w:r>
      <w:r w:rsidRPr="009916A4">
        <w:br/>
        <w:t xml:space="preserve">    </w:t>
      </w:r>
      <w:r w:rsidRPr="009916A4">
        <w:rPr>
          <w:color w:val="A9B7C6"/>
        </w:rPr>
        <w:t>INSERT INTO users(name,age,addr) VALUE(#{name},#{age},#{addr})</w:t>
      </w:r>
      <w:r w:rsidRPr="009916A4">
        <w:rPr>
          <w:color w:val="A9B7C6"/>
        </w:rPr>
        <w:br/>
      </w:r>
      <w:r w:rsidRPr="009916A4">
        <w:t>&lt;/insert&gt;</w:t>
      </w:r>
    </w:p>
    <w:p w14:paraId="612CC476" w14:textId="0BADFC9A" w:rsidR="00694831" w:rsidRDefault="009916A4" w:rsidP="00806E81">
      <w:pPr>
        <w:pStyle w:val="code"/>
      </w:pPr>
      <w:r>
        <w:tab/>
        <w:t>I</w:t>
      </w:r>
      <w:r>
        <w:rPr>
          <w:rFonts w:hint="eastAsia"/>
        </w:rPr>
        <w:t>nsert</w:t>
      </w:r>
      <w:r>
        <w:t>_getId.java</w:t>
      </w:r>
    </w:p>
    <w:p w14:paraId="0454E8D1" w14:textId="5FEF36B8" w:rsidR="009916A4" w:rsidRPr="009916A4" w:rsidRDefault="009916A4" w:rsidP="00806E81">
      <w:pPr>
        <w:pStyle w:val="code"/>
      </w:pPr>
      <w:r w:rsidRPr="009916A4">
        <w:t xml:space="preserve">    </w:t>
      </w:r>
      <w:r w:rsidRPr="009916A4">
        <w:rPr>
          <w:color w:val="BBB529"/>
        </w:rPr>
        <w:t>@Test</w:t>
      </w:r>
      <w:r w:rsidRPr="009916A4">
        <w:rPr>
          <w:color w:val="BBB529"/>
        </w:rPr>
        <w:br/>
        <w:t xml:space="preserve">    </w:t>
      </w:r>
      <w:r w:rsidRPr="009916A4">
        <w:rPr>
          <w:color w:val="CC7832"/>
        </w:rPr>
        <w:t xml:space="preserve">public void </w:t>
      </w:r>
      <w:r w:rsidRPr="009916A4">
        <w:rPr>
          <w:color w:val="FFC66D"/>
        </w:rPr>
        <w:t>insert_getId</w:t>
      </w:r>
      <w:r w:rsidRPr="009916A4">
        <w:t xml:space="preserve">() </w:t>
      </w:r>
      <w:r w:rsidRPr="009916A4">
        <w:rPr>
          <w:color w:val="CC7832"/>
        </w:rPr>
        <w:t xml:space="preserve">throws </w:t>
      </w:r>
      <w:r w:rsidRPr="009916A4">
        <w:t>IOException {</w:t>
      </w:r>
      <w:r w:rsidRPr="009916A4">
        <w:rPr>
          <w:color w:val="808080"/>
        </w:rPr>
        <w:t xml:space="preserve"> </w:t>
      </w:r>
      <w:r w:rsidRPr="009916A4">
        <w:rPr>
          <w:color w:val="808080"/>
        </w:rPr>
        <w:br/>
        <w:t xml:space="preserve">        </w:t>
      </w:r>
      <w:r w:rsidRPr="009916A4">
        <w:t xml:space="preserve">User user = </w:t>
      </w:r>
      <w:r w:rsidRPr="009916A4">
        <w:rPr>
          <w:color w:val="CC7832"/>
        </w:rPr>
        <w:t xml:space="preserve">new </w:t>
      </w:r>
      <w:r w:rsidRPr="009916A4">
        <w:t>User()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user.setName(</w:t>
      </w:r>
      <w:r w:rsidRPr="009916A4">
        <w:rPr>
          <w:color w:val="6A8759"/>
        </w:rPr>
        <w:t>"hh"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user.setAge(</w:t>
      </w:r>
      <w:r w:rsidRPr="009916A4">
        <w:rPr>
          <w:color w:val="6897BB"/>
        </w:rPr>
        <w:t>24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user.setAddr(</w:t>
      </w:r>
      <w:r w:rsidRPr="009916A4">
        <w:rPr>
          <w:color w:val="6A8759"/>
        </w:rPr>
        <w:t>"shandong"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.println(user.toString())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</w:t>
      </w:r>
      <w:r w:rsidRPr="009916A4">
        <w:rPr>
          <w:color w:val="6A8759"/>
        </w:rPr>
        <w:t>"*******************"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9916A4">
        <w:rPr>
          <w:rFonts w:ascii="宋体" w:hAnsi="宋体" w:hint="eastAsia"/>
          <w:color w:val="808080"/>
        </w:rPr>
        <w:br/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rPr>
          <w:color w:val="808080"/>
        </w:rPr>
        <w:t>//cn/edu/scnu/conf/mybatis-config.xml</w:t>
      </w:r>
      <w:r w:rsidRPr="009916A4">
        <w:rPr>
          <w:color w:val="808080"/>
        </w:rPr>
        <w:br/>
        <w:t xml:space="preserve">        </w:t>
      </w:r>
      <w:r w:rsidRPr="009916A4">
        <w:t xml:space="preserve">String resource = </w:t>
      </w:r>
      <w:r w:rsidRPr="009916A4">
        <w:rPr>
          <w:color w:val="6A8759"/>
        </w:rPr>
        <w:t>"cn/edu/scnu/conf/mybatis-config.xml"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InputStream inputStream = Resources.</w:t>
      </w:r>
      <w:r w:rsidRPr="009916A4">
        <w:rPr>
          <w:i/>
          <w:iCs/>
        </w:rPr>
        <w:t>getResourceAsStream</w:t>
      </w:r>
      <w:r w:rsidRPr="009916A4">
        <w:t>(resource)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 xml:space="preserve">SqlSessionFactory sessionFactory = </w:t>
      </w:r>
      <w:r w:rsidRPr="009916A4">
        <w:rPr>
          <w:color w:val="CC7832"/>
        </w:rPr>
        <w:t xml:space="preserve">new </w:t>
      </w:r>
      <w:r w:rsidRPr="009916A4">
        <w:t>SqlSessionFactoryBuilder().build(inputStream)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微软雅黑" w:eastAsia="微软雅黑" w:hAnsi="微软雅黑" w:cs="微软雅黑" w:hint="eastAsia"/>
          <w:color w:val="808080"/>
        </w:rPr>
        <w:t>创建会话</w:t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t>SqlSession session = sessionFactory.openSession()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session.insert(</w:t>
      </w:r>
      <w:r w:rsidRPr="009916A4">
        <w:rPr>
          <w:color w:val="6A8759"/>
        </w:rPr>
        <w:t>"test.insertAndGetId"</w:t>
      </w:r>
      <w:r w:rsidRPr="009916A4">
        <w:rPr>
          <w:color w:val="CC7832"/>
        </w:rPr>
        <w:t>,</w:t>
      </w:r>
      <w:r w:rsidRPr="009916A4">
        <w:t>user)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session.commit()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session.close()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.println(user.getId())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</w:t>
      </w:r>
      <w:r w:rsidRPr="009916A4">
        <w:t>}</w:t>
      </w:r>
    </w:p>
    <w:p w14:paraId="2CC0628F" w14:textId="77777777" w:rsidR="009916A4" w:rsidRPr="009916A4" w:rsidRDefault="009916A4" w:rsidP="00806E81">
      <w:pPr>
        <w:pStyle w:val="code"/>
      </w:pPr>
    </w:p>
    <w:p w14:paraId="524107E5" w14:textId="1D91A108" w:rsidR="00694831" w:rsidRDefault="000621DE" w:rsidP="009260CF">
      <w:pPr>
        <w:pStyle w:val="5"/>
      </w:pPr>
      <w:r>
        <w:rPr>
          <w:rFonts w:hint="eastAsia"/>
        </w:rPr>
        <w:t>1.3.12</w:t>
      </w:r>
      <w:r>
        <w:t xml:space="preserve">  </w:t>
      </w:r>
      <w:r>
        <w:rPr>
          <w:rFonts w:hint="eastAsia"/>
        </w:rPr>
        <w:t>非自增主键，获取</w:t>
      </w:r>
      <w:r>
        <w:rPr>
          <w:rFonts w:hint="eastAsia"/>
        </w:rPr>
        <w:t>uuid</w:t>
      </w:r>
      <w:r>
        <w:rPr>
          <w:rFonts w:hint="eastAsia"/>
        </w:rPr>
        <w:t>值</w:t>
      </w:r>
      <w:r w:rsidR="00694831">
        <w:tab/>
      </w:r>
    </w:p>
    <w:p w14:paraId="76DB6EB1" w14:textId="29ACB5CF" w:rsidR="009260CF" w:rsidRDefault="009260CF" w:rsidP="00806E81">
      <w:pPr>
        <w:pStyle w:val="code"/>
      </w:pPr>
    </w:p>
    <w:p w14:paraId="61C7A282" w14:textId="6C32A860" w:rsidR="009260CF" w:rsidRDefault="009260CF" w:rsidP="009260CF">
      <w:pPr>
        <w:pStyle w:val="5"/>
      </w:pPr>
      <w:r>
        <w:rPr>
          <w:rFonts w:hint="eastAsia"/>
        </w:rPr>
        <w:t>1.3.13</w:t>
      </w:r>
      <w:r>
        <w:t xml:space="preserve">  </w:t>
      </w:r>
      <w:r>
        <w:rPr>
          <w:rFonts w:hint="eastAsia"/>
        </w:rPr>
        <w:t>更新</w:t>
      </w:r>
    </w:p>
    <w:p w14:paraId="6E725665" w14:textId="2A40D2A0" w:rsidR="009260CF" w:rsidRDefault="000B1775" w:rsidP="00806E81">
      <w:pPr>
        <w:pStyle w:val="code"/>
      </w:pPr>
      <w:r>
        <w:tab/>
        <w:t>M</w:t>
      </w:r>
      <w:r>
        <w:rPr>
          <w:rFonts w:hint="eastAsia"/>
        </w:rPr>
        <w:t>app</w:t>
      </w:r>
      <w:r>
        <w:t>er.xml</w:t>
      </w:r>
    </w:p>
    <w:p w14:paraId="3BDC313A" w14:textId="7CC29120" w:rsidR="000B1775" w:rsidRDefault="000B1775" w:rsidP="00806E81">
      <w:pPr>
        <w:pStyle w:val="code"/>
      </w:pPr>
      <w:r w:rsidRPr="000B1775">
        <w:t xml:space="preserve">&lt;update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="updateUser"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="cn.edu.scnu.pojo.User"</w:t>
      </w:r>
      <w:r w:rsidRPr="000B1775">
        <w:t>&gt;</w:t>
      </w:r>
      <w:r w:rsidRPr="000B1775">
        <w:br/>
        <w:t xml:space="preserve">    update users set name = #{name},age = #{age},addr = #{addr} WHERE id = #{id}</w:t>
      </w:r>
      <w:r w:rsidRPr="000B1775">
        <w:br/>
        <w:t>&lt;/update&gt;</w:t>
      </w:r>
    </w:p>
    <w:p w14:paraId="4F4667BE" w14:textId="01FAC1FA" w:rsidR="000B1775" w:rsidRDefault="000B1775" w:rsidP="00806E81">
      <w:pPr>
        <w:pStyle w:val="code"/>
      </w:pPr>
    </w:p>
    <w:p w14:paraId="0BF034A4" w14:textId="63891EB3" w:rsidR="000B1775" w:rsidRDefault="000B1775" w:rsidP="00806E81">
      <w:pPr>
        <w:pStyle w:val="code"/>
      </w:pPr>
      <w:r>
        <w:tab/>
        <w:t>UpdateUser.java</w:t>
      </w:r>
    </w:p>
    <w:p w14:paraId="13DD0F0E" w14:textId="0D2D6A9A" w:rsidR="000B1775" w:rsidRPr="000B1775" w:rsidRDefault="000B1775" w:rsidP="00806E81">
      <w:pPr>
        <w:pStyle w:val="code"/>
      </w:pPr>
      <w:r w:rsidRPr="000B1775">
        <w:rPr>
          <w:color w:val="BBB529"/>
        </w:rPr>
        <w:lastRenderedPageBreak/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updateUser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User user = </w:t>
      </w:r>
      <w:r w:rsidRPr="000B1775">
        <w:rPr>
          <w:color w:val="CC7832"/>
        </w:rPr>
        <w:t xml:space="preserve">new </w:t>
      </w:r>
      <w:r w:rsidRPr="000B1775">
        <w:t>User()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user.setId(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user.setName(</w:t>
      </w:r>
      <w:r w:rsidRPr="000B1775">
        <w:rPr>
          <w:color w:val="6A8759"/>
        </w:rPr>
        <w:t>"hh"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user.setAge(</w:t>
      </w:r>
      <w:r w:rsidRPr="000B1775">
        <w:rPr>
          <w:color w:val="6897BB"/>
        </w:rPr>
        <w:t>24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user.setAddr(</w:t>
      </w:r>
      <w:r w:rsidRPr="000B1775">
        <w:rPr>
          <w:color w:val="6A8759"/>
        </w:rPr>
        <w:t>"shandong"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.println(user.toString())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</w:t>
      </w:r>
      <w:r w:rsidRPr="000B1775">
        <w:rPr>
          <w:color w:val="6A8759"/>
        </w:rPr>
        <w:t>"*******************"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微软雅黑" w:eastAsia="微软雅黑" w:hAnsi="微软雅黑" w:cs="微软雅黑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session.update(</w:t>
      </w:r>
      <w:r w:rsidRPr="000B1775">
        <w:rPr>
          <w:color w:val="6A8759"/>
        </w:rPr>
        <w:t>"test.updateUser"</w:t>
      </w:r>
      <w:r w:rsidRPr="000B1775">
        <w:rPr>
          <w:color w:val="CC7832"/>
        </w:rPr>
        <w:t>,</w:t>
      </w:r>
      <w:r w:rsidRPr="000B1775">
        <w:t>user)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="0075454E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</w:r>
      <w:r w:rsidRPr="000B1775">
        <w:t>}</w:t>
      </w:r>
    </w:p>
    <w:p w14:paraId="1A0E8CCB" w14:textId="4605D273" w:rsidR="009260CF" w:rsidRPr="00C15642" w:rsidRDefault="009260CF" w:rsidP="009260CF">
      <w:pPr>
        <w:pStyle w:val="5"/>
      </w:pPr>
      <w:r>
        <w:rPr>
          <w:rFonts w:hint="eastAsia"/>
        </w:rPr>
        <w:t>1.3.14</w:t>
      </w:r>
      <w:r>
        <w:t xml:space="preserve">  </w:t>
      </w:r>
      <w:r>
        <w:rPr>
          <w:rFonts w:hint="eastAsia"/>
        </w:rPr>
        <w:t>删除</w:t>
      </w:r>
    </w:p>
    <w:p w14:paraId="402B1E8E" w14:textId="2935EBCE" w:rsidR="00C15642" w:rsidRDefault="000B1775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731169E" w14:textId="77777777" w:rsidR="000B1775" w:rsidRPr="000B1775" w:rsidRDefault="000B1775" w:rsidP="00806E81">
      <w:pPr>
        <w:pStyle w:val="code"/>
      </w:pPr>
      <w:r w:rsidRPr="000B1775">
        <w:t xml:space="preserve">&lt;delete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="deleteUser"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="java.lang.Integer"</w:t>
      </w:r>
      <w:r w:rsidRPr="000B1775">
        <w:t>&gt;</w:t>
      </w:r>
      <w:r w:rsidRPr="000B1775">
        <w:br/>
        <w:t xml:space="preserve">    delete FROM  users WHERE id = #{id}</w:t>
      </w:r>
      <w:r w:rsidRPr="000B1775">
        <w:br/>
        <w:t>&lt;/delete&gt;</w:t>
      </w:r>
    </w:p>
    <w:p w14:paraId="14A3F416" w14:textId="0FCCD508" w:rsidR="000B1775" w:rsidRDefault="000B1775" w:rsidP="00806E81">
      <w:pPr>
        <w:pStyle w:val="code"/>
      </w:pPr>
      <w:r>
        <w:tab/>
        <w:t>D</w:t>
      </w:r>
      <w:r>
        <w:rPr>
          <w:rFonts w:hint="eastAsia"/>
        </w:rPr>
        <w:t>elete</w:t>
      </w:r>
      <w:r>
        <w:t>User.java</w:t>
      </w:r>
    </w:p>
    <w:p w14:paraId="28C3F227" w14:textId="77777777" w:rsidR="000B1775" w:rsidRPr="000B1775" w:rsidRDefault="000B1775" w:rsidP="00806E81">
      <w:pPr>
        <w:pStyle w:val="code"/>
      </w:pPr>
      <w:r w:rsidRPr="000B1775">
        <w:rPr>
          <w:color w:val="BBB529"/>
        </w:rPr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delteUser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微软雅黑" w:eastAsia="微软雅黑" w:hAnsi="微软雅黑" w:cs="微软雅黑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session.delete(</w:t>
      </w:r>
      <w:r w:rsidRPr="000B1775">
        <w:rPr>
          <w:color w:val="6A8759"/>
        </w:rPr>
        <w:t>"test.deleteUser"</w:t>
      </w:r>
      <w:r w:rsidRPr="000B1775">
        <w:rPr>
          <w:color w:val="CC7832"/>
        </w:rPr>
        <w:t>,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t>}</w:t>
      </w:r>
    </w:p>
    <w:p w14:paraId="40155D69" w14:textId="77777777" w:rsidR="000B1775" w:rsidRPr="000B1775" w:rsidRDefault="000B1775" w:rsidP="00806E81">
      <w:pPr>
        <w:pStyle w:val="code"/>
      </w:pPr>
    </w:p>
    <w:p w14:paraId="62E08BEB" w14:textId="77777777" w:rsidR="00DD7C54" w:rsidRPr="00DD7C54" w:rsidRDefault="00DD7C54" w:rsidP="00806E81">
      <w:pPr>
        <w:pStyle w:val="code"/>
      </w:pPr>
    </w:p>
    <w:p w14:paraId="423D7731" w14:textId="42EDD213" w:rsidR="00967709" w:rsidRDefault="00967709" w:rsidP="00967709">
      <w:pPr>
        <w:pStyle w:val="3"/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方法</w:t>
      </w:r>
    </w:p>
    <w:p w14:paraId="38A1025D" w14:textId="77634D03" w:rsidR="00967709" w:rsidRDefault="00967709" w:rsidP="00967709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</w:t>
      </w:r>
    </w:p>
    <w:p w14:paraId="378E5E6E" w14:textId="01A7B7E6" w:rsidR="00967709" w:rsidRDefault="00967709" w:rsidP="00967709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定义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p w14:paraId="21EF304B" w14:textId="77777777" w:rsidR="00995D38" w:rsidRPr="00995D38" w:rsidRDefault="00995D38" w:rsidP="00806E81">
      <w:pPr>
        <w:pStyle w:val="code"/>
        <w:rPr>
          <w:rStyle w:val="code0"/>
        </w:rPr>
      </w:pPr>
      <w:r w:rsidRPr="00995D38">
        <w:rPr>
          <w:rFonts w:eastAsia="宋体" w:cs="宋体"/>
          <w:color w:val="CC7832"/>
          <w:szCs w:val="21"/>
        </w:rPr>
        <w:t xml:space="preserve">public interface </w:t>
      </w:r>
      <w:r w:rsidRPr="00995D38">
        <w:rPr>
          <w:rFonts w:eastAsia="宋体" w:cs="宋体"/>
          <w:color w:val="A9B7C6"/>
          <w:szCs w:val="21"/>
        </w:rPr>
        <w:t>UserDao {</w:t>
      </w:r>
      <w:r w:rsidRPr="00995D38">
        <w:rPr>
          <w:rFonts w:eastAsia="宋体" w:cs="宋体"/>
          <w:color w:val="A9B7C6"/>
          <w:szCs w:val="21"/>
        </w:rPr>
        <w:br/>
      </w:r>
      <w:r w:rsidRPr="00995D38">
        <w:rPr>
          <w:rStyle w:val="code0"/>
        </w:rPr>
        <w:t xml:space="preserve">   /*</w:t>
      </w:r>
      <w:r w:rsidRPr="00995D38">
        <w:rPr>
          <w:rStyle w:val="code0"/>
        </w:rPr>
        <w:br/>
        <w:t xml:space="preserve">   public static final </w:t>
      </w:r>
      <w:r w:rsidRPr="00995D38">
        <w:rPr>
          <w:rStyle w:val="code0"/>
          <w:rFonts w:ascii="微软雅黑" w:eastAsia="微软雅黑" w:hAnsi="微软雅黑" w:cs="微软雅黑" w:hint="eastAsia"/>
        </w:rPr>
        <w:t>常量</w:t>
      </w:r>
      <w:r w:rsidRPr="00995D38">
        <w:rPr>
          <w:rStyle w:val="code0"/>
        </w:rPr>
        <w:br/>
      </w:r>
      <w:r w:rsidRPr="00995D38">
        <w:rPr>
          <w:rStyle w:val="code0"/>
        </w:rPr>
        <w:lastRenderedPageBreak/>
        <w:t xml:space="preserve">   public abstract </w:t>
      </w:r>
      <w:r w:rsidRPr="00995D38">
        <w:rPr>
          <w:rStyle w:val="code0"/>
          <w:rFonts w:ascii="微软雅黑" w:eastAsia="微软雅黑" w:hAnsi="微软雅黑" w:cs="微软雅黑" w:hint="eastAsia"/>
        </w:rPr>
        <w:t>方法</w:t>
      </w:r>
      <w:r w:rsidRPr="00995D38">
        <w:rPr>
          <w:rStyle w:val="code0"/>
          <w:rFonts w:hint="eastAsia"/>
        </w:rPr>
        <w:br/>
      </w:r>
      <w:r w:rsidRPr="00995D38">
        <w:rPr>
          <w:rStyle w:val="code0"/>
          <w:rFonts w:hint="eastAsia"/>
        </w:rPr>
        <w:br/>
        <w:t xml:space="preserve">   </w:t>
      </w:r>
      <w:r w:rsidRPr="00995D38">
        <w:rPr>
          <w:rStyle w:val="code0"/>
          <w:rFonts w:ascii="微软雅黑" w:eastAsia="微软雅黑" w:hAnsi="微软雅黑" w:cs="微软雅黑" w:hint="eastAsia"/>
        </w:rPr>
        <w:t>可以省略</w:t>
      </w:r>
      <w:r w:rsidRPr="00995D38">
        <w:rPr>
          <w:rStyle w:val="code0"/>
        </w:rPr>
        <w:br/>
        <w:t xml:space="preserve">    */</w:t>
      </w:r>
      <w:r w:rsidRPr="00995D38">
        <w:rPr>
          <w:rStyle w:val="code0"/>
        </w:rPr>
        <w:br/>
      </w:r>
      <w:r w:rsidRPr="00995D38">
        <w:rPr>
          <w:rStyle w:val="code0"/>
        </w:rPr>
        <w:br/>
        <w:t xml:space="preserve">   City findById(Integer id);</w:t>
      </w:r>
      <w:r w:rsidRPr="00995D38">
        <w:rPr>
          <w:rStyle w:val="code0"/>
        </w:rPr>
        <w:br/>
        <w:t xml:space="preserve">   List findByName(String name);</w:t>
      </w:r>
      <w:r w:rsidRPr="00995D38">
        <w:rPr>
          <w:rStyle w:val="code0"/>
        </w:rPr>
        <w:br/>
        <w:t xml:space="preserve">   void deleteUser(Integer id);</w:t>
      </w:r>
      <w:r w:rsidRPr="00995D38">
        <w:rPr>
          <w:rStyle w:val="code0"/>
        </w:rPr>
        <w:br/>
      </w:r>
      <w:r w:rsidRPr="00995D38">
        <w:rPr>
          <w:rStyle w:val="code0"/>
        </w:rPr>
        <w:br/>
        <w:t>}</w:t>
      </w:r>
    </w:p>
    <w:p w14:paraId="1A46A908" w14:textId="77777777" w:rsidR="00967709" w:rsidRPr="00967709" w:rsidRDefault="00967709" w:rsidP="00967709"/>
    <w:p w14:paraId="1C616026" w14:textId="0BAD7C2C" w:rsidR="00967709" w:rsidRDefault="00967709" w:rsidP="00967709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实现</w:t>
      </w:r>
      <w:r>
        <w:rPr>
          <w:rFonts w:hint="eastAsia"/>
        </w:rPr>
        <w:t>dao</w:t>
      </w:r>
      <w:r>
        <w:rPr>
          <w:rFonts w:hint="eastAsia"/>
        </w:rPr>
        <w:t>接口，并将</w:t>
      </w:r>
      <w:r>
        <w:rPr>
          <w:rFonts w:hint="eastAsia"/>
        </w:rPr>
        <w:t>sqlSessionFactory</w:t>
      </w:r>
      <w:r>
        <w:t xml:space="preserve"> </w:t>
      </w:r>
      <w:r>
        <w:rPr>
          <w:rFonts w:hint="eastAsia"/>
        </w:rPr>
        <w:t>注入</w:t>
      </w:r>
    </w:p>
    <w:p w14:paraId="259CA2E6" w14:textId="78CBEBFE" w:rsidR="00720E0E" w:rsidRDefault="00720E0E" w:rsidP="00806E81">
      <w:pPr>
        <w:pStyle w:val="code"/>
      </w:pPr>
      <w:r w:rsidRPr="00720E0E">
        <w:rPr>
          <w:color w:val="CC7832"/>
        </w:rPr>
        <w:t xml:space="preserve">public class </w:t>
      </w:r>
      <w:r w:rsidRPr="00720E0E">
        <w:t xml:space="preserve">UserDaoImpl </w:t>
      </w:r>
      <w:r w:rsidRPr="00720E0E">
        <w:rPr>
          <w:color w:val="CC7832"/>
        </w:rPr>
        <w:t xml:space="preserve">implements </w:t>
      </w:r>
      <w:r w:rsidRPr="00720E0E">
        <w:t>UserDao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public </w:t>
      </w:r>
      <w:r w:rsidRPr="00720E0E">
        <w:rPr>
          <w:color w:val="FFC66D"/>
        </w:rPr>
        <w:t>UserDaoImpl</w:t>
      </w:r>
      <w:r w:rsidRPr="00720E0E">
        <w:t>(SqlSessionFactory sqlSessionFactory) {</w:t>
      </w:r>
      <w:r w:rsidRPr="00720E0E">
        <w:br/>
        <w:t xml:space="preserve">        </w:t>
      </w:r>
      <w:r w:rsidRPr="00720E0E">
        <w:rPr>
          <w:color w:val="CC7832"/>
        </w:rPr>
        <w:t>this</w:t>
      </w:r>
      <w:r w:rsidRPr="00720E0E">
        <w:t>.</w:t>
      </w:r>
      <w:r w:rsidRPr="00720E0E">
        <w:rPr>
          <w:color w:val="9876AA"/>
        </w:rPr>
        <w:t xml:space="preserve">sqlSessionFactory </w:t>
      </w:r>
      <w:r w:rsidRPr="00720E0E">
        <w:t>= 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City </w:t>
      </w:r>
      <w:r w:rsidRPr="00720E0E">
        <w:rPr>
          <w:color w:val="FFC66D"/>
        </w:rPr>
        <w:t>findById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sqlSession.selectOne(</w:t>
      </w:r>
      <w:r w:rsidRPr="00720E0E">
        <w:rPr>
          <w:color w:val="6A8759"/>
        </w:rPr>
        <w:t>"test.findById"</w:t>
      </w:r>
      <w:r w:rsidRPr="00720E0E">
        <w:rPr>
          <w:color w:val="CC7832"/>
        </w:rPr>
        <w:t>,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List </w:t>
      </w:r>
      <w:r w:rsidRPr="00720E0E">
        <w:rPr>
          <w:color w:val="FFC66D"/>
        </w:rPr>
        <w:t>findByName</w:t>
      </w:r>
      <w:r w:rsidRPr="00720E0E">
        <w:t>(String name)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sqlSession.selectList(</w:t>
      </w:r>
      <w:r w:rsidRPr="00720E0E">
        <w:rPr>
          <w:color w:val="6A8759"/>
        </w:rPr>
        <w:t>"test.findByName"</w:t>
      </w:r>
      <w:r w:rsidRPr="00720E0E">
        <w:rPr>
          <w:color w:val="CC7832"/>
        </w:rPr>
        <w:t>,</w:t>
      </w:r>
      <w:r w:rsidRPr="00720E0E">
        <w:rPr>
          <w:color w:val="6A8759"/>
        </w:rPr>
        <w:t>"</w:t>
      </w:r>
      <w:r w:rsidRPr="00720E0E">
        <w:rPr>
          <w:rFonts w:ascii="微软雅黑" w:eastAsia="微软雅黑" w:hAnsi="微软雅黑" w:cs="微软雅黑" w:hint="eastAsia"/>
          <w:color w:val="6A8759"/>
        </w:rPr>
        <w:t>区</w:t>
      </w:r>
      <w:r w:rsidRPr="00720E0E">
        <w:rPr>
          <w:color w:val="6A8759"/>
        </w:rPr>
        <w:t>"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deleteUser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sqlSession.delete(</w:t>
      </w:r>
      <w:r w:rsidRPr="00720E0E">
        <w:rPr>
          <w:color w:val="6A8759"/>
        </w:rPr>
        <w:t>"test.deleteUser"</w:t>
      </w:r>
      <w:r w:rsidRPr="00720E0E">
        <w:rPr>
          <w:color w:val="CC7832"/>
        </w:rPr>
        <w:t>,</w:t>
      </w:r>
      <w:r w:rsidRPr="00720E0E">
        <w:rPr>
          <w:color w:val="6897BB"/>
        </w:rPr>
        <w:t>3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  <w:t>}</w:t>
      </w:r>
    </w:p>
    <w:p w14:paraId="42296FC7" w14:textId="0D9995EE" w:rsidR="00720E0E" w:rsidRDefault="00720E0E" w:rsidP="00720E0E">
      <w:pPr>
        <w:pStyle w:val="5"/>
      </w:pPr>
      <w:r>
        <w:t xml:space="preserve">2.1.3 </w:t>
      </w:r>
      <w:r>
        <w:rPr>
          <w:rFonts w:hint="eastAsia"/>
        </w:rPr>
        <w:t>测试文件</w:t>
      </w:r>
    </w:p>
    <w:p w14:paraId="19816C98" w14:textId="0C680815" w:rsidR="00995D38" w:rsidRDefault="00720E0E" w:rsidP="00806E81">
      <w:pPr>
        <w:pStyle w:val="code"/>
      </w:pPr>
      <w:r w:rsidRPr="00720E0E">
        <w:rPr>
          <w:color w:val="CC7832"/>
        </w:rPr>
        <w:t xml:space="preserve">public class </w:t>
      </w:r>
      <w:r w:rsidRPr="00720E0E">
        <w:t>DaoTest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rPr>
          <w:color w:val="BBB529"/>
        </w:rPr>
        <w:t>@Before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beforeInfo</w:t>
      </w:r>
      <w:r w:rsidRPr="00720E0E">
        <w:t xml:space="preserve">() </w:t>
      </w:r>
      <w:r w:rsidRPr="00720E0E">
        <w:rPr>
          <w:color w:val="CC7832"/>
        </w:rPr>
        <w:t xml:space="preserve">throws </w:t>
      </w:r>
      <w:r w:rsidRPr="00720E0E">
        <w:t>IOException {</w:t>
      </w:r>
      <w:r w:rsidRPr="00720E0E">
        <w:br/>
        <w:t xml:space="preserve">        String resource = </w:t>
      </w:r>
      <w:r w:rsidRPr="00720E0E">
        <w:rPr>
          <w:color w:val="6A8759"/>
        </w:rPr>
        <w:t>"cn/edu/scnu/conf/mybatis-config.xml"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InputStream inputStream = Resources.</w:t>
      </w:r>
      <w:r w:rsidRPr="00720E0E">
        <w:rPr>
          <w:i/>
          <w:iCs/>
        </w:rPr>
        <w:t>getResourceAsStream</w:t>
      </w:r>
      <w:r w:rsidRPr="00720E0E">
        <w:t>(resource)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rPr>
          <w:color w:val="9876AA"/>
        </w:rPr>
        <w:t xml:space="preserve">sqlSessionFactory </w:t>
      </w:r>
      <w:r w:rsidRPr="00720E0E">
        <w:t xml:space="preserve">= </w:t>
      </w:r>
      <w:r w:rsidRPr="00720E0E">
        <w:rPr>
          <w:color w:val="CC7832"/>
        </w:rPr>
        <w:t xml:space="preserve">new </w:t>
      </w:r>
      <w:r w:rsidRPr="00720E0E">
        <w:t>SqlSessionFactoryBuilder().build(inputStream)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</w:r>
      <w:r w:rsidRPr="00720E0E">
        <w:br/>
        <w:t xml:space="preserve">    </w:t>
      </w:r>
      <w:r w:rsidRPr="00720E0E">
        <w:rPr>
          <w:color w:val="BBB529"/>
        </w:rPr>
        <w:t>@Test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findById</w:t>
      </w:r>
      <w:r w:rsidRPr="00720E0E">
        <w:t>(){</w:t>
      </w:r>
      <w:r w:rsidRPr="00720E0E">
        <w:br/>
        <w:t xml:space="preserve">        UserDaoImpl userDao = </w:t>
      </w:r>
      <w:r w:rsidRPr="00720E0E">
        <w:rPr>
          <w:color w:val="CC7832"/>
        </w:rPr>
        <w:t xml:space="preserve">new </w:t>
      </w:r>
      <w:r w:rsidRPr="00720E0E">
        <w:t>UserDaoImpl(</w:t>
      </w:r>
      <w:r w:rsidRPr="00720E0E">
        <w:rPr>
          <w:color w:val="9876AA"/>
        </w:rPr>
        <w:t>sqlSessionFactory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City city = userDao.findById(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System.</w:t>
      </w:r>
      <w:r w:rsidRPr="00720E0E">
        <w:rPr>
          <w:i/>
          <w:iCs/>
          <w:color w:val="9876AA"/>
        </w:rPr>
        <w:t>out</w:t>
      </w:r>
      <w:r w:rsidRPr="00720E0E">
        <w:t>.println(city.toString())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>}</w:t>
      </w:r>
    </w:p>
    <w:p w14:paraId="0E0ACB13" w14:textId="604AF9F7" w:rsidR="00720E0E" w:rsidRDefault="00720E0E" w:rsidP="00720E0E">
      <w:pPr>
        <w:pStyle w:val="5"/>
      </w:pPr>
      <w:r>
        <w:rPr>
          <w:rFonts w:hint="eastAsia"/>
        </w:rPr>
        <w:lastRenderedPageBreak/>
        <w:t>2.1.4</w:t>
      </w:r>
      <w:r>
        <w:t xml:space="preserve">  </w:t>
      </w:r>
      <w:r>
        <w:rPr>
          <w:rFonts w:hint="eastAsia"/>
        </w:rPr>
        <w:t>总结</w:t>
      </w:r>
    </w:p>
    <w:p w14:paraId="376470B1" w14:textId="323DBB54" w:rsidR="00720E0E" w:rsidRDefault="00720E0E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dao</w:t>
      </w:r>
      <w:r>
        <w:rPr>
          <w:rFonts w:ascii="微软雅黑" w:eastAsia="微软雅黑" w:hAnsi="微软雅黑" w:cs="微软雅黑" w:hint="eastAsia"/>
        </w:rPr>
        <w:t>接口方法中存在大量模板方法（重复代码）；</w:t>
      </w:r>
    </w:p>
    <w:p w14:paraId="05484668" w14:textId="0E0E1CD3" w:rsidR="00720E0E" w:rsidRPr="00720E0E" w:rsidRDefault="00720E0E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id</w:t>
      </w:r>
      <w:r>
        <w:rPr>
          <w:rFonts w:ascii="微软雅黑" w:eastAsia="微软雅黑" w:hAnsi="微软雅黑" w:cs="微软雅黑" w:hint="eastAsia"/>
        </w:rPr>
        <w:t>硬编码</w:t>
      </w:r>
      <w:r>
        <w:rPr>
          <w:rFonts w:hint="eastAsia"/>
        </w:rPr>
        <w:t xml:space="preserve"> </w:t>
      </w:r>
      <w:r w:rsidRPr="00720E0E">
        <w:rPr>
          <w:color w:val="CC7832"/>
        </w:rPr>
        <w:t xml:space="preserve">return </w:t>
      </w:r>
      <w:r w:rsidRPr="00720E0E">
        <w:t>sqlSession.selectOne(</w:t>
      </w:r>
      <w:r w:rsidRPr="00720E0E">
        <w:rPr>
          <w:color w:val="FF0000"/>
        </w:rPr>
        <w:t>"test.findById"</w:t>
      </w:r>
      <w:r w:rsidRPr="00720E0E">
        <w:rPr>
          <w:color w:val="CC7832"/>
        </w:rPr>
        <w:t>,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>
        <w:tab/>
      </w:r>
      <w:r>
        <w:rPr>
          <w:rFonts w:hint="eastAsia"/>
        </w:rPr>
        <w:t>3.</w:t>
      </w:r>
      <w:r>
        <w:t xml:space="preserve"> S</w:t>
      </w:r>
      <w:r>
        <w:rPr>
          <w:rFonts w:hint="eastAsia"/>
        </w:rPr>
        <w:t>qlsession</w:t>
      </w:r>
      <w:r>
        <w:rPr>
          <w:rFonts w:ascii="微软雅黑" w:eastAsia="微软雅黑" w:hAnsi="微软雅黑" w:cs="微软雅黑" w:hint="eastAsia"/>
        </w:rPr>
        <w:t>使用泛型，传入类型错误不会报错。</w:t>
      </w:r>
    </w:p>
    <w:p w14:paraId="6E3C7496" w14:textId="413A6D94" w:rsidR="00720E0E" w:rsidRDefault="00720E0E" w:rsidP="00720E0E">
      <w:pPr>
        <w:pStyle w:val="4"/>
      </w:pPr>
      <w:r>
        <w:t>2.2  Mapper</w:t>
      </w:r>
      <w:r>
        <w:rPr>
          <w:rFonts w:hint="eastAsia"/>
        </w:rPr>
        <w:t>代理方法</w:t>
      </w:r>
    </w:p>
    <w:p w14:paraId="798A901E" w14:textId="1D8CD348" w:rsidR="00720E0E" w:rsidRDefault="003C5DE4" w:rsidP="003C5DE4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</w:t>
      </w:r>
    </w:p>
    <w:p w14:paraId="55614A8D" w14:textId="089883EB" w:rsidR="00CB361E" w:rsidRDefault="00CB361E" w:rsidP="00806E81">
      <w:pPr>
        <w:pStyle w:val="code"/>
      </w:pPr>
      <w:r w:rsidRPr="00CB361E">
        <w:t xml:space="preserve">&lt;mapper </w:t>
      </w:r>
      <w:r w:rsidRPr="00CB361E">
        <w:rPr>
          <w:color w:val="BABABA"/>
        </w:rPr>
        <w:t>namespace</w:t>
      </w:r>
      <w:r w:rsidRPr="00CB361E">
        <w:t>="cn.edu.scnu.mapper.CityMapper"&gt;</w:t>
      </w:r>
      <w:r w:rsidRPr="00CB361E">
        <w:br/>
        <w:t xml:space="preserve">    &lt;select </w:t>
      </w:r>
      <w:r w:rsidRPr="00CB361E">
        <w:rPr>
          <w:color w:val="BABABA"/>
        </w:rPr>
        <w:t>id</w:t>
      </w:r>
      <w:r w:rsidRPr="00CB361E">
        <w:t xml:space="preserve">="findById" </w:t>
      </w:r>
      <w:r w:rsidRPr="00CB361E">
        <w:rPr>
          <w:color w:val="BABABA"/>
        </w:rPr>
        <w:t>parameterType</w:t>
      </w:r>
      <w:r w:rsidRPr="00CB361E">
        <w:t xml:space="preserve">="int" </w:t>
      </w:r>
      <w:r w:rsidRPr="00CB361E">
        <w:rPr>
          <w:color w:val="BABABA"/>
        </w:rPr>
        <w:t>resultType</w:t>
      </w:r>
      <w:r w:rsidRPr="00CB361E">
        <w:t>="cn.edu.scnu.pojo.City"&gt;</w:t>
      </w:r>
      <w:r w:rsidRPr="00CB361E">
        <w:br/>
        <w:t xml:space="preserve">        </w:t>
      </w:r>
      <w:r w:rsidRPr="00CB361E">
        <w:rPr>
          <w:color w:val="A9B7C6"/>
        </w:rPr>
        <w:t xml:space="preserve">SELECT </w:t>
      </w:r>
      <w:r w:rsidRPr="00CB361E">
        <w:rPr>
          <w:color w:val="FFC66D"/>
        </w:rPr>
        <w:t xml:space="preserve">* </w:t>
      </w:r>
      <w:r w:rsidRPr="00CB361E">
        <w:rPr>
          <w:color w:val="A9B7C6"/>
        </w:rPr>
        <w:t>FROM areas WHERE id = #{id}</w:t>
      </w:r>
      <w:r w:rsidRPr="00CB361E">
        <w:rPr>
          <w:color w:val="A9B7C6"/>
        </w:rPr>
        <w:br/>
        <w:t xml:space="preserve">    </w:t>
      </w:r>
      <w:r w:rsidRPr="00CB361E">
        <w:t>&lt;/select&gt;</w:t>
      </w:r>
    </w:p>
    <w:p w14:paraId="5E09861E" w14:textId="7089E61A" w:rsidR="00CB361E" w:rsidRPr="00CB361E" w:rsidRDefault="00CB361E" w:rsidP="00806E81">
      <w:pPr>
        <w:pStyle w:val="code"/>
        <w:rPr>
          <w:color w:val="A9B7C6"/>
        </w:rPr>
      </w:pPr>
      <w:r>
        <w:rPr>
          <w:rFonts w:hint="eastAsia"/>
        </w:rPr>
        <w:t>&lt;</w:t>
      </w:r>
      <w:r>
        <w:t>/mapper&gt;</w:t>
      </w:r>
    </w:p>
    <w:p w14:paraId="3E923F75" w14:textId="77777777" w:rsidR="00CB361E" w:rsidRPr="00CB361E" w:rsidRDefault="00CB361E" w:rsidP="00CB361E"/>
    <w:p w14:paraId="1BFDDB38" w14:textId="274A4D7C" w:rsidR="003C5DE4" w:rsidRDefault="003C5DE4" w:rsidP="003C5DE4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</w:t>
      </w:r>
    </w:p>
    <w:p w14:paraId="688B5BE5" w14:textId="540C30A5" w:rsidR="003C5DE4" w:rsidRDefault="003C5DE4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程序员在白那些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接口需要遵循一些开发规范，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会自动生成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接口的实现类对象。</w:t>
      </w:r>
    </w:p>
    <w:p w14:paraId="72B311B7" w14:textId="0C340144" w:rsidR="003C5DE4" w:rsidRDefault="003C5DE4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开发规范</w:t>
      </w:r>
      <w:r>
        <w:rPr>
          <w:rFonts w:hint="eastAsia"/>
        </w:rPr>
        <w:t>:</w:t>
      </w:r>
    </w:p>
    <w:p w14:paraId="42214D64" w14:textId="3501F9C9" w:rsidR="003C5DE4" w:rsidRDefault="003C5DE4" w:rsidP="00806E81">
      <w:pPr>
        <w:pStyle w:val="code"/>
      </w:pPr>
      <w:r>
        <w:tab/>
      </w:r>
      <w:r>
        <w:tab/>
        <w:t>1. namespace = mapper</w:t>
      </w:r>
      <w:r>
        <w:rPr>
          <w:rFonts w:ascii="微软雅黑" w:eastAsia="微软雅黑" w:hAnsi="微软雅黑" w:cs="微软雅黑" w:hint="eastAsia"/>
        </w:rPr>
        <w:t>接口</w:t>
      </w:r>
    </w:p>
    <w:p w14:paraId="562F761D" w14:textId="77777777" w:rsidR="003C5DE4" w:rsidRPr="003C5DE4" w:rsidRDefault="003C5DE4" w:rsidP="00806E81">
      <w:pPr>
        <w:pStyle w:val="code"/>
        <w:rPr>
          <w:color w:val="A9B7C6"/>
        </w:rPr>
      </w:pPr>
      <w:r w:rsidRPr="003C5DE4">
        <w:t xml:space="preserve">&lt;mapper </w:t>
      </w:r>
      <w:r w:rsidRPr="003C5DE4">
        <w:rPr>
          <w:color w:val="BABABA"/>
        </w:rPr>
        <w:t>namespace</w:t>
      </w:r>
      <w:r w:rsidRPr="003C5DE4">
        <w:t>="cn.edu.scnu.mapperInter.UserMapper"&gt;</w:t>
      </w:r>
    </w:p>
    <w:p w14:paraId="27D8701C" w14:textId="77777777" w:rsidR="003C5DE4" w:rsidRDefault="003C5DE4" w:rsidP="00806E81">
      <w:pPr>
        <w:pStyle w:val="code"/>
      </w:pPr>
    </w:p>
    <w:p w14:paraId="321E194C" w14:textId="0A49DA4F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中的方法名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</w:t>
      </w:r>
      <w:r>
        <w:t>pper.xml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id</w:t>
      </w:r>
    </w:p>
    <w:p w14:paraId="4E48C3D1" w14:textId="296DA9F4" w:rsidR="003C5DE4" w:rsidRDefault="003C5DE4" w:rsidP="00806E81">
      <w:pPr>
        <w:pStyle w:val="code"/>
      </w:pPr>
    </w:p>
    <w:p w14:paraId="13F8F0C9" w14:textId="77777777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接口中的方法输入参数类型和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</w:p>
    <w:p w14:paraId="6F1DBA7F" w14:textId="5B7A52FF" w:rsidR="003C5DE4" w:rsidRDefault="003C5DE4" w:rsidP="00806E81">
      <w:pPr>
        <w:pStyle w:val="code"/>
      </w:pPr>
      <w:r>
        <w:rPr>
          <w:rFonts w:hint="eastAsia"/>
        </w:rPr>
        <w:t>parameterT</w:t>
      </w:r>
      <w:r>
        <w:t>ype</w:t>
      </w:r>
      <w:r>
        <w:rPr>
          <w:rFonts w:ascii="微软雅黑" w:eastAsia="微软雅黑" w:hAnsi="微软雅黑" w:cs="微软雅黑" w:hint="eastAsia"/>
        </w:rPr>
        <w:t>指定的类型一致。</w:t>
      </w:r>
    </w:p>
    <w:p w14:paraId="7ECEDC58" w14:textId="24605EDD" w:rsidR="003C5DE4" w:rsidRDefault="003C5DE4" w:rsidP="00806E81">
      <w:pPr>
        <w:pStyle w:val="code"/>
      </w:pPr>
    </w:p>
    <w:p w14:paraId="179DE7A2" w14:textId="6A0A13E2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接口中的方法返回值类型和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</w:p>
    <w:p w14:paraId="2023FFC8" w14:textId="587B7D2C" w:rsidR="003C5DE4" w:rsidRDefault="003C5DE4" w:rsidP="00806E81">
      <w:pPr>
        <w:pStyle w:val="code"/>
      </w:pPr>
      <w:r>
        <w:rPr>
          <w:rFonts w:hint="eastAsia"/>
        </w:rPr>
        <w:t>resultT</w:t>
      </w:r>
      <w:r>
        <w:t>ype</w:t>
      </w:r>
      <w:r>
        <w:rPr>
          <w:rFonts w:ascii="微软雅黑" w:eastAsia="微软雅黑" w:hAnsi="微软雅黑" w:cs="微软雅黑" w:hint="eastAsia"/>
        </w:rPr>
        <w:t>指定的类型一致。</w:t>
      </w:r>
    </w:p>
    <w:p w14:paraId="3F1C743B" w14:textId="660E964A" w:rsidR="00CB361E" w:rsidRDefault="00CB361E" w:rsidP="00806E81">
      <w:pPr>
        <w:pStyle w:val="code"/>
      </w:pPr>
    </w:p>
    <w:p w14:paraId="58A88CD8" w14:textId="5EA7D8DE" w:rsidR="00CB361E" w:rsidRPr="00CB361E" w:rsidRDefault="00CB361E" w:rsidP="00806E81">
      <w:pPr>
        <w:pStyle w:val="code"/>
      </w:pPr>
      <w:r w:rsidRPr="00CB361E">
        <w:rPr>
          <w:rFonts w:hint="eastAsia"/>
        </w:rPr>
        <w:t>Mapper</w:t>
      </w:r>
      <w:r w:rsidRPr="00CB361E">
        <w:t>.java</w:t>
      </w:r>
    </w:p>
    <w:p w14:paraId="4EED77AA" w14:textId="579FE469" w:rsidR="00CB361E" w:rsidRDefault="00CB361E" w:rsidP="00806E81">
      <w:pPr>
        <w:pStyle w:val="code"/>
      </w:pPr>
      <w:r w:rsidRPr="00CB361E">
        <w:rPr>
          <w:color w:val="CC7832"/>
        </w:rPr>
        <w:t xml:space="preserve">public interface </w:t>
      </w:r>
      <w:r w:rsidRPr="00CB361E">
        <w:t>CityMapper {</w:t>
      </w:r>
      <w:r w:rsidRPr="00CB361E">
        <w:br/>
      </w:r>
      <w:r w:rsidRPr="00CB361E">
        <w:br/>
        <w:t xml:space="preserve">    City </w:t>
      </w:r>
      <w:r w:rsidRPr="00CB361E">
        <w:rPr>
          <w:color w:val="FFC66D"/>
        </w:rPr>
        <w:t>findById</w:t>
      </w:r>
      <w:r w:rsidRPr="00CB361E">
        <w:t>(</w:t>
      </w:r>
      <w:r w:rsidRPr="00CB361E">
        <w:rPr>
          <w:color w:val="CC7832"/>
        </w:rPr>
        <w:t xml:space="preserve">int </w:t>
      </w:r>
      <w:r w:rsidRPr="00CB361E">
        <w:t xml:space="preserve">id) </w:t>
      </w:r>
      <w:r w:rsidRPr="00CB361E">
        <w:rPr>
          <w:color w:val="CC7832"/>
        </w:rPr>
        <w:t xml:space="preserve">throws </w:t>
      </w:r>
      <w:r w:rsidRPr="00CB361E">
        <w:t>Exception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t>}</w:t>
      </w:r>
    </w:p>
    <w:p w14:paraId="2C0A6F9B" w14:textId="0412BD70" w:rsidR="00CB361E" w:rsidRDefault="00CB361E" w:rsidP="00806E81">
      <w:pPr>
        <w:pStyle w:val="code"/>
      </w:pPr>
    </w:p>
    <w:p w14:paraId="5DFA2D2E" w14:textId="52E03287" w:rsidR="00CB361E" w:rsidRPr="00CB361E" w:rsidRDefault="00CB361E" w:rsidP="00CB361E">
      <w:pPr>
        <w:pStyle w:val="5"/>
      </w:pPr>
      <w:r>
        <w:t xml:space="preserve">2.2.3  </w:t>
      </w:r>
      <w:r>
        <w:rPr>
          <w:rFonts w:hint="eastAsia"/>
        </w:rPr>
        <w:t>测试</w:t>
      </w:r>
    </w:p>
    <w:p w14:paraId="31F6DEC7" w14:textId="77777777" w:rsidR="00CB361E" w:rsidRPr="00CB361E" w:rsidRDefault="00CB361E" w:rsidP="00806E81">
      <w:pPr>
        <w:pStyle w:val="code"/>
      </w:pPr>
      <w:r w:rsidRPr="00CB361E">
        <w:br/>
      </w:r>
      <w:r w:rsidRPr="00CB361E">
        <w:rPr>
          <w:color w:val="CC7832"/>
        </w:rPr>
        <w:t xml:space="preserve">public class </w:t>
      </w:r>
      <w:r w:rsidRPr="00CB361E">
        <w:t>MapperTest {</w:t>
      </w:r>
      <w:r w:rsidRPr="00CB361E">
        <w:br/>
        <w:t xml:space="preserve">    </w:t>
      </w:r>
      <w:r w:rsidRPr="00CB361E">
        <w:rPr>
          <w:color w:val="CC7832"/>
        </w:rPr>
        <w:t xml:space="preserve">private </w:t>
      </w:r>
      <w:r w:rsidRPr="00CB361E">
        <w:t xml:space="preserve">SqlSessionFactory </w:t>
      </w:r>
      <w:r w:rsidRPr="00CB361E">
        <w:rPr>
          <w:color w:val="9876AA"/>
        </w:rPr>
        <w:t>sqlSessionFactory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rPr>
          <w:color w:val="BBB529"/>
        </w:rPr>
        <w:t>@Before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beforeInfo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IOException {</w:t>
      </w:r>
      <w:r w:rsidRPr="00CB361E">
        <w:br/>
      </w:r>
      <w:r w:rsidRPr="00CB361E">
        <w:br/>
        <w:t xml:space="preserve">        String resource = </w:t>
      </w:r>
      <w:r w:rsidRPr="00CB361E">
        <w:rPr>
          <w:color w:val="6A8759"/>
        </w:rPr>
        <w:t>"cn/edu/scnu/conf/mybatis-config.xml"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InputStream inputStream = Resources.</w:t>
      </w:r>
      <w:r w:rsidRPr="00CB361E">
        <w:rPr>
          <w:i/>
          <w:iCs/>
        </w:rPr>
        <w:t>getResourceAsStream</w:t>
      </w:r>
      <w:r w:rsidRPr="00CB361E">
        <w:t>(resource)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rPr>
          <w:color w:val="9876AA"/>
        </w:rPr>
        <w:t xml:space="preserve">sqlSessionFactory </w:t>
      </w:r>
      <w:r w:rsidRPr="00CB361E">
        <w:t xml:space="preserve">= </w:t>
      </w:r>
      <w:r w:rsidRPr="00CB361E">
        <w:rPr>
          <w:color w:val="CC7832"/>
        </w:rPr>
        <w:t xml:space="preserve">new </w:t>
      </w:r>
      <w:r w:rsidRPr="00CB361E">
        <w:t>SqlSessionFactoryBuilder().build(inputStream)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</w:r>
      <w:r w:rsidRPr="00CB361E">
        <w:br/>
        <w:t xml:space="preserve">    </w:t>
      </w:r>
      <w:r w:rsidRPr="00CB361E">
        <w:rPr>
          <w:color w:val="BBB529"/>
        </w:rPr>
        <w:t>@Test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findById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Exception {</w:t>
      </w:r>
      <w:r w:rsidRPr="00CB361E">
        <w:br/>
        <w:t xml:space="preserve">        SqlSession session = </w:t>
      </w:r>
      <w:r w:rsidRPr="00CB361E">
        <w:rPr>
          <w:color w:val="9876AA"/>
        </w:rPr>
        <w:t>sqlSessionFactory</w:t>
      </w:r>
      <w:r w:rsidRPr="00CB361E">
        <w:t>.openSession()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CityMapper cityMapper = session.getMapper(CityMapper.</w:t>
      </w:r>
      <w:r w:rsidRPr="00CB361E">
        <w:rPr>
          <w:color w:val="CC7832"/>
        </w:rPr>
        <w:t>class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lastRenderedPageBreak/>
        <w:br/>
        <w:t xml:space="preserve">        </w:t>
      </w:r>
      <w:r w:rsidRPr="00CB361E">
        <w:t>City city = cityMapper.findById(</w:t>
      </w:r>
      <w:r w:rsidRPr="00CB361E">
        <w:rPr>
          <w:color w:val="6897BB"/>
        </w:rPr>
        <w:t>3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    </w:t>
      </w:r>
      <w:r w:rsidRPr="00CB361E">
        <w:t>System.</w:t>
      </w:r>
      <w:r w:rsidRPr="00CB361E">
        <w:rPr>
          <w:i/>
          <w:iCs/>
          <w:color w:val="9876AA"/>
        </w:rPr>
        <w:t>out</w:t>
      </w:r>
      <w:r w:rsidRPr="00CB361E">
        <w:t>.println(city.toString())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  <w:t>}</w:t>
      </w:r>
    </w:p>
    <w:p w14:paraId="18131664" w14:textId="35FA2D54" w:rsidR="00CB361E" w:rsidRPr="00CB361E" w:rsidRDefault="00CB361E" w:rsidP="00CB361E">
      <w:pPr>
        <w:pStyle w:val="5"/>
      </w:pPr>
      <w:r>
        <w:t xml:space="preserve">2.2.4  </w:t>
      </w:r>
      <w:r>
        <w:rPr>
          <w:rFonts w:hint="eastAsia"/>
        </w:rPr>
        <w:t>总结</w:t>
      </w:r>
    </w:p>
    <w:p w14:paraId="4F6E50AE" w14:textId="6098D977" w:rsidR="003C5DE4" w:rsidRDefault="00750012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如果返回单独一个对象，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会默认调用</w:t>
      </w:r>
      <w:r>
        <w:rPr>
          <w:rFonts w:hint="eastAsia"/>
        </w:rPr>
        <w:t>selectOne</w:t>
      </w:r>
      <w:r>
        <w:rPr>
          <w:rFonts w:ascii="微软雅黑" w:eastAsia="微软雅黑" w:hAnsi="微软雅黑" w:cs="微软雅黑" w:hint="eastAsia"/>
        </w:rPr>
        <w:t>，如果返回一个</w:t>
      </w:r>
      <w:r>
        <w:rPr>
          <w:rFonts w:hint="eastAsia"/>
        </w:rPr>
        <w:t>List</w:t>
      </w:r>
      <w:r>
        <w:rPr>
          <w:rFonts w:ascii="微软雅黑" w:eastAsia="微软雅黑" w:hAnsi="微软雅黑" w:cs="微软雅黑" w:hint="eastAsia"/>
        </w:rPr>
        <w:t>类型，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默认调用</w:t>
      </w:r>
      <w:r>
        <w:rPr>
          <w:rFonts w:hint="eastAsia"/>
        </w:rPr>
        <w:t>selectList</w:t>
      </w:r>
    </w:p>
    <w:p w14:paraId="62DB935A" w14:textId="45352CF6" w:rsidR="00750012" w:rsidRDefault="00750012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接口方法参数只有一个，但是也可以使用包装类型的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以便满足不同的需求。</w:t>
      </w:r>
    </w:p>
    <w:p w14:paraId="240ABE26" w14:textId="012CAA07" w:rsidR="00750012" w:rsidRPr="003C5DE4" w:rsidRDefault="00750012" w:rsidP="00806E81">
      <w:pPr>
        <w:pStyle w:val="code"/>
      </w:pP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ascii="微软雅黑" w:eastAsia="微软雅黑" w:hAnsi="微软雅黑" w:cs="微软雅黑" w:hint="eastAsia"/>
        </w:rPr>
        <w:t>注意：持久层</w:t>
      </w:r>
      <w:r>
        <w:rPr>
          <w:rFonts w:hint="eastAsia"/>
        </w:rPr>
        <w:t>dao</w:t>
      </w:r>
      <w:r>
        <w:rPr>
          <w:rFonts w:ascii="微软雅黑" w:eastAsia="微软雅黑" w:hAnsi="微软雅黑" w:cs="微软雅黑" w:hint="eastAsia"/>
        </w:rPr>
        <w:t>可以使用包装类型宽展，但是业务层不建议使用包装类型。</w:t>
      </w:r>
    </w:p>
    <w:p w14:paraId="5C2D298D" w14:textId="250D5B3C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全局配置文件—</w:t>
      </w:r>
      <w:r w:rsidR="00750012">
        <w:rPr>
          <w:rFonts w:hint="eastAsia"/>
        </w:rPr>
        <w:t>mybatis-config</w:t>
      </w:r>
      <w:r w:rsidR="00750012">
        <w:t>.xml</w:t>
      </w:r>
    </w:p>
    <w:p w14:paraId="5ECF41D7" w14:textId="14E374A0" w:rsidR="00750012" w:rsidRDefault="00750012" w:rsidP="00750012">
      <w:pPr>
        <w:pStyle w:val="4"/>
      </w:pPr>
      <w:r>
        <w:rPr>
          <w:rFonts w:hint="eastAsia"/>
        </w:rPr>
        <w:t>3</w:t>
      </w:r>
      <w:r>
        <w:t>.1  properties</w:t>
      </w:r>
      <w:r>
        <w:rPr>
          <w:rFonts w:hint="eastAsia"/>
        </w:rPr>
        <w:t>定义</w:t>
      </w:r>
    </w:p>
    <w:p w14:paraId="74FDEAB3" w14:textId="283FD048" w:rsidR="00757BD0" w:rsidRDefault="002030AA" w:rsidP="002030AA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db</w:t>
      </w:r>
      <w:r>
        <w:t>.properties</w:t>
      </w:r>
    </w:p>
    <w:p w14:paraId="332616D9" w14:textId="21608941" w:rsidR="002030AA" w:rsidRPr="002030AA" w:rsidRDefault="002030AA" w:rsidP="00806E81">
      <w:pPr>
        <w:pStyle w:val="code"/>
        <w:rPr>
          <w:color w:val="A9B7C6"/>
        </w:rPr>
      </w:pPr>
      <w:r w:rsidRPr="002030AA">
        <w:rPr>
          <w:color w:val="CC7832"/>
        </w:rPr>
        <w:t xml:space="preserve">jdbc.driver </w:t>
      </w:r>
      <w:r w:rsidRPr="002030AA">
        <w:rPr>
          <w:color w:val="808080"/>
        </w:rPr>
        <w:t xml:space="preserve">= </w:t>
      </w:r>
      <w:r w:rsidRPr="002030AA">
        <w:t>com.mysql.jdbc.Driver</w:t>
      </w:r>
      <w:r w:rsidRPr="002030AA">
        <w:br/>
      </w:r>
      <w:r w:rsidRPr="002030AA">
        <w:rPr>
          <w:color w:val="CC7832"/>
        </w:rPr>
        <w:t xml:space="preserve">jdbc.url </w:t>
      </w:r>
      <w:r w:rsidRPr="002030AA">
        <w:rPr>
          <w:color w:val="808080"/>
        </w:rPr>
        <w:t xml:space="preserve">= </w:t>
      </w:r>
      <w:r w:rsidRPr="002030AA">
        <w:t>jdbc:mysql://localhost:3306/city_test</w:t>
      </w:r>
      <w:r w:rsidRPr="002030AA">
        <w:br/>
      </w:r>
      <w:r w:rsidRPr="002030AA">
        <w:rPr>
          <w:color w:val="CC7832"/>
        </w:rPr>
        <w:t>jdbc.username</w:t>
      </w:r>
      <w:r w:rsidRPr="002030AA">
        <w:rPr>
          <w:color w:val="808080"/>
        </w:rPr>
        <w:t>=</w:t>
      </w:r>
      <w:r w:rsidRPr="002030AA">
        <w:t>root</w:t>
      </w:r>
      <w:r w:rsidRPr="002030AA">
        <w:br/>
      </w:r>
      <w:r w:rsidRPr="002030AA">
        <w:rPr>
          <w:color w:val="CC7832"/>
        </w:rPr>
        <w:t>jdbc.password</w:t>
      </w:r>
      <w:r w:rsidRPr="002030AA">
        <w:rPr>
          <w:color w:val="808080"/>
        </w:rPr>
        <w:t>=</w:t>
      </w:r>
      <w:r w:rsidRPr="002030AA">
        <w:t>12345</w:t>
      </w:r>
    </w:p>
    <w:p w14:paraId="07D41C68" w14:textId="515CB7D3" w:rsidR="002030AA" w:rsidRDefault="002030AA" w:rsidP="002030AA">
      <w:pPr>
        <w:pStyle w:val="5"/>
      </w:pPr>
      <w:r>
        <w:rPr>
          <w:rFonts w:hint="eastAsia"/>
        </w:rPr>
        <w:t>3</w:t>
      </w:r>
      <w:r>
        <w:t>.1.2  mybatis-config.xml</w:t>
      </w:r>
    </w:p>
    <w:p w14:paraId="17311679" w14:textId="24D38983" w:rsidR="00436B97" w:rsidRPr="00436B97" w:rsidRDefault="002030AA" w:rsidP="00806E81">
      <w:pPr>
        <w:pStyle w:val="code"/>
        <w:rPr>
          <w:rStyle w:val="code0"/>
        </w:rPr>
      </w:pPr>
      <w:r>
        <w:t>&lt;</w:t>
      </w:r>
      <w:r w:rsidRPr="00436B97">
        <w:rPr>
          <w:rStyle w:val="code0"/>
        </w:rPr>
        <w:t>configuration&gt;</w:t>
      </w:r>
      <w:r w:rsidRPr="00436B97">
        <w:rPr>
          <w:rStyle w:val="code0"/>
        </w:rPr>
        <w:br/>
      </w:r>
      <w:r w:rsidR="00436B97" w:rsidRPr="00436B97">
        <w:rPr>
          <w:rStyle w:val="code0"/>
        </w:rPr>
        <w:t>&lt;!--</w:t>
      </w:r>
      <w:r w:rsidR="00436B97" w:rsidRPr="00436B97">
        <w:rPr>
          <w:rStyle w:val="code0"/>
          <w:rFonts w:ascii="微软雅黑" w:eastAsia="微软雅黑" w:hAnsi="微软雅黑" w:cs="微软雅黑" w:hint="eastAsia"/>
        </w:rPr>
        <w:t>加载属性文件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 resource="cn/edu/scnu/conf/db.properties"&gt;&lt;/properties&gt;</w:t>
      </w:r>
      <w:r w:rsidR="00436B97" w:rsidRPr="00436B97">
        <w:rPr>
          <w:rStyle w:val="code0"/>
        </w:rPr>
        <w:br/>
      </w:r>
      <w:r w:rsidR="00436B97" w:rsidRPr="00436B97">
        <w:rPr>
          <w:rStyle w:val="code0"/>
        </w:rPr>
        <w:br/>
        <w:t>&lt;!--</w:t>
      </w:r>
      <w:r w:rsidR="00436B97" w:rsidRPr="00436B97">
        <w:rPr>
          <w:rStyle w:val="code0"/>
          <w:rFonts w:ascii="微软雅黑" w:eastAsia="微软雅黑" w:hAnsi="微软雅黑" w:cs="微软雅黑" w:hint="eastAsia"/>
        </w:rPr>
        <w:t>加载属性</w:t>
      </w:r>
      <w:r w:rsidR="00436B97">
        <w:rPr>
          <w:rStyle w:val="code0"/>
          <w:rFonts w:ascii="微软雅黑" w:eastAsia="微软雅黑" w:hAnsi="微软雅黑" w:cs="微软雅黑" w:hint="eastAsia"/>
        </w:rPr>
        <w:t>，建议不要使用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&lt;properties&gt;</w:t>
      </w:r>
      <w:r w:rsidR="00436B97" w:rsidRPr="00436B97">
        <w:rPr>
          <w:rStyle w:val="code0"/>
        </w:rPr>
        <w:br/>
        <w:t xml:space="preserve">    &lt;property name="" value=""&gt;&lt;/property&gt;</w:t>
      </w:r>
      <w:r w:rsidR="00436B97" w:rsidRPr="00436B97">
        <w:rPr>
          <w:rStyle w:val="code0"/>
        </w:rPr>
        <w:br/>
        <w:t>&lt;/properties&gt;</w:t>
      </w:r>
    </w:p>
    <w:p w14:paraId="7AB3CC00" w14:textId="7A0D4AC0" w:rsidR="002030AA" w:rsidRDefault="002030AA" w:rsidP="00806E81">
      <w:pPr>
        <w:pStyle w:val="code"/>
      </w:pPr>
      <w:r w:rsidRPr="002030AA">
        <w:br/>
        <w:t xml:space="preserve">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的环境信息，与</w:t>
      </w:r>
      <w:r w:rsidRPr="002030AA">
        <w:rPr>
          <w:color w:val="808080"/>
        </w:rPr>
        <w:t>spring</w:t>
      </w:r>
      <w:r w:rsidRPr="002030AA">
        <w:rPr>
          <w:rFonts w:ascii="微软雅黑" w:eastAsia="微软雅黑" w:hAnsi="微软雅黑" w:cs="微软雅黑" w:hint="eastAsia"/>
          <w:color w:val="808080"/>
        </w:rPr>
        <w:t>整合，该信息由</w:t>
      </w:r>
      <w:r w:rsidRPr="002030AA">
        <w:rPr>
          <w:color w:val="808080"/>
        </w:rPr>
        <w:t>spring</w:t>
      </w:r>
      <w:r w:rsidRPr="002030AA">
        <w:rPr>
          <w:rFonts w:ascii="微软雅黑" w:eastAsia="微软雅黑" w:hAnsi="微软雅黑" w:cs="微软雅黑" w:hint="eastAsia"/>
          <w:color w:val="808080"/>
        </w:rPr>
        <w:t>来管理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</w:t>
      </w:r>
      <w:r w:rsidRPr="002030AA">
        <w:t xml:space="preserve">&lt;environments </w:t>
      </w:r>
      <w:r w:rsidRPr="002030AA">
        <w:rPr>
          <w:color w:val="BABABA"/>
        </w:rPr>
        <w:t>default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&lt;environment </w:t>
      </w:r>
      <w:r w:rsidRPr="002030AA">
        <w:rPr>
          <w:color w:val="BABABA"/>
        </w:rPr>
        <w:t>id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</w:t>
      </w:r>
      <w:r w:rsidRPr="002030AA">
        <w:rPr>
          <w:color w:val="808080"/>
        </w:rPr>
        <w:t>JDBC</w:t>
      </w:r>
      <w:r w:rsidRPr="002030AA">
        <w:rPr>
          <w:rFonts w:ascii="微软雅黑" w:eastAsia="微软雅黑" w:hAnsi="微软雅黑" w:cs="微软雅黑" w:hint="eastAsia"/>
          <w:color w:val="808080"/>
        </w:rPr>
        <w:t>事务控制，由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进行管理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        </w:t>
      </w:r>
      <w:r w:rsidRPr="002030AA">
        <w:t xml:space="preserve">&lt;transactionManager </w:t>
      </w:r>
      <w:r w:rsidRPr="002030AA">
        <w:rPr>
          <w:color w:val="BABABA"/>
        </w:rPr>
        <w:t>type</w:t>
      </w:r>
      <w:r w:rsidRPr="002030AA">
        <w:rPr>
          <w:color w:val="6A8759"/>
        </w:rPr>
        <w:t>="JDBC"</w:t>
      </w:r>
      <w:r w:rsidRPr="002030AA">
        <w:t>&gt;&lt;/transactionManager&gt;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配置数据源，采用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连接池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        </w:t>
      </w:r>
      <w:r w:rsidRPr="002030AA">
        <w:t xml:space="preserve">&lt;dataSource </w:t>
      </w:r>
      <w:r w:rsidRPr="002030AA">
        <w:rPr>
          <w:color w:val="BABABA"/>
        </w:rPr>
        <w:t>type</w:t>
      </w:r>
      <w:r w:rsidRPr="002030AA">
        <w:rPr>
          <w:color w:val="6A8759"/>
        </w:rPr>
        <w:t>="POOLED"</w:t>
      </w:r>
      <w:r w:rsidRPr="002030AA">
        <w:t>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="driver"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="${jdbc.driver}"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="url"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="${jdbc.url}"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="username"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="${jdbc.username}"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="password"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="${jdbc.password}" </w:t>
      </w:r>
      <w:r w:rsidRPr="002030AA">
        <w:t>/&gt;</w:t>
      </w:r>
      <w:r w:rsidRPr="002030AA">
        <w:br/>
        <w:t xml:space="preserve">            &lt;/dataSource&gt;</w:t>
      </w:r>
      <w:r w:rsidRPr="002030AA">
        <w:br/>
        <w:t xml:space="preserve">        &lt;/environment&gt;</w:t>
      </w:r>
      <w:r w:rsidRPr="002030AA">
        <w:br/>
        <w:t xml:space="preserve">    &lt;/environments&gt;</w:t>
      </w:r>
      <w:r w:rsidRPr="002030AA">
        <w:br/>
        <w:t xml:space="preserve">    &lt;mappers&gt;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="cn/edu/scnu/sqlMap/CityMapper.xml"</w:t>
      </w:r>
      <w:r w:rsidRPr="002030AA">
        <w:t>&gt;&lt;/mapper&gt;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="cn/edu/scnu/sqlMap/UserMapper.xml"</w:t>
      </w:r>
      <w:r w:rsidRPr="002030AA">
        <w:t>&gt;&lt;/mapper&gt;</w:t>
      </w:r>
      <w:r w:rsidRPr="002030AA">
        <w:br/>
        <w:t xml:space="preserve">    &lt;/mappers&gt;</w:t>
      </w:r>
      <w:r w:rsidRPr="002030AA">
        <w:br/>
        <w:t>&lt;/configuration&gt;</w:t>
      </w:r>
    </w:p>
    <w:p w14:paraId="6AF9942B" w14:textId="0488DCBF" w:rsidR="00436B97" w:rsidRDefault="00436B97" w:rsidP="00806E81">
      <w:pPr>
        <w:pStyle w:val="code"/>
      </w:pPr>
    </w:p>
    <w:p w14:paraId="11894708" w14:textId="2B648402" w:rsidR="00436B97" w:rsidRDefault="00436B97" w:rsidP="00806E81">
      <w:pPr>
        <w:pStyle w:val="code"/>
      </w:pPr>
      <w:r>
        <w:rPr>
          <w:rFonts w:ascii="微软雅黑" w:eastAsia="微软雅黑" w:hAnsi="微软雅黑" w:cs="微软雅黑" w:hint="eastAsia"/>
        </w:rPr>
        <w:t>属性读取顺序：</w:t>
      </w:r>
    </w:p>
    <w:p w14:paraId="4A290596" w14:textId="264FB327" w:rsidR="00436B97" w:rsidRDefault="00436B97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先读取</w:t>
      </w:r>
      <w:r>
        <w:rPr>
          <w:rFonts w:hint="eastAsia"/>
        </w:rPr>
        <w:t>&lt;</w:t>
      </w:r>
      <w:r>
        <w:t>properties&gt;,</w:t>
      </w:r>
      <w:r>
        <w:rPr>
          <w:rFonts w:ascii="微软雅黑" w:eastAsia="微软雅黑" w:hAnsi="微软雅黑" w:cs="微软雅黑" w:hint="eastAsia"/>
        </w:rPr>
        <w:t>再读取</w:t>
      </w:r>
      <w:r>
        <w:rPr>
          <w:rFonts w:hint="eastAsia"/>
        </w:rPr>
        <w:t>r</w:t>
      </w:r>
      <w:r>
        <w:t>esource,</w:t>
      </w:r>
      <w:r>
        <w:rPr>
          <w:rFonts w:ascii="微软雅黑" w:eastAsia="微软雅黑" w:hAnsi="微软雅黑" w:cs="微软雅黑" w:hint="eastAsia"/>
        </w:rPr>
        <w:t>最后读取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传递的属性，会覆盖前者。</w:t>
      </w:r>
    </w:p>
    <w:p w14:paraId="1681BE11" w14:textId="369CBCF7" w:rsidR="00436B97" w:rsidRDefault="00436B97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因此：</w:t>
      </w:r>
    </w:p>
    <w:p w14:paraId="360A3077" w14:textId="54F89AEB" w:rsidR="00436B97" w:rsidRDefault="00436B97" w:rsidP="00806E81">
      <w:pPr>
        <w:pStyle w:val="code"/>
      </w:pPr>
      <w:r>
        <w:tab/>
      </w:r>
      <w:r>
        <w:tab/>
        <w:t>parameterType</w:t>
      </w:r>
      <w:r>
        <w:rPr>
          <w:rFonts w:ascii="微软雅黑" w:eastAsia="微软雅黑" w:hAnsi="微软雅黑" w:cs="微软雅黑" w:hint="eastAsia"/>
        </w:rPr>
        <w:t>传递的属性最高级</w:t>
      </w:r>
    </w:p>
    <w:p w14:paraId="605C0EF9" w14:textId="0875ADD7" w:rsidR="00436B97" w:rsidRDefault="00436B97" w:rsidP="00806E81">
      <w:pPr>
        <w:pStyle w:val="code"/>
      </w:pPr>
      <w:r>
        <w:lastRenderedPageBreak/>
        <w:tab/>
      </w:r>
      <w:r>
        <w:tab/>
      </w:r>
      <w:r>
        <w:rPr>
          <w:rFonts w:hint="eastAsia"/>
        </w:rPr>
        <w:t>resouce</w:t>
      </w:r>
      <w:r>
        <w:rPr>
          <w:rFonts w:ascii="微软雅黑" w:eastAsia="微软雅黑" w:hAnsi="微软雅黑" w:cs="微软雅黑" w:hint="eastAsia"/>
        </w:rPr>
        <w:t>属性次之</w:t>
      </w:r>
    </w:p>
    <w:p w14:paraId="259ABDB1" w14:textId="203D310D" w:rsidR="00436B97" w:rsidRPr="002030AA" w:rsidRDefault="00436B97" w:rsidP="00806E81">
      <w:pPr>
        <w:pStyle w:val="code"/>
        <w:rPr>
          <w:color w:val="A9B7C6"/>
        </w:rPr>
      </w:pPr>
      <w:r>
        <w:tab/>
      </w:r>
      <w:r>
        <w:tab/>
      </w:r>
      <w:r>
        <w:rPr>
          <w:rFonts w:hint="eastAsia"/>
        </w:rPr>
        <w:t>&lt;</w:t>
      </w:r>
      <w:r>
        <w:t>properties&gt;</w:t>
      </w:r>
      <w:r>
        <w:rPr>
          <w:rFonts w:ascii="微软雅黑" w:eastAsia="微软雅黑" w:hAnsi="微软雅黑" w:cs="微软雅黑" w:hint="eastAsia"/>
        </w:rPr>
        <w:t>属性最低</w:t>
      </w:r>
    </w:p>
    <w:p w14:paraId="6D04FB0F" w14:textId="77777777" w:rsidR="002030AA" w:rsidRPr="002030AA" w:rsidRDefault="002030AA" w:rsidP="002030AA"/>
    <w:p w14:paraId="4EF05842" w14:textId="3AC7B9F1" w:rsidR="00750012" w:rsidRDefault="00750012" w:rsidP="00750012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settings</w:t>
      </w:r>
      <w:r w:rsidR="003173E5">
        <w:rPr>
          <w:rFonts w:hint="eastAsia"/>
        </w:rPr>
        <w:t>全局参数配置</w:t>
      </w:r>
    </w:p>
    <w:p w14:paraId="77C1916C" w14:textId="4D552007" w:rsidR="002030AA" w:rsidRDefault="00403A6A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全局参数配置主要配置缓存，懒加载等内容。</w:t>
      </w:r>
    </w:p>
    <w:p w14:paraId="55BA822F" w14:textId="5DD7C88B" w:rsidR="00472C92" w:rsidRDefault="00472C92" w:rsidP="00806E81">
      <w:pPr>
        <w:pStyle w:val="code"/>
      </w:pPr>
    </w:p>
    <w:p w14:paraId="7EF67F2D" w14:textId="77777777" w:rsidR="00472C92" w:rsidRPr="00472C92" w:rsidRDefault="00472C92" w:rsidP="00806E81">
      <w:pPr>
        <w:pStyle w:val="code"/>
        <w:rPr>
          <w:color w:val="A9B7C6"/>
        </w:rPr>
      </w:pPr>
      <w:r w:rsidRPr="00472C92">
        <w:t>&lt;settings&gt;</w:t>
      </w:r>
      <w:r w:rsidRPr="00472C92">
        <w:br/>
        <w:t xml:space="preserve">    &lt;setting </w:t>
      </w:r>
      <w:r w:rsidRPr="00472C92">
        <w:rPr>
          <w:color w:val="BABABA"/>
        </w:rPr>
        <w:t>name</w:t>
      </w:r>
      <w:r w:rsidRPr="00472C92">
        <w:rPr>
          <w:color w:val="6A8759"/>
        </w:rPr>
        <w:t xml:space="preserve">="" </w:t>
      </w:r>
      <w:r w:rsidRPr="00472C92">
        <w:rPr>
          <w:color w:val="BABABA"/>
        </w:rPr>
        <w:t>value</w:t>
      </w:r>
      <w:r w:rsidRPr="00472C92">
        <w:rPr>
          <w:color w:val="6A8759"/>
        </w:rPr>
        <w:t>=""</w:t>
      </w:r>
      <w:r w:rsidRPr="00472C92">
        <w:t>/&gt;</w:t>
      </w:r>
      <w:r w:rsidRPr="00472C92">
        <w:br/>
        <w:t>&lt;/settings&gt;</w:t>
      </w:r>
    </w:p>
    <w:p w14:paraId="3A357761" w14:textId="77777777" w:rsidR="00472C92" w:rsidRPr="00472C92" w:rsidRDefault="00472C92" w:rsidP="00806E81">
      <w:pPr>
        <w:pStyle w:val="code"/>
      </w:pPr>
    </w:p>
    <w:p w14:paraId="58E5A0B5" w14:textId="59E11479" w:rsidR="00750012" w:rsidRDefault="00750012" w:rsidP="00750012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别名定义</w:t>
      </w:r>
    </w:p>
    <w:p w14:paraId="2ADB523B" w14:textId="615D4049" w:rsidR="00403A6A" w:rsidRDefault="00403A6A" w:rsidP="00403A6A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默认别名</w:t>
      </w:r>
    </w:p>
    <w:p w14:paraId="51782808" w14:textId="1D34166E" w:rsidR="00403A6A" w:rsidRPr="00403A6A" w:rsidRDefault="006E67B8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495E8E4D" wp14:editId="07031B1F">
            <wp:extent cx="3752850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0128" w14:textId="0D4121EB" w:rsidR="00403A6A" w:rsidRDefault="00403A6A" w:rsidP="00403A6A">
      <w:pPr>
        <w:pStyle w:val="5"/>
      </w:pPr>
      <w:r>
        <w:rPr>
          <w:rFonts w:hint="eastAsia"/>
        </w:rPr>
        <w:t>3.3.2</w:t>
      </w:r>
      <w:r>
        <w:t xml:space="preserve">  </w:t>
      </w:r>
      <w:r>
        <w:rPr>
          <w:rFonts w:hint="eastAsia"/>
        </w:rPr>
        <w:t>自定义别名</w:t>
      </w:r>
    </w:p>
    <w:p w14:paraId="16BEE30E" w14:textId="58E76F28" w:rsidR="006E67B8" w:rsidRDefault="006E67B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在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中，定义很多的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需要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ascii="微软雅黑" w:eastAsia="微软雅黑" w:hAnsi="微软雅黑" w:cs="微软雅黑" w:hint="eastAsia"/>
        </w:rPr>
        <w:t>指定输出结果的映射类型。</w:t>
      </w:r>
    </w:p>
    <w:p w14:paraId="41A03290" w14:textId="154C5CDC" w:rsidR="006E67B8" w:rsidRPr="006E67B8" w:rsidRDefault="006E67B8" w:rsidP="00806E81">
      <w:pPr>
        <w:pStyle w:val="code"/>
        <w:rPr>
          <w:rStyle w:val="code0"/>
        </w:rPr>
      </w:pPr>
      <w:r>
        <w:tab/>
      </w:r>
      <w:r>
        <w:rPr>
          <w:rFonts w:ascii="微软雅黑" w:eastAsia="微软雅黑" w:hAnsi="微软雅黑" w:cs="微软雅黑" w:hint="eastAsia"/>
        </w:rPr>
        <w:t>如果在指定类型时输入类型的全路径，不方便开发，可以针对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hint="eastAsia"/>
        </w:rPr>
        <w:t>resultType</w:t>
      </w:r>
      <w:r>
        <w:rPr>
          <w:rFonts w:ascii="微软雅黑" w:eastAsia="微软雅黑" w:hAnsi="微软雅黑" w:cs="微软雅黑" w:hint="eastAsia"/>
        </w:rPr>
        <w:t>指定的类型定义一些别名。</w:t>
      </w:r>
    </w:p>
    <w:p w14:paraId="5EBBCD32" w14:textId="585A4089" w:rsidR="006E67B8" w:rsidRDefault="006E67B8" w:rsidP="00806E81">
      <w:pPr>
        <w:pStyle w:val="code"/>
      </w:pPr>
      <w:r w:rsidRPr="006E67B8">
        <w:rPr>
          <w:color w:val="BABABA"/>
        </w:rPr>
        <w:t>resultType</w:t>
      </w:r>
      <w:r w:rsidRPr="006E67B8">
        <w:t>="cn.edu.scnu.pojo.City"</w:t>
      </w:r>
    </w:p>
    <w:p w14:paraId="6546F771" w14:textId="5C72BB36" w:rsidR="006E67B8" w:rsidRDefault="006E67B8" w:rsidP="00806E81">
      <w:pPr>
        <w:pStyle w:val="code"/>
      </w:pPr>
    </w:p>
    <w:p w14:paraId="3884FA15" w14:textId="030829A6" w:rsidR="006E67B8" w:rsidRDefault="006E67B8" w:rsidP="00806E81">
      <w:pPr>
        <w:pStyle w:val="code"/>
      </w:pPr>
      <w:r>
        <w:rPr>
          <w:rFonts w:hint="eastAsia"/>
        </w:rPr>
        <w:t>my</w:t>
      </w:r>
      <w:r>
        <w:t>batis-config.xml</w:t>
      </w:r>
    </w:p>
    <w:p w14:paraId="2D932676" w14:textId="28DBC45A" w:rsidR="006E67B8" w:rsidRPr="0075454E" w:rsidRDefault="00472C92" w:rsidP="00806E81">
      <w:pPr>
        <w:pStyle w:val="code"/>
        <w:rPr>
          <w:color w:val="A9B7C6"/>
        </w:rPr>
      </w:pPr>
      <w:r w:rsidRPr="00472C92">
        <w:rPr>
          <w:color w:val="A9B7C6"/>
        </w:rPr>
        <w:br/>
      </w:r>
      <w:r w:rsidRPr="00472C92">
        <w:t>&lt;typeAliases&gt;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微软雅黑" w:eastAsia="微软雅黑" w:hAnsi="微软雅黑" w:cs="微软雅黑" w:hint="eastAsia"/>
          <w:color w:val="808080"/>
        </w:rPr>
        <w:t>单个类型的别名定义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&lt;typeAlias </w:t>
      </w:r>
      <w:r w:rsidRPr="00472C92">
        <w:rPr>
          <w:color w:val="BABABA"/>
        </w:rPr>
        <w:t>type</w:t>
      </w:r>
      <w:r w:rsidRPr="00472C92">
        <w:rPr>
          <w:color w:val="6A8759"/>
        </w:rPr>
        <w:t xml:space="preserve">="cn.edu.scnu.pojo.City" </w:t>
      </w:r>
      <w:r w:rsidRPr="00472C92">
        <w:rPr>
          <w:color w:val="BABABA"/>
        </w:rPr>
        <w:t>alias</w:t>
      </w:r>
      <w:r w:rsidRPr="00472C92">
        <w:rPr>
          <w:color w:val="6A8759"/>
        </w:rPr>
        <w:t>="City"</w:t>
      </w:r>
      <w:r w:rsidRPr="00472C92">
        <w:t>&gt;&lt;/typeAlias&gt;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微软雅黑" w:eastAsia="微软雅黑" w:hAnsi="微软雅黑" w:cs="微软雅黑" w:hint="eastAsia"/>
          <w:color w:val="808080"/>
        </w:rPr>
        <w:t>批量定义别名，别名就是类型，首字母大小写都行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&lt;package </w:t>
      </w:r>
      <w:r w:rsidRPr="00472C92">
        <w:rPr>
          <w:color w:val="BABABA"/>
        </w:rPr>
        <w:t>name</w:t>
      </w:r>
      <w:r w:rsidRPr="00472C92">
        <w:rPr>
          <w:color w:val="6A8759"/>
        </w:rPr>
        <w:t>="cn.edu.scnu.pojo"</w:t>
      </w:r>
      <w:r w:rsidRPr="00472C92">
        <w:t>&gt;&lt;/package&gt;</w:t>
      </w:r>
      <w:r w:rsidRPr="00472C92">
        <w:br/>
        <w:t>&lt;/typeAliases&gt;</w:t>
      </w:r>
    </w:p>
    <w:p w14:paraId="75B60B36" w14:textId="1A312662" w:rsidR="00750012" w:rsidRDefault="00750012" w:rsidP="00750012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类型处理器</w:t>
      </w:r>
    </w:p>
    <w:p w14:paraId="6A9A47DA" w14:textId="45444CBC" w:rsidR="0075454E" w:rsidRDefault="00B404AE" w:rsidP="0075454E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14:paraId="6840A8BA" w14:textId="7F28F343" w:rsidR="00B404AE" w:rsidRDefault="00B404AE" w:rsidP="0075454E"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提供的类型处理器满足日常需要，不需要自定义。</w:t>
      </w:r>
    </w:p>
    <w:p w14:paraId="6ED8FC1A" w14:textId="77777777" w:rsidR="0057448A" w:rsidRPr="0057448A" w:rsidRDefault="0057448A" w:rsidP="00806E81">
      <w:pPr>
        <w:pStyle w:val="code"/>
        <w:rPr>
          <w:color w:val="A9B7C6"/>
        </w:rPr>
      </w:pPr>
      <w:r w:rsidRPr="0057448A">
        <w:lastRenderedPageBreak/>
        <w:t>&lt;typeHandlers&gt;</w:t>
      </w:r>
      <w:r w:rsidRPr="0057448A">
        <w:br/>
        <w:t xml:space="preserve">    </w:t>
      </w:r>
      <w:r w:rsidRPr="0057448A">
        <w:rPr>
          <w:color w:val="808080"/>
        </w:rPr>
        <w:t>&lt;!--</w:t>
      </w:r>
      <w:r w:rsidRPr="0057448A">
        <w:rPr>
          <w:rFonts w:ascii="微软雅黑" w:eastAsia="微软雅黑" w:hAnsi="微软雅黑" w:cs="微软雅黑" w:hint="eastAsia"/>
          <w:color w:val="808080"/>
        </w:rPr>
        <w:t>单个类型处理器</w:t>
      </w:r>
      <w:r w:rsidRPr="0057448A">
        <w:rPr>
          <w:color w:val="808080"/>
        </w:rPr>
        <w:t>--&gt;</w:t>
      </w:r>
      <w:r w:rsidRPr="0057448A">
        <w:rPr>
          <w:color w:val="808080"/>
        </w:rPr>
        <w:br/>
        <w:t xml:space="preserve">    </w:t>
      </w:r>
      <w:r w:rsidRPr="0057448A">
        <w:t xml:space="preserve">&lt;typeHandler </w:t>
      </w:r>
      <w:r w:rsidRPr="0057448A">
        <w:rPr>
          <w:color w:val="BABABA"/>
        </w:rPr>
        <w:t>handler</w:t>
      </w:r>
      <w:r w:rsidRPr="0057448A">
        <w:rPr>
          <w:color w:val="6A8759"/>
        </w:rPr>
        <w:t>=""</w:t>
      </w:r>
      <w:r w:rsidRPr="0057448A">
        <w:t>&gt;&lt;/typeHandler&gt;</w:t>
      </w:r>
      <w:r w:rsidRPr="0057448A">
        <w:br/>
        <w:t xml:space="preserve">    </w:t>
      </w:r>
      <w:r w:rsidRPr="0057448A">
        <w:rPr>
          <w:color w:val="808080"/>
        </w:rPr>
        <w:t>&lt;!--</w:t>
      </w:r>
      <w:r w:rsidRPr="0057448A">
        <w:rPr>
          <w:rFonts w:ascii="微软雅黑" w:eastAsia="微软雅黑" w:hAnsi="微软雅黑" w:cs="微软雅黑" w:hint="eastAsia"/>
          <w:color w:val="808080"/>
        </w:rPr>
        <w:t>多个类型处理器</w:t>
      </w:r>
      <w:r w:rsidRPr="0057448A">
        <w:rPr>
          <w:color w:val="808080"/>
        </w:rPr>
        <w:t>--&gt;</w:t>
      </w:r>
      <w:r w:rsidRPr="0057448A">
        <w:rPr>
          <w:color w:val="808080"/>
        </w:rPr>
        <w:br/>
        <w:t xml:space="preserve">    </w:t>
      </w:r>
      <w:r w:rsidRPr="0057448A">
        <w:t xml:space="preserve">&lt;package </w:t>
      </w:r>
      <w:r w:rsidRPr="0057448A">
        <w:rPr>
          <w:color w:val="BABABA"/>
        </w:rPr>
        <w:t>name</w:t>
      </w:r>
      <w:r w:rsidRPr="0057448A">
        <w:rPr>
          <w:color w:val="6A8759"/>
        </w:rPr>
        <w:t>=""</w:t>
      </w:r>
      <w:r w:rsidRPr="0057448A">
        <w:t>&gt;&lt;/package&gt;</w:t>
      </w:r>
      <w:r w:rsidRPr="0057448A">
        <w:br/>
        <w:t>&lt;/typeHandlers&gt;</w:t>
      </w:r>
    </w:p>
    <w:p w14:paraId="61096000" w14:textId="77777777" w:rsidR="0057448A" w:rsidRDefault="0057448A" w:rsidP="0075454E"/>
    <w:p w14:paraId="3988DD89" w14:textId="695ABA10" w:rsidR="00B404AE" w:rsidRDefault="00B404AE" w:rsidP="0075454E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支持的类型处理器</w:t>
      </w:r>
      <w:r w:rsidR="00C9500A">
        <w:rPr>
          <w:rFonts w:hint="eastAsia"/>
        </w:rPr>
        <w:t>（以下只是其中一部分）</w:t>
      </w:r>
      <w:r>
        <w:rPr>
          <w:rFonts w:hint="eastAsia"/>
        </w:rPr>
        <w:t>：</w:t>
      </w:r>
    </w:p>
    <w:p w14:paraId="38B2F2FF" w14:textId="07037115" w:rsidR="00B404AE" w:rsidRDefault="0057448A" w:rsidP="0075454E">
      <w:r>
        <w:rPr>
          <w:noProof/>
        </w:rPr>
        <w:drawing>
          <wp:inline distT="0" distB="0" distL="0" distR="0" wp14:anchorId="6DC7D763" wp14:editId="301D2A25">
            <wp:extent cx="5904230" cy="184658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92E" w14:textId="75025454" w:rsidR="00C9500A" w:rsidRDefault="00C9500A" w:rsidP="0075454E">
      <w:r>
        <w:rPr>
          <w:rFonts w:hint="eastAsia"/>
        </w:rPr>
        <w:t>所有的类型处理器</w:t>
      </w:r>
    </w:p>
    <w:p w14:paraId="1B13BFBC" w14:textId="2FD96B50" w:rsidR="00C9500A" w:rsidRPr="0075454E" w:rsidRDefault="00C9500A" w:rsidP="0075454E">
      <w:r>
        <w:rPr>
          <w:rFonts w:hint="eastAsia"/>
          <w:noProof/>
        </w:rPr>
        <w:drawing>
          <wp:inline distT="0" distB="0" distL="0" distR="0" wp14:anchorId="1D7B6E65" wp14:editId="655CB004">
            <wp:extent cx="5905500" cy="2200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49F" w14:textId="0114EAA1" w:rsidR="00750012" w:rsidRDefault="00750012" w:rsidP="00750012">
      <w:pPr>
        <w:pStyle w:val="4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的加载</w:t>
      </w:r>
    </w:p>
    <w:p w14:paraId="5236595B" w14:textId="1BB691E0" w:rsidR="00A840C4" w:rsidRPr="0037610D" w:rsidRDefault="0037610D" w:rsidP="00806E81">
      <w:pPr>
        <w:pStyle w:val="code"/>
        <w:rPr>
          <w:color w:val="A9B7C6"/>
        </w:rPr>
      </w:pPr>
      <w:r w:rsidRPr="0037610D">
        <w:t>&lt;mappers&gt;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使用</w:t>
      </w:r>
      <w:r w:rsidRPr="0037610D">
        <w:t>resource</w:t>
      </w:r>
      <w:r w:rsidRPr="0037610D">
        <w:rPr>
          <w:rFonts w:ascii="微软雅黑" w:eastAsia="微软雅黑" w:hAnsi="微软雅黑" w:cs="微软雅黑" w:hint="eastAsia"/>
        </w:rPr>
        <w:t>加载</w:t>
      </w:r>
      <w:r w:rsidRPr="0037610D">
        <w:t>mapper.xml</w:t>
      </w:r>
      <w:r w:rsidRPr="0037610D">
        <w:rPr>
          <w:rFonts w:ascii="微软雅黑" w:eastAsia="微软雅黑" w:hAnsi="微软雅黑" w:cs="微软雅黑" w:hint="eastAsia"/>
        </w:rPr>
        <w:t>文件</w:t>
      </w:r>
      <w:r w:rsidRPr="0037610D">
        <w:t>--&gt;</w:t>
      </w:r>
      <w:r w:rsidRPr="0037610D">
        <w:br/>
        <w:t xml:space="preserve">    &lt;mapper </w:t>
      </w:r>
      <w:r w:rsidRPr="0037610D">
        <w:rPr>
          <w:color w:val="BABABA"/>
        </w:rPr>
        <w:t>resource</w:t>
      </w:r>
      <w:r w:rsidRPr="0037610D">
        <w:rPr>
          <w:color w:val="6A8759"/>
        </w:rPr>
        <w:t>="cn/edu/scnu/sqlMap/CityMapper.xml"</w:t>
      </w:r>
      <w:r w:rsidRPr="0037610D">
        <w:t>&gt;&lt;/mapper&gt;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通过</w:t>
      </w:r>
      <w:r w:rsidRPr="0037610D">
        <w:t>mapper</w:t>
      </w:r>
      <w:r w:rsidRPr="0037610D">
        <w:rPr>
          <w:rFonts w:ascii="微软雅黑" w:eastAsia="微软雅黑" w:hAnsi="微软雅黑" w:cs="微软雅黑" w:hint="eastAsia"/>
        </w:rPr>
        <w:t>接口加载，规范如下：</w:t>
      </w:r>
      <w:r w:rsidRPr="0037610D">
        <w:br/>
        <w:t xml:space="preserve">        1. </w:t>
      </w:r>
      <w:r w:rsidRPr="0037610D">
        <w:rPr>
          <w:rFonts w:ascii="微软雅黑" w:eastAsia="微软雅黑" w:hAnsi="微软雅黑" w:cs="微软雅黑" w:hint="eastAsia"/>
        </w:rPr>
        <w:t>必须使用</w:t>
      </w:r>
      <w:r w:rsidRPr="0037610D">
        <w:t>mapper</w:t>
      </w:r>
      <w:r w:rsidRPr="0037610D">
        <w:rPr>
          <w:rFonts w:ascii="微软雅黑" w:eastAsia="微软雅黑" w:hAnsi="微软雅黑" w:cs="微软雅黑" w:hint="eastAsia"/>
        </w:rPr>
        <w:t>代理方法开发</w:t>
      </w:r>
      <w:r w:rsidRPr="0037610D">
        <w:br/>
        <w:t xml:space="preserve">        2. </w:t>
      </w:r>
      <w:r w:rsidRPr="0037610D">
        <w:rPr>
          <w:rFonts w:ascii="微软雅黑" w:eastAsia="微软雅黑" w:hAnsi="微软雅黑" w:cs="微软雅黑" w:hint="eastAsia"/>
        </w:rPr>
        <w:t>接口名必须和</w:t>
      </w:r>
      <w:r w:rsidRPr="0037610D">
        <w:t>xml</w:t>
      </w:r>
      <w:r w:rsidRPr="0037610D">
        <w:rPr>
          <w:rFonts w:ascii="微软雅黑" w:eastAsia="微软雅黑" w:hAnsi="微软雅黑" w:cs="微软雅黑" w:hint="eastAsia"/>
        </w:rPr>
        <w:t>文件名保持一致。</w:t>
      </w:r>
      <w:r w:rsidRPr="0037610D">
        <w:rPr>
          <w:rFonts w:ascii="宋体" w:hAnsi="宋体" w:hint="eastAsia"/>
        </w:rPr>
        <w:br/>
        <w:t xml:space="preserve">    </w:t>
      </w:r>
      <w:r w:rsidRPr="0037610D">
        <w:t>--&gt;</w:t>
      </w:r>
      <w:r w:rsidRPr="0037610D">
        <w:br/>
        <w:t xml:space="preserve">    &lt;mapper </w:t>
      </w:r>
      <w:r w:rsidRPr="0037610D">
        <w:rPr>
          <w:color w:val="BABABA"/>
        </w:rPr>
        <w:t>class</w:t>
      </w:r>
      <w:r w:rsidRPr="0037610D">
        <w:rPr>
          <w:color w:val="6A8759"/>
        </w:rPr>
        <w:t>="cn.edu.scnu.mapper.CityMapper"</w:t>
      </w:r>
      <w:r w:rsidRPr="0037610D">
        <w:t>&gt;&lt;/mapper&gt;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批量加载</w:t>
      </w:r>
      <w:r w:rsidRPr="0037610D">
        <w:t>--&gt;</w:t>
      </w:r>
      <w:r w:rsidRPr="0037610D">
        <w:br/>
        <w:t xml:space="preserve">    &lt;package </w:t>
      </w:r>
      <w:r w:rsidRPr="0037610D">
        <w:rPr>
          <w:color w:val="BABABA"/>
        </w:rPr>
        <w:t>name</w:t>
      </w:r>
      <w:r w:rsidRPr="0037610D">
        <w:rPr>
          <w:color w:val="6A8759"/>
        </w:rPr>
        <w:t>="cn.edu.scnu.mapper"</w:t>
      </w:r>
      <w:r w:rsidRPr="0037610D">
        <w:t>&gt;&lt;/package&gt;</w:t>
      </w:r>
      <w:r w:rsidRPr="0037610D">
        <w:br/>
        <w:t>&lt;/mappers&gt;</w:t>
      </w:r>
    </w:p>
    <w:p w14:paraId="4B9FED06" w14:textId="446A75A5" w:rsidR="00DE50E8" w:rsidRDefault="00DE50E8" w:rsidP="00DE50E8">
      <w:pPr>
        <w:pStyle w:val="3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映射文件配置—</w:t>
      </w:r>
      <w:r w:rsidR="00750012">
        <w:rPr>
          <w:rFonts w:hint="eastAsia"/>
        </w:rPr>
        <w:t>Mapper.</w:t>
      </w:r>
      <w:r w:rsidR="00750012">
        <w:t>xml</w:t>
      </w:r>
    </w:p>
    <w:p w14:paraId="43301F32" w14:textId="5BDB4ACC" w:rsidR="00750012" w:rsidRDefault="00750012" w:rsidP="00750012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输入映射—</w:t>
      </w:r>
      <w:r>
        <w:rPr>
          <w:rFonts w:hint="eastAsia"/>
        </w:rPr>
        <w:t>parameterType</w:t>
      </w:r>
    </w:p>
    <w:p w14:paraId="06D151EC" w14:textId="7BBD389E" w:rsidR="00B63CB0" w:rsidRDefault="00FC1D49" w:rsidP="00FC1D49">
      <w:pPr>
        <w:pStyle w:val="5"/>
      </w:pPr>
      <w:r>
        <w:rPr>
          <w:rFonts w:hint="eastAsia"/>
        </w:rPr>
        <w:t>4</w:t>
      </w:r>
      <w:r>
        <w:t xml:space="preserve">.1.1  </w:t>
      </w:r>
      <w:r>
        <w:rPr>
          <w:rFonts w:hint="eastAsia"/>
        </w:rPr>
        <w:t>简单类型</w:t>
      </w:r>
    </w:p>
    <w:p w14:paraId="41C794B9" w14:textId="0ED5E2EB" w:rsidR="00FC1D49" w:rsidRPr="00FC1D49" w:rsidRDefault="00FC1D49" w:rsidP="00806E81">
      <w:pPr>
        <w:pStyle w:val="code"/>
      </w:pPr>
      <w:r w:rsidRPr="00FC1D49">
        <w:t xml:space="preserve">&lt;select </w:t>
      </w:r>
      <w:r w:rsidRPr="00FC1D49">
        <w:rPr>
          <w:color w:val="BABABA"/>
        </w:rPr>
        <w:t>id</w:t>
      </w:r>
      <w:r w:rsidRPr="00FC1D49">
        <w:rPr>
          <w:color w:val="6A8759"/>
        </w:rPr>
        <w:t xml:space="preserve">="findById" </w:t>
      </w:r>
      <w:r w:rsidRPr="00FC1D49">
        <w:rPr>
          <w:color w:val="BABABA"/>
        </w:rPr>
        <w:t>parameterType</w:t>
      </w:r>
      <w:r w:rsidRPr="00FC1D49">
        <w:rPr>
          <w:color w:val="6A8759"/>
        </w:rPr>
        <w:t xml:space="preserve">="int" </w:t>
      </w:r>
      <w:r w:rsidRPr="00FC1D49">
        <w:rPr>
          <w:color w:val="BABABA"/>
        </w:rPr>
        <w:t>resultType</w:t>
      </w:r>
      <w:r w:rsidRPr="00FC1D49">
        <w:rPr>
          <w:color w:val="6A8759"/>
        </w:rPr>
        <w:t>="city"</w:t>
      </w:r>
      <w:r w:rsidRPr="00FC1D49">
        <w:t>&gt;</w:t>
      </w:r>
      <w:r w:rsidRPr="00FC1D49">
        <w:br/>
        <w:t xml:space="preserve">    SELECT </w:t>
      </w:r>
      <w:r w:rsidRPr="00FC1D49">
        <w:rPr>
          <w:color w:val="FFC66D"/>
        </w:rPr>
        <w:t xml:space="preserve">* </w:t>
      </w:r>
      <w:r w:rsidRPr="00FC1D49">
        <w:t>FROM areas WHERE id = #{id}</w:t>
      </w:r>
      <w:r w:rsidRPr="00FC1D49">
        <w:br/>
        <w:t>&lt;/select&gt;</w:t>
      </w:r>
    </w:p>
    <w:p w14:paraId="25320F91" w14:textId="67C93549" w:rsidR="00FC1D49" w:rsidRPr="00FC1D49" w:rsidRDefault="00FC1D49" w:rsidP="00B63CB0"/>
    <w:p w14:paraId="2BB7BD08" w14:textId="03B43553" w:rsidR="00FC1D49" w:rsidRDefault="00FC1D49" w:rsidP="00FC1D49">
      <w:pPr>
        <w:pStyle w:val="5"/>
      </w:pPr>
      <w:r>
        <w:rPr>
          <w:rFonts w:hint="eastAsia"/>
        </w:rPr>
        <w:t>4.1.2</w:t>
      </w:r>
      <w:r>
        <w:t xml:space="preserve">  </w:t>
      </w:r>
      <w:r>
        <w:rPr>
          <w:rFonts w:hint="eastAsia"/>
        </w:rPr>
        <w:t>插入时的包装类型</w:t>
      </w:r>
    </w:p>
    <w:p w14:paraId="3F4C652D" w14:textId="77777777" w:rsidR="00FC1D49" w:rsidRPr="00FC1D49" w:rsidRDefault="00FC1D49" w:rsidP="00806E81">
      <w:pPr>
        <w:pStyle w:val="code"/>
      </w:pPr>
      <w:r w:rsidRPr="00FC1D49">
        <w:t xml:space="preserve">&lt;insert </w:t>
      </w:r>
      <w:r w:rsidRPr="00FC1D49">
        <w:rPr>
          <w:color w:val="BABABA"/>
        </w:rPr>
        <w:t>id</w:t>
      </w:r>
      <w:r w:rsidRPr="00FC1D49">
        <w:rPr>
          <w:color w:val="6A8759"/>
        </w:rPr>
        <w:t xml:space="preserve">="insertUser" </w:t>
      </w:r>
      <w:r w:rsidRPr="00FC1D49">
        <w:rPr>
          <w:color w:val="BABABA"/>
        </w:rPr>
        <w:t>parameterType</w:t>
      </w:r>
      <w:r w:rsidRPr="00FC1D49">
        <w:rPr>
          <w:color w:val="6A8759"/>
        </w:rPr>
        <w:t>="cn.edu.scnu.pojo.User"</w:t>
      </w:r>
      <w:r w:rsidRPr="00FC1D49">
        <w:t>&gt;</w:t>
      </w:r>
      <w:r w:rsidRPr="00FC1D49">
        <w:br/>
        <w:t xml:space="preserve">    INSERT INTO users(id,name,age,addr) VALUE(#{id},#{name},#{age},#{addr})</w:t>
      </w:r>
      <w:r w:rsidRPr="00FC1D49">
        <w:br/>
        <w:t>&lt;/insert&gt;</w:t>
      </w:r>
    </w:p>
    <w:p w14:paraId="336E5173" w14:textId="77777777" w:rsidR="00FC1D49" w:rsidRPr="00FC1D49" w:rsidRDefault="00FC1D49" w:rsidP="00B63CB0"/>
    <w:p w14:paraId="355558D4" w14:textId="1CACD9CD" w:rsidR="00FC1D49" w:rsidRDefault="00FC1D49" w:rsidP="00FC1D49">
      <w:pPr>
        <w:pStyle w:val="5"/>
      </w:pPr>
      <w:r>
        <w:rPr>
          <w:rFonts w:hint="eastAsia"/>
        </w:rPr>
        <w:t>4.1.3</w:t>
      </w:r>
      <w:r>
        <w:t xml:space="preserve">  </w:t>
      </w:r>
      <w:r>
        <w:rPr>
          <w:rFonts w:hint="eastAsia"/>
        </w:rPr>
        <w:t>复杂查询时的包装类型</w:t>
      </w:r>
    </w:p>
    <w:p w14:paraId="2E2C4EE3" w14:textId="6D102847" w:rsidR="00FC1D49" w:rsidRPr="00724D76" w:rsidRDefault="000032E5" w:rsidP="00B63CB0">
      <w:pPr>
        <w:rPr>
          <w:b/>
          <w:i/>
          <w:color w:val="auto"/>
          <w:u w:val="single"/>
        </w:rPr>
      </w:pPr>
      <w:r w:rsidRPr="00724D76">
        <w:rPr>
          <w:b/>
          <w:i/>
          <w:color w:val="auto"/>
          <w:u w:val="single"/>
        </w:rPr>
        <w:t>UserMapper.xml</w:t>
      </w:r>
    </w:p>
    <w:p w14:paraId="0498C718" w14:textId="73B661FD" w:rsidR="00724D76" w:rsidRPr="00724D76" w:rsidRDefault="00724D76" w:rsidP="00806E81">
      <w:pPr>
        <w:pStyle w:val="code"/>
      </w:pPr>
      <w:r w:rsidRPr="00724D76">
        <w:t xml:space="preserve">&lt;mapper </w:t>
      </w:r>
      <w:r w:rsidRPr="00724D76">
        <w:rPr>
          <w:color w:val="BABABA"/>
        </w:rPr>
        <w:t>namespace</w:t>
      </w:r>
      <w:r w:rsidRPr="00724D76">
        <w:t>="cn.edu.scnu.mapper.UserMapper"&gt;</w:t>
      </w:r>
      <w:r w:rsidRPr="00724D76">
        <w:br/>
        <w:t xml:space="preserve">    &lt;select </w:t>
      </w:r>
      <w:r w:rsidRPr="00724D76">
        <w:rPr>
          <w:color w:val="BABABA"/>
        </w:rPr>
        <w:t>id</w:t>
      </w:r>
      <w:r w:rsidRPr="00724D76">
        <w:t xml:space="preserve">="findByAge" </w:t>
      </w:r>
      <w:r w:rsidRPr="00724D76">
        <w:rPr>
          <w:color w:val="BABABA"/>
        </w:rPr>
        <w:t>parameterType</w:t>
      </w:r>
      <w:r w:rsidRPr="00724D76">
        <w:t xml:space="preserve">="cn.edu.scnu.vo.UserQueryVo" </w:t>
      </w:r>
      <w:r w:rsidRPr="00724D76">
        <w:rPr>
          <w:color w:val="BABABA"/>
        </w:rPr>
        <w:t>resultType</w:t>
      </w:r>
      <w:r w:rsidRPr="00724D76">
        <w:t>="cn.edu.scnu.pojo.User"&gt;</w:t>
      </w:r>
      <w:r w:rsidRPr="00724D76">
        <w:br/>
        <w:t xml:space="preserve">        </w:t>
      </w:r>
      <w:r w:rsidRPr="00724D76">
        <w:rPr>
          <w:color w:val="A9B7C6"/>
        </w:rPr>
        <w:t xml:space="preserve">SELECT </w:t>
      </w:r>
      <w:r w:rsidRPr="00724D76">
        <w:rPr>
          <w:color w:val="FFC66D"/>
        </w:rPr>
        <w:t xml:space="preserve">* </w:t>
      </w:r>
      <w:r w:rsidRPr="00724D76">
        <w:rPr>
          <w:color w:val="A9B7C6"/>
        </w:rPr>
        <w:t>FROM users WHERE age = #{age} AND addr LIKE '%${addr}%'</w:t>
      </w:r>
      <w:r w:rsidRPr="00724D76">
        <w:rPr>
          <w:color w:val="A9B7C6"/>
        </w:rPr>
        <w:br/>
        <w:t xml:space="preserve">    </w:t>
      </w:r>
      <w:r w:rsidRPr="00724D76">
        <w:t>&lt;/select&gt;</w:t>
      </w:r>
      <w:r w:rsidRPr="00724D76">
        <w:br/>
        <w:t>&lt;/mapper&gt;</w:t>
      </w:r>
    </w:p>
    <w:p w14:paraId="1FE613F2" w14:textId="5755FAB9" w:rsidR="00724D76" w:rsidRPr="00724D76" w:rsidRDefault="00724D76" w:rsidP="00B63CB0">
      <w:pPr>
        <w:rPr>
          <w:b/>
          <w:i/>
          <w:u w:val="single"/>
        </w:rPr>
      </w:pPr>
      <w:r w:rsidRPr="00724D76">
        <w:rPr>
          <w:b/>
          <w:i/>
          <w:u w:val="single"/>
        </w:rPr>
        <w:t>UserMapper.java</w:t>
      </w:r>
    </w:p>
    <w:p w14:paraId="1880669F" w14:textId="6B21254D" w:rsidR="00724D76" w:rsidRPr="00724D76" w:rsidRDefault="00724D76" w:rsidP="00806E81">
      <w:pPr>
        <w:pStyle w:val="code"/>
      </w:pPr>
      <w:r w:rsidRPr="00724D76">
        <w:br/>
      </w:r>
      <w:r w:rsidRPr="00724D76">
        <w:rPr>
          <w:color w:val="CC7832"/>
        </w:rPr>
        <w:t xml:space="preserve">public interface </w:t>
      </w:r>
      <w:r w:rsidRPr="00724D76">
        <w:t>UserMapper {</w:t>
      </w:r>
      <w:r w:rsidRPr="00724D76">
        <w:br/>
      </w:r>
      <w:r w:rsidRPr="00724D76">
        <w:br/>
        <w:t xml:space="preserve">    User </w:t>
      </w:r>
      <w:r w:rsidRPr="00724D76">
        <w:rPr>
          <w:color w:val="FFC66D"/>
        </w:rPr>
        <w:t>findByAge</w:t>
      </w:r>
      <w:r w:rsidRPr="00724D76">
        <w:t xml:space="preserve">(UserQueryVo userQueryVo) </w:t>
      </w:r>
      <w:r w:rsidRPr="00724D76">
        <w:rPr>
          <w:color w:val="CC7832"/>
        </w:rPr>
        <w:t xml:space="preserve">throws </w:t>
      </w:r>
      <w:r w:rsidRPr="00724D76">
        <w:t>Exception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br/>
      </w:r>
      <w:r w:rsidRPr="00724D76">
        <w:t>}</w:t>
      </w:r>
    </w:p>
    <w:p w14:paraId="323F613D" w14:textId="2263E681" w:rsidR="00724D76" w:rsidRPr="00724D76" w:rsidRDefault="00724D76" w:rsidP="00B63CB0">
      <w:pPr>
        <w:rPr>
          <w:b/>
          <w:i/>
          <w:u w:val="single"/>
        </w:rPr>
      </w:pPr>
      <w:r w:rsidRPr="00724D76">
        <w:rPr>
          <w:b/>
          <w:i/>
          <w:u w:val="single"/>
        </w:rPr>
        <w:t>MapperTest.java</w:t>
      </w:r>
    </w:p>
    <w:p w14:paraId="57E61763" w14:textId="3A06238B" w:rsidR="00724D76" w:rsidRPr="00724D76" w:rsidRDefault="00724D76" w:rsidP="00806E81">
      <w:pPr>
        <w:pStyle w:val="code"/>
      </w:pPr>
      <w:r w:rsidRPr="00724D76">
        <w:rPr>
          <w:color w:val="CC7832"/>
        </w:rPr>
        <w:t xml:space="preserve">public class </w:t>
      </w:r>
      <w:r w:rsidRPr="00724D76">
        <w:t>MapperTest {</w:t>
      </w:r>
      <w:r w:rsidRPr="00724D76">
        <w:br/>
        <w:t xml:space="preserve">    </w:t>
      </w:r>
      <w:r w:rsidRPr="00724D76">
        <w:rPr>
          <w:color w:val="CC7832"/>
        </w:rPr>
        <w:t xml:space="preserve">private </w:t>
      </w:r>
      <w:r w:rsidRPr="00724D76">
        <w:t xml:space="preserve">SqlSessionFactory </w:t>
      </w:r>
      <w:r w:rsidRPr="00724D76">
        <w:rPr>
          <w:color w:val="9876AA"/>
        </w:rPr>
        <w:t>sqlSessionFactory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 w:rsidRPr="00724D76">
        <w:rPr>
          <w:color w:val="BBB529"/>
        </w:rPr>
        <w:t>@Before</w:t>
      </w:r>
      <w:r w:rsidRPr="00724D76">
        <w:rPr>
          <w:color w:val="BBB529"/>
        </w:rPr>
        <w:br/>
        <w:t xml:space="preserve">    </w:t>
      </w:r>
      <w:r w:rsidRPr="00724D76">
        <w:rPr>
          <w:color w:val="CC7832"/>
        </w:rPr>
        <w:t xml:space="preserve">public void </w:t>
      </w:r>
      <w:r w:rsidRPr="00724D76">
        <w:rPr>
          <w:color w:val="FFC66D"/>
        </w:rPr>
        <w:t>beforeInfo</w:t>
      </w:r>
      <w:r w:rsidRPr="00724D76">
        <w:t xml:space="preserve">() </w:t>
      </w:r>
      <w:r w:rsidRPr="00724D76">
        <w:rPr>
          <w:color w:val="CC7832"/>
        </w:rPr>
        <w:t xml:space="preserve">throws </w:t>
      </w:r>
      <w:r w:rsidRPr="00724D76">
        <w:t>IOException {</w:t>
      </w:r>
      <w:r w:rsidRPr="00724D76">
        <w:br/>
      </w:r>
      <w:r w:rsidRPr="00724D76">
        <w:br/>
        <w:t xml:space="preserve">        String resource = </w:t>
      </w:r>
      <w:r w:rsidRPr="00724D76">
        <w:rPr>
          <w:color w:val="6A8759"/>
        </w:rPr>
        <w:t>"cn/edu/scnu/conf/mybatis-config.xml"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br/>
        <w:t xml:space="preserve">        </w:t>
      </w:r>
      <w:r w:rsidRPr="00724D76">
        <w:t>InputStream inputStream = Resources.</w:t>
      </w:r>
      <w:r w:rsidRPr="00724D76">
        <w:rPr>
          <w:i/>
          <w:iCs/>
        </w:rPr>
        <w:t>getResourceAsStream</w:t>
      </w:r>
      <w:r w:rsidRPr="00724D76">
        <w:t>(resource)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br/>
        <w:t xml:space="preserve">        </w:t>
      </w:r>
      <w:r w:rsidRPr="00724D76">
        <w:rPr>
          <w:color w:val="9876AA"/>
        </w:rPr>
        <w:t xml:space="preserve">sqlSessionFactory </w:t>
      </w:r>
      <w:r w:rsidRPr="00724D76">
        <w:t xml:space="preserve">= </w:t>
      </w:r>
      <w:r w:rsidRPr="00724D76">
        <w:rPr>
          <w:color w:val="CC7832"/>
        </w:rPr>
        <w:t xml:space="preserve">new </w:t>
      </w:r>
      <w:r w:rsidRPr="00724D76">
        <w:t>SqlSessionFactoryBuilder().build(inputStream)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 w:rsidRPr="00724D76">
        <w:t>}</w:t>
      </w:r>
      <w:r w:rsidRPr="00724D76">
        <w:br/>
      </w:r>
      <w:r w:rsidRPr="00724D76">
        <w:br/>
        <w:t xml:space="preserve">    </w:t>
      </w:r>
      <w:r w:rsidRPr="00724D76">
        <w:rPr>
          <w:color w:val="BBB529"/>
        </w:rPr>
        <w:t>@Test</w:t>
      </w:r>
      <w:r w:rsidRPr="00724D76">
        <w:rPr>
          <w:color w:val="BBB529"/>
        </w:rPr>
        <w:br/>
        <w:t xml:space="preserve">    </w:t>
      </w:r>
      <w:r w:rsidRPr="00724D76">
        <w:rPr>
          <w:color w:val="CC7832"/>
        </w:rPr>
        <w:t xml:space="preserve">public void </w:t>
      </w:r>
      <w:r w:rsidRPr="00724D76">
        <w:rPr>
          <w:color w:val="FFC66D"/>
        </w:rPr>
        <w:t>findByAge</w:t>
      </w:r>
      <w:r w:rsidRPr="00724D76">
        <w:t xml:space="preserve">() </w:t>
      </w:r>
      <w:r w:rsidRPr="00724D76">
        <w:rPr>
          <w:color w:val="CC7832"/>
        </w:rPr>
        <w:t xml:space="preserve">throws </w:t>
      </w:r>
      <w:r w:rsidRPr="00724D76">
        <w:t>Exception {</w:t>
      </w:r>
      <w:r w:rsidRPr="00724D76">
        <w:br/>
        <w:t xml:space="preserve">        SqlSession session = </w:t>
      </w:r>
      <w:r w:rsidRPr="00724D76">
        <w:rPr>
          <w:color w:val="9876AA"/>
        </w:rPr>
        <w:t>sqlSessionFactory</w:t>
      </w:r>
      <w:r w:rsidRPr="00724D76">
        <w:t>.openSession()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UserMapper userMapper = session.getMapper(UserMapper.</w:t>
      </w:r>
      <w:r w:rsidRPr="00724D76">
        <w:rPr>
          <w:color w:val="CC7832"/>
        </w:rPr>
        <w:t>class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 xml:space="preserve">UserQueryVo userQueryVo = </w:t>
      </w:r>
      <w:r w:rsidRPr="00724D76">
        <w:rPr>
          <w:color w:val="CC7832"/>
        </w:rPr>
        <w:t xml:space="preserve">new </w:t>
      </w:r>
      <w:r w:rsidRPr="00724D76">
        <w:t>UserQueryVo()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userQueryVo.setAge(</w:t>
      </w:r>
      <w:r w:rsidRPr="00724D76">
        <w:rPr>
          <w:color w:val="6897BB"/>
        </w:rPr>
        <w:t>34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userQueryVo.setAddr(</w:t>
      </w:r>
      <w:r w:rsidRPr="00724D76">
        <w:rPr>
          <w:color w:val="6A8759"/>
        </w:rPr>
        <w:t>"shan"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 user = userMapper.findByAge(userQueryVo)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System.</w:t>
      </w:r>
      <w:r w:rsidRPr="00724D76">
        <w:rPr>
          <w:i/>
          <w:iCs/>
          <w:color w:val="9876AA"/>
        </w:rPr>
        <w:t>out</w:t>
      </w:r>
      <w:r w:rsidRPr="00724D76">
        <w:t>.println(user.toString())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>
        <w:t>}</w:t>
      </w:r>
      <w:r w:rsidRPr="00724D76">
        <w:br/>
        <w:t>}</w:t>
      </w:r>
    </w:p>
    <w:p w14:paraId="6D8EB8CE" w14:textId="77777777" w:rsidR="00724D76" w:rsidRPr="00724D76" w:rsidRDefault="00724D76" w:rsidP="00B63CB0"/>
    <w:p w14:paraId="5D3D5BCD" w14:textId="05A13DEA" w:rsidR="00750012" w:rsidRDefault="00750012" w:rsidP="00750012">
      <w:pPr>
        <w:pStyle w:val="4"/>
      </w:pPr>
      <w:r>
        <w:rPr>
          <w:rFonts w:hint="eastAsia"/>
        </w:rPr>
        <w:lastRenderedPageBreak/>
        <w:t>4.2</w:t>
      </w:r>
      <w:r>
        <w:t xml:space="preserve">  </w:t>
      </w:r>
      <w:r>
        <w:rPr>
          <w:rFonts w:hint="eastAsia"/>
        </w:rPr>
        <w:t>输出映射—</w:t>
      </w:r>
      <w:r>
        <w:rPr>
          <w:rFonts w:hint="eastAsia"/>
        </w:rPr>
        <w:t>resultType/resultMap</w:t>
      </w:r>
    </w:p>
    <w:p w14:paraId="15D0DAAE" w14:textId="16F48FE3" w:rsidR="00A840C4" w:rsidRDefault="00724D76" w:rsidP="00724D76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 xml:space="preserve">.1  </w:t>
      </w:r>
      <w:r>
        <w:rPr>
          <w:rFonts w:hint="eastAsia"/>
        </w:rPr>
        <w:t>resultType</w:t>
      </w:r>
    </w:p>
    <w:p w14:paraId="693862D7" w14:textId="6009B00E" w:rsidR="00724D76" w:rsidRDefault="00724D76" w:rsidP="00806E81">
      <w:pPr>
        <w:pStyle w:val="code"/>
      </w:pPr>
      <w:r w:rsidRPr="00724D76">
        <w:rPr>
          <w:rFonts w:ascii="微软雅黑" w:eastAsia="微软雅黑" w:hAnsi="微软雅黑" w:cs="微软雅黑" w:hint="eastAsia"/>
          <w:highlight w:val="green"/>
        </w:rPr>
        <w:t>输出</w:t>
      </w:r>
      <w:r w:rsidRPr="00724D76">
        <w:rPr>
          <w:rFonts w:hint="eastAsia"/>
          <w:highlight w:val="green"/>
        </w:rPr>
        <w:t>pojo</w:t>
      </w:r>
      <w:r w:rsidRPr="00724D76">
        <w:rPr>
          <w:rFonts w:ascii="微软雅黑" w:eastAsia="微软雅黑" w:hAnsi="微软雅黑" w:cs="微软雅黑" w:hint="eastAsia"/>
          <w:highlight w:val="green"/>
        </w:rPr>
        <w:t>类型</w:t>
      </w:r>
      <w:r w:rsidR="005363B6">
        <w:rPr>
          <w:rFonts w:ascii="微软雅黑" w:eastAsia="微软雅黑" w:hAnsi="微软雅黑" w:cs="微软雅黑" w:hint="eastAsia"/>
          <w:highlight w:val="green"/>
        </w:rPr>
        <w:t>以及</w:t>
      </w:r>
      <w:r w:rsidR="005363B6">
        <w:rPr>
          <w:rFonts w:hint="eastAsia"/>
          <w:highlight w:val="green"/>
        </w:rPr>
        <w:t>pojo</w:t>
      </w:r>
      <w:r w:rsidR="005363B6">
        <w:rPr>
          <w:rFonts w:ascii="微软雅黑" w:eastAsia="微软雅黑" w:hAnsi="微软雅黑" w:cs="微软雅黑" w:hint="eastAsia"/>
          <w:highlight w:val="green"/>
        </w:rPr>
        <w:t>类型的列表</w:t>
      </w:r>
    </w:p>
    <w:p w14:paraId="4CF20808" w14:textId="2A3909C4" w:rsidR="00724D76" w:rsidRPr="00724D76" w:rsidRDefault="00724D76" w:rsidP="00806E81">
      <w:pPr>
        <w:pStyle w:val="code"/>
      </w:pPr>
      <w:r w:rsidRPr="00724D76">
        <w:rPr>
          <w:rFonts w:ascii="微软雅黑" w:eastAsia="微软雅黑" w:hAnsi="微软雅黑" w:cs="微软雅黑" w:hint="eastAsia"/>
        </w:rPr>
        <w:t>使用</w:t>
      </w:r>
      <w:r w:rsidRPr="00724D76">
        <w:rPr>
          <w:rFonts w:hint="eastAsia"/>
        </w:rPr>
        <w:t>resultType</w:t>
      </w:r>
      <w:r w:rsidRPr="00724D76">
        <w:rPr>
          <w:rFonts w:ascii="微软雅黑" w:eastAsia="微软雅黑" w:hAnsi="微软雅黑" w:cs="微软雅黑" w:hint="eastAsia"/>
        </w:rPr>
        <w:t>进行输出映射，只有查询出来的列名和</w:t>
      </w:r>
      <w:r w:rsidRPr="00724D76">
        <w:rPr>
          <w:rFonts w:hint="eastAsia"/>
        </w:rPr>
        <w:t>pojo</w:t>
      </w:r>
      <w:r w:rsidRPr="00724D76">
        <w:rPr>
          <w:rFonts w:ascii="微软雅黑" w:eastAsia="微软雅黑" w:hAnsi="微软雅黑" w:cs="微软雅黑" w:hint="eastAsia"/>
        </w:rPr>
        <w:t>中的属性名一致，该列才能映射成功。</w:t>
      </w:r>
    </w:p>
    <w:p w14:paraId="73F32CF6" w14:textId="5CF5635E" w:rsidR="00724D76" w:rsidRDefault="00724D76" w:rsidP="00806E81">
      <w:pPr>
        <w:pStyle w:val="code"/>
      </w:pPr>
      <w:r>
        <w:rPr>
          <w:rFonts w:ascii="微软雅黑" w:eastAsia="微软雅黑" w:hAnsi="微软雅黑" w:cs="微软雅黑" w:hint="eastAsia"/>
        </w:rPr>
        <w:t>如果查询出来的列名和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中的属性名全部不一致，则没有创建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对象。</w:t>
      </w:r>
    </w:p>
    <w:p w14:paraId="6D7B77DD" w14:textId="6E5E1FC2" w:rsidR="00724D76" w:rsidRDefault="00724D76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只要查询出来的列名有一个一致，就会创建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对象。只是列名不一致的属性值为</w:t>
      </w:r>
      <w:r>
        <w:rPr>
          <w:rFonts w:hint="eastAsia"/>
        </w:rPr>
        <w:t>null</w:t>
      </w:r>
      <w:r>
        <w:rPr>
          <w:rFonts w:ascii="微软雅黑" w:eastAsia="微软雅黑" w:hAnsi="微软雅黑" w:cs="微软雅黑" w:hint="eastAsia"/>
        </w:rPr>
        <w:t>。</w:t>
      </w:r>
    </w:p>
    <w:p w14:paraId="2BF536E3" w14:textId="1F9DDDBC" w:rsidR="005363B6" w:rsidRDefault="005363B6" w:rsidP="00806E81">
      <w:pPr>
        <w:pStyle w:val="code"/>
      </w:pPr>
      <w:r>
        <w:tab/>
        <w:t>E</w:t>
      </w:r>
      <w:r>
        <w:rPr>
          <w:rFonts w:hint="eastAsia"/>
        </w:rPr>
        <w:t>g</w:t>
      </w:r>
      <w:r>
        <w:t>: resultType=”cn.edu.scnu.pojo.User”</w:t>
      </w:r>
    </w:p>
    <w:p w14:paraId="5CFE301C" w14:textId="4316A056" w:rsidR="005363B6" w:rsidRPr="005363B6" w:rsidRDefault="00724D76" w:rsidP="00806E81">
      <w:pPr>
        <w:pStyle w:val="code"/>
        <w:rPr>
          <w:highlight w:val="green"/>
        </w:rPr>
      </w:pPr>
      <w:r w:rsidRPr="005363B6">
        <w:rPr>
          <w:rFonts w:ascii="微软雅黑" w:eastAsia="微软雅黑" w:hAnsi="微软雅黑" w:cs="微软雅黑" w:hint="eastAsia"/>
          <w:highlight w:val="green"/>
        </w:rPr>
        <w:t>输出</w:t>
      </w:r>
      <w:r w:rsidR="005363B6" w:rsidRPr="005363B6">
        <w:rPr>
          <w:rFonts w:ascii="微软雅黑" w:eastAsia="微软雅黑" w:hAnsi="微软雅黑" w:cs="微软雅黑" w:hint="eastAsia"/>
          <w:highlight w:val="green"/>
        </w:rPr>
        <w:t>简单类型</w:t>
      </w:r>
    </w:p>
    <w:p w14:paraId="2C9DC9F4" w14:textId="4DE19647" w:rsidR="005363B6" w:rsidRDefault="005363B6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查询出来的结果集只有一行一列，可以使用简单类型进行输出映射</w:t>
      </w:r>
    </w:p>
    <w:p w14:paraId="0880DAD4" w14:textId="3AABEB0F" w:rsidR="005363B6" w:rsidRDefault="005363B6" w:rsidP="00806E81">
      <w:pPr>
        <w:pStyle w:val="code"/>
      </w:pPr>
      <w:r>
        <w:rPr>
          <w:rFonts w:ascii="微软雅黑" w:eastAsia="微软雅黑" w:hAnsi="微软雅黑" w:cs="微软雅黑" w:hint="eastAsia"/>
        </w:rPr>
        <w:t>例如</w:t>
      </w:r>
      <w:r>
        <w:rPr>
          <w:rFonts w:hint="eastAsia"/>
        </w:rPr>
        <w:t>mysql</w:t>
      </w:r>
      <w:r>
        <w:rPr>
          <w:rFonts w:ascii="微软雅黑" w:eastAsia="微软雅黑" w:hAnsi="微软雅黑" w:cs="微软雅黑" w:hint="eastAsia"/>
        </w:rPr>
        <w:t>中的聚合操作，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count</w:t>
      </w:r>
      <w:r>
        <w:t>(*) from users where sex=’1’</w:t>
      </w:r>
    </w:p>
    <w:p w14:paraId="6C72EEAC" w14:textId="71A6C0CC" w:rsidR="005363B6" w:rsidRPr="00724D76" w:rsidRDefault="005363B6" w:rsidP="00806E81">
      <w:pPr>
        <w:pStyle w:val="code"/>
      </w:pPr>
      <w:r>
        <w:t>Eg: resultType = “int”</w:t>
      </w:r>
    </w:p>
    <w:p w14:paraId="6B9CD0BB" w14:textId="3066F310" w:rsidR="00724D76" w:rsidRDefault="00724D76" w:rsidP="00724D76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resultMap</w:t>
      </w:r>
    </w:p>
    <w:p w14:paraId="78878320" w14:textId="37C83F96" w:rsidR="005363B6" w:rsidRPr="005363B6" w:rsidRDefault="005363B6" w:rsidP="00806E81">
      <w:pPr>
        <w:pStyle w:val="code"/>
      </w:pPr>
      <w:r>
        <w:tab/>
      </w:r>
      <w:r w:rsidRPr="005363B6">
        <w:rPr>
          <w:rFonts w:ascii="微软雅黑" w:eastAsia="微软雅黑" w:hAnsi="微软雅黑" w:cs="微软雅黑" w:hint="eastAsia"/>
        </w:rPr>
        <w:t>如果查询出来的列名和</w:t>
      </w:r>
      <w:r w:rsidRPr="005363B6">
        <w:rPr>
          <w:rFonts w:hint="eastAsia"/>
        </w:rPr>
        <w:t>pojo</w:t>
      </w:r>
      <w:r w:rsidRPr="005363B6">
        <w:rPr>
          <w:rFonts w:ascii="微软雅黑" w:eastAsia="微软雅黑" w:hAnsi="微软雅黑" w:cs="微软雅黑" w:hint="eastAsia"/>
        </w:rPr>
        <w:t>的属性不一致，通过定义一个</w:t>
      </w:r>
      <w:r w:rsidRPr="005363B6">
        <w:rPr>
          <w:rFonts w:hint="eastAsia"/>
        </w:rPr>
        <w:t>resultMap</w:t>
      </w:r>
      <w:r w:rsidRPr="005363B6">
        <w:rPr>
          <w:rFonts w:ascii="微软雅黑" w:eastAsia="微软雅黑" w:hAnsi="微软雅黑" w:cs="微软雅黑" w:hint="eastAsia"/>
        </w:rPr>
        <w:t>对列名和</w:t>
      </w:r>
      <w:r w:rsidRPr="005363B6">
        <w:rPr>
          <w:rFonts w:hint="eastAsia"/>
        </w:rPr>
        <w:t>pojo</w:t>
      </w:r>
      <w:r w:rsidRPr="005363B6">
        <w:rPr>
          <w:rFonts w:ascii="微软雅黑" w:eastAsia="微软雅黑" w:hAnsi="微软雅黑" w:cs="微软雅黑" w:hint="eastAsia"/>
        </w:rPr>
        <w:t>属性名之间作一个映射关系</w:t>
      </w:r>
    </w:p>
    <w:p w14:paraId="183C4199" w14:textId="393880C4" w:rsidR="005363B6" w:rsidRDefault="005363B6" w:rsidP="00806E81">
      <w:pPr>
        <w:pStyle w:val="code"/>
      </w:pP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定义</w:t>
      </w:r>
      <w:r>
        <w:rPr>
          <w:rFonts w:hint="eastAsia"/>
        </w:rPr>
        <w:t>resultMap</w:t>
      </w:r>
    </w:p>
    <w:p w14:paraId="17C26D60" w14:textId="27579E49" w:rsidR="005363B6" w:rsidRDefault="005363B6" w:rsidP="00806E81">
      <w:pPr>
        <w:pStyle w:val="code"/>
      </w:pP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使用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作为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的输出映射类型</w:t>
      </w:r>
    </w:p>
    <w:p w14:paraId="6964659E" w14:textId="60B69273" w:rsidR="005363B6" w:rsidRDefault="005363B6" w:rsidP="00806E81">
      <w:pPr>
        <w:pStyle w:val="code"/>
      </w:pPr>
    </w:p>
    <w:p w14:paraId="7762A06F" w14:textId="3F49FD2B" w:rsidR="005363B6" w:rsidRDefault="005363B6" w:rsidP="00806E81">
      <w:pPr>
        <w:pStyle w:val="code"/>
      </w:pPr>
      <w:r>
        <w:t>E</w:t>
      </w:r>
      <w:r>
        <w:rPr>
          <w:rFonts w:hint="eastAsia"/>
        </w:rPr>
        <w:t>g</w:t>
      </w:r>
      <w:r>
        <w:t>:</w:t>
      </w:r>
    </w:p>
    <w:p w14:paraId="14823237" w14:textId="34BC5E82" w:rsidR="005363B6" w:rsidRDefault="005363B6" w:rsidP="00806E81">
      <w:pPr>
        <w:pStyle w:val="code"/>
      </w:pPr>
      <w:r>
        <w:tab/>
      </w:r>
      <w:r w:rsidR="002F7EC0">
        <w:t xml:space="preserve">SELECT id id_, </w:t>
      </w:r>
      <w:r w:rsidRPr="005363B6">
        <w:t>NAME username,</w:t>
      </w:r>
      <w:r w:rsidRPr="005363B6">
        <w:tab/>
        <w:t>addr address FROM</w:t>
      </w:r>
      <w:r w:rsidRPr="005363B6">
        <w:tab/>
        <w:t>users WHERE</w:t>
      </w:r>
      <w:r w:rsidRPr="005363B6">
        <w:tab/>
        <w:t>id =3</w:t>
      </w:r>
    </w:p>
    <w:p w14:paraId="398278BE" w14:textId="77501B26" w:rsidR="002F7EC0" w:rsidRDefault="002F7EC0" w:rsidP="00806E81">
      <w:pPr>
        <w:pStyle w:val="code"/>
      </w:pPr>
      <w:r>
        <w:tab/>
      </w:r>
    </w:p>
    <w:p w14:paraId="572E850D" w14:textId="2B25C5BA" w:rsidR="002F7EC0" w:rsidRPr="002F7EC0" w:rsidRDefault="002F7EC0" w:rsidP="00806E81">
      <w:pPr>
        <w:pStyle w:val="code"/>
      </w:pPr>
      <w:r w:rsidRPr="002F7EC0">
        <w:rPr>
          <w:rFonts w:ascii="微软雅黑" w:eastAsia="微软雅黑" w:hAnsi="微软雅黑" w:cs="微软雅黑" w:hint="eastAsia"/>
        </w:rPr>
        <w:t>定义</w:t>
      </w:r>
      <w:r w:rsidRPr="002F7EC0">
        <w:rPr>
          <w:rFonts w:hint="eastAsia"/>
        </w:rPr>
        <w:t>result</w:t>
      </w:r>
      <w:r w:rsidRPr="002F7EC0">
        <w:t>Map</w:t>
      </w:r>
    </w:p>
    <w:p w14:paraId="3F219612" w14:textId="77777777" w:rsidR="00D25FC4" w:rsidRPr="00D25FC4" w:rsidRDefault="002F7EC0" w:rsidP="00806E81">
      <w:pPr>
        <w:pStyle w:val="code"/>
        <w:rPr>
          <w:color w:val="A9B7C6"/>
        </w:rPr>
      </w:pPr>
      <w:r w:rsidRPr="002F7EC0">
        <w:t>&lt;!--</w:t>
      </w:r>
      <w:r w:rsidRPr="002F7EC0">
        <w:br/>
        <w:t xml:space="preserve">    id:resultMap</w:t>
      </w:r>
      <w:r w:rsidRPr="002F7EC0">
        <w:rPr>
          <w:rFonts w:ascii="微软雅黑" w:eastAsia="微软雅黑" w:hAnsi="微软雅黑" w:cs="微软雅黑" w:hint="eastAsia"/>
        </w:rPr>
        <w:t>的唯一标识</w:t>
      </w:r>
      <w:r w:rsidRPr="002F7EC0">
        <w:br/>
        <w:t xml:space="preserve">    type</w:t>
      </w:r>
      <w:r w:rsidRPr="002F7EC0">
        <w:rPr>
          <w:rFonts w:ascii="微软雅黑" w:eastAsia="微软雅黑" w:hAnsi="微软雅黑" w:cs="微软雅黑" w:hint="eastAsia"/>
        </w:rPr>
        <w:t>：要映射的</w:t>
      </w:r>
      <w:r w:rsidRPr="002F7EC0">
        <w:t>pojo</w:t>
      </w:r>
      <w:r w:rsidRPr="002F7EC0">
        <w:br/>
        <w:t>--&gt;</w:t>
      </w:r>
      <w:r w:rsidRPr="002F7EC0">
        <w:br/>
      </w:r>
      <w:r w:rsidR="00D25FC4" w:rsidRPr="00D25FC4">
        <w:t xml:space="preserve">&lt;resultMap </w:t>
      </w:r>
      <w:r w:rsidR="00D25FC4" w:rsidRPr="00D25FC4">
        <w:rPr>
          <w:color w:val="BABABA"/>
        </w:rPr>
        <w:t>id</w:t>
      </w:r>
      <w:r w:rsidR="00D25FC4" w:rsidRPr="00D25FC4">
        <w:rPr>
          <w:color w:val="6A8759"/>
        </w:rPr>
        <w:t xml:space="preserve">="UserResultMap" </w:t>
      </w:r>
      <w:r w:rsidR="00D25FC4" w:rsidRPr="00D25FC4">
        <w:rPr>
          <w:color w:val="BABABA"/>
        </w:rPr>
        <w:t>type</w:t>
      </w:r>
      <w:r w:rsidR="00D25FC4" w:rsidRPr="00D25FC4">
        <w:rPr>
          <w:color w:val="6A8759"/>
        </w:rPr>
        <w:t>="cn.edu.scnu.pojo.User"</w:t>
      </w:r>
      <w:r w:rsidR="00D25FC4" w:rsidRPr="00D25FC4">
        <w:t>&gt;</w:t>
      </w:r>
      <w:r w:rsidR="00D25FC4" w:rsidRPr="00D25FC4">
        <w:br/>
        <w:t xml:space="preserve">    &lt;!--</w:t>
      </w:r>
      <w:r w:rsidR="00D25FC4" w:rsidRPr="00D25FC4">
        <w:br/>
        <w:t xml:space="preserve">        id </w:t>
      </w:r>
      <w:r w:rsidR="00D25FC4" w:rsidRPr="00D25FC4">
        <w:rPr>
          <w:rFonts w:ascii="微软雅黑" w:eastAsia="微软雅黑" w:hAnsi="微软雅黑" w:cs="微软雅黑" w:hint="eastAsia"/>
        </w:rPr>
        <w:t>表示结果集中的唯一标志，主键</w:t>
      </w:r>
      <w:r w:rsidR="00D25FC4" w:rsidRPr="00D25FC4">
        <w:br/>
        <w:t xml:space="preserve">        column</w:t>
      </w:r>
      <w:r w:rsidR="00D25FC4" w:rsidRPr="00D25FC4">
        <w:rPr>
          <w:rFonts w:ascii="微软雅黑" w:eastAsia="微软雅黑" w:hAnsi="微软雅黑" w:cs="微软雅黑" w:hint="eastAsia"/>
        </w:rPr>
        <w:t>：表示查询出来的列名</w:t>
      </w:r>
      <w:r w:rsidR="00D25FC4" w:rsidRPr="00D25FC4">
        <w:br/>
        <w:t xml:space="preserve">        property</w:t>
      </w:r>
      <w:r w:rsidR="00D25FC4" w:rsidRPr="00D25FC4">
        <w:rPr>
          <w:rFonts w:ascii="微软雅黑" w:eastAsia="微软雅黑" w:hAnsi="微软雅黑" w:cs="微软雅黑" w:hint="eastAsia"/>
        </w:rPr>
        <w:t>：表示要映射的</w:t>
      </w:r>
      <w:r w:rsidR="00D25FC4" w:rsidRPr="00D25FC4">
        <w:t>pojo</w:t>
      </w:r>
      <w:r w:rsidR="00D25FC4" w:rsidRPr="00D25FC4">
        <w:rPr>
          <w:rFonts w:ascii="微软雅黑" w:eastAsia="微软雅黑" w:hAnsi="微软雅黑" w:cs="微软雅黑" w:hint="eastAsia"/>
        </w:rPr>
        <w:t>的属性名</w:t>
      </w:r>
      <w:r w:rsidR="00D25FC4" w:rsidRPr="00D25FC4">
        <w:br/>
      </w:r>
      <w:r w:rsidR="00D25FC4" w:rsidRPr="00D25FC4">
        <w:br/>
        <w:t xml:space="preserve">        result</w:t>
      </w:r>
      <w:r w:rsidR="00D25FC4" w:rsidRPr="00D25FC4">
        <w:rPr>
          <w:rFonts w:ascii="微软雅黑" w:eastAsia="微软雅黑" w:hAnsi="微软雅黑" w:cs="微软雅黑" w:hint="eastAsia"/>
        </w:rPr>
        <w:t>：表示结果集中的其他列</w:t>
      </w:r>
      <w:r w:rsidR="00D25FC4" w:rsidRPr="00D25FC4">
        <w:rPr>
          <w:rFonts w:ascii="宋体" w:hAnsi="宋体" w:hint="eastAsia"/>
        </w:rPr>
        <w:br/>
        <w:t xml:space="preserve">    </w:t>
      </w:r>
      <w:r w:rsidR="00D25FC4" w:rsidRPr="00D25FC4">
        <w:t>--&gt;</w:t>
      </w:r>
      <w:r w:rsidR="00D25FC4" w:rsidRPr="00D25FC4">
        <w:br/>
        <w:t xml:space="preserve">    &lt;id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="id_"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="id"</w:t>
      </w:r>
      <w:r w:rsidR="00D25FC4" w:rsidRPr="00D25FC4">
        <w:t>&gt;&lt;/id&gt;</w:t>
      </w:r>
      <w:r w:rsidR="00D25FC4" w:rsidRPr="00D25FC4">
        <w:br/>
        <w:t xml:space="preserve">    &lt;result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="username"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="name"</w:t>
      </w:r>
      <w:r w:rsidR="00D25FC4" w:rsidRPr="00D25FC4">
        <w:t>&gt;&lt;/result&gt;</w:t>
      </w:r>
      <w:r w:rsidR="00D25FC4" w:rsidRPr="00D25FC4">
        <w:br/>
        <w:t xml:space="preserve">    &lt;result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="address"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="addr"</w:t>
      </w:r>
      <w:r w:rsidR="00D25FC4" w:rsidRPr="00D25FC4">
        <w:t>&gt;&lt;/result&gt;</w:t>
      </w:r>
      <w:r w:rsidR="00D25FC4" w:rsidRPr="00D25FC4">
        <w:br/>
        <w:t>&lt;/resultMap&gt;</w:t>
      </w:r>
    </w:p>
    <w:p w14:paraId="6148264C" w14:textId="5F924ABF" w:rsidR="002F7EC0" w:rsidRDefault="002F7EC0" w:rsidP="00806E81">
      <w:pPr>
        <w:pStyle w:val="code"/>
      </w:pPr>
    </w:p>
    <w:p w14:paraId="3E8EF6DA" w14:textId="0A74C3B8" w:rsidR="002F7EC0" w:rsidRDefault="002F7EC0" w:rsidP="00806E81">
      <w:pPr>
        <w:pStyle w:val="code"/>
      </w:pPr>
      <w:r w:rsidRPr="002F7EC0">
        <w:rPr>
          <w:rFonts w:ascii="微软雅黑" w:eastAsia="微软雅黑" w:hAnsi="微软雅黑" w:cs="微软雅黑" w:hint="eastAsia"/>
        </w:rPr>
        <w:t>定义</w:t>
      </w:r>
      <w:r w:rsidRPr="002F7EC0">
        <w:rPr>
          <w:rFonts w:hint="eastAsia"/>
        </w:rPr>
        <w:t>select</w:t>
      </w:r>
      <w:r w:rsidRPr="002F7EC0">
        <w:rPr>
          <w:rFonts w:ascii="微软雅黑" w:eastAsia="微软雅黑" w:hAnsi="微软雅黑" w:cs="微软雅黑" w:hint="eastAsia"/>
        </w:rPr>
        <w:t>语句</w:t>
      </w:r>
    </w:p>
    <w:p w14:paraId="22F11DA3" w14:textId="77777777" w:rsidR="00D25FC4" w:rsidRPr="00D25FC4" w:rsidRDefault="00D25FC4" w:rsidP="00806E81">
      <w:pPr>
        <w:pStyle w:val="code"/>
        <w:rPr>
          <w:color w:val="A9B7C6"/>
        </w:rPr>
      </w:pPr>
      <w:r w:rsidRPr="00D25FC4">
        <w:t>&lt;!--resultMap:</w:t>
      </w:r>
      <w:r w:rsidRPr="00D25FC4">
        <w:rPr>
          <w:rFonts w:ascii="微软雅黑" w:eastAsia="微软雅黑" w:hAnsi="微软雅黑" w:cs="微软雅黑" w:hint="eastAsia"/>
        </w:rPr>
        <w:t>指定定义的</w:t>
      </w:r>
      <w:r w:rsidRPr="00D25FC4">
        <w:t>resultMap</w:t>
      </w:r>
      <w:r w:rsidRPr="00D25FC4">
        <w:rPr>
          <w:rFonts w:ascii="微软雅黑" w:eastAsia="微软雅黑" w:hAnsi="微软雅黑" w:cs="微软雅黑" w:hint="eastAsia"/>
        </w:rPr>
        <w:t>的</w:t>
      </w:r>
      <w:r w:rsidRPr="00D25FC4">
        <w:t>id</w:t>
      </w:r>
      <w:r w:rsidRPr="00D25FC4">
        <w:rPr>
          <w:rFonts w:ascii="微软雅黑" w:eastAsia="微软雅黑" w:hAnsi="微软雅黑" w:cs="微软雅黑" w:hint="eastAsia"/>
        </w:rPr>
        <w:t>，如果这个</w:t>
      </w:r>
      <w:r w:rsidRPr="00D25FC4">
        <w:t>resultMap</w:t>
      </w:r>
      <w:r w:rsidRPr="00D25FC4">
        <w:rPr>
          <w:rFonts w:ascii="微软雅黑" w:eastAsia="微软雅黑" w:hAnsi="微软雅黑" w:cs="微软雅黑" w:hint="eastAsia"/>
        </w:rPr>
        <w:t>在其他的</w:t>
      </w:r>
      <w:r w:rsidRPr="00D25FC4">
        <w:t>mapper</w:t>
      </w:r>
      <w:r w:rsidRPr="00D25FC4">
        <w:rPr>
          <w:rFonts w:ascii="微软雅黑" w:eastAsia="微软雅黑" w:hAnsi="微软雅黑" w:cs="微软雅黑" w:hint="eastAsia"/>
        </w:rPr>
        <w:t>文件，前边需要加</w:t>
      </w:r>
      <w:r w:rsidRPr="00D25FC4">
        <w:t>namespace--&gt;</w:t>
      </w:r>
    </w:p>
    <w:p w14:paraId="3C851AFF" w14:textId="77777777" w:rsidR="00D25FC4" w:rsidRPr="00D25FC4" w:rsidRDefault="00D25FC4" w:rsidP="00806E81">
      <w:pPr>
        <w:pStyle w:val="code"/>
      </w:pPr>
    </w:p>
    <w:p w14:paraId="57A14C76" w14:textId="2F31FE99" w:rsidR="002F7EC0" w:rsidRPr="002F7EC0" w:rsidRDefault="002F7EC0" w:rsidP="00806E81">
      <w:pPr>
        <w:pStyle w:val="code"/>
      </w:pPr>
      <w:r w:rsidRPr="002F7EC0">
        <w:t xml:space="preserve">&lt;select </w:t>
      </w:r>
      <w:r w:rsidRPr="002F7EC0">
        <w:rPr>
          <w:color w:val="BABABA"/>
        </w:rPr>
        <w:t>id</w:t>
      </w:r>
      <w:r w:rsidRPr="002F7EC0">
        <w:rPr>
          <w:color w:val="6A8759"/>
        </w:rPr>
        <w:t xml:space="preserve">="findResultMap" </w:t>
      </w:r>
      <w:r w:rsidRPr="002F7EC0">
        <w:rPr>
          <w:color w:val="BABABA"/>
        </w:rPr>
        <w:t>parameterType</w:t>
      </w:r>
      <w:r w:rsidRPr="002F7EC0">
        <w:rPr>
          <w:color w:val="6A8759"/>
        </w:rPr>
        <w:t xml:space="preserve">="int" </w:t>
      </w:r>
      <w:r w:rsidRPr="002F7EC0">
        <w:rPr>
          <w:color w:val="BABABA"/>
        </w:rPr>
        <w:t>resultMap</w:t>
      </w:r>
      <w:r w:rsidRPr="002F7EC0">
        <w:rPr>
          <w:color w:val="6A8759"/>
        </w:rPr>
        <w:t>="UserResultMap"</w:t>
      </w:r>
      <w:r w:rsidRPr="002F7EC0">
        <w:t>&gt;</w:t>
      </w:r>
      <w:r w:rsidRPr="002F7EC0">
        <w:br/>
        <w:t xml:space="preserve">    </w:t>
      </w:r>
      <w:r w:rsidR="00D25FC4">
        <w:t>SELECT id id_, name</w:t>
      </w:r>
      <w:r w:rsidRPr="002F7EC0">
        <w:t xml:space="preserve"> username,  addr address FROM  users WHERE    id =#{id}</w:t>
      </w:r>
      <w:r w:rsidRPr="002F7EC0">
        <w:br/>
        <w:t>&lt;/select&gt;</w:t>
      </w:r>
    </w:p>
    <w:p w14:paraId="631F441D" w14:textId="3E233251" w:rsidR="002F7EC0" w:rsidRDefault="009840AE" w:rsidP="009840AE">
      <w:pPr>
        <w:pStyle w:val="4"/>
      </w:pPr>
      <w:r>
        <w:rPr>
          <w:rFonts w:hint="eastAsia"/>
        </w:rPr>
        <w:lastRenderedPageBreak/>
        <w:t>4.3</w:t>
      </w:r>
      <w:r>
        <w:t xml:space="preserve"> 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674E1402" w14:textId="72D1F3A6" w:rsidR="009840AE" w:rsidRDefault="009840AE" w:rsidP="009840AE">
      <w:pPr>
        <w:pStyle w:val="5"/>
      </w:pPr>
      <w:r>
        <w:rPr>
          <w:rFonts w:hint="eastAsia"/>
        </w:rPr>
        <w:t>4.3.1</w:t>
      </w:r>
      <w:r>
        <w:t xml:space="preserve">  </w:t>
      </w:r>
      <w:r>
        <w:rPr>
          <w:rFonts w:hint="eastAsia"/>
        </w:rPr>
        <w:t>if</w:t>
      </w:r>
      <w:r>
        <w:rPr>
          <w:rFonts w:hint="eastAsia"/>
        </w:rPr>
        <w:t>判断</w:t>
      </w:r>
    </w:p>
    <w:p w14:paraId="19830EAD" w14:textId="77777777" w:rsidR="001A7E17" w:rsidRPr="001A7E17" w:rsidRDefault="001A7E17" w:rsidP="00806E81">
      <w:pPr>
        <w:pStyle w:val="code"/>
        <w:rPr>
          <w:color w:val="A9B7C6"/>
        </w:rPr>
      </w:pPr>
      <w:r w:rsidRPr="001A7E17">
        <w:t xml:space="preserve">&lt;select </w:t>
      </w:r>
      <w:r w:rsidRPr="001A7E17">
        <w:rPr>
          <w:color w:val="BABABA"/>
        </w:rPr>
        <w:t>id</w:t>
      </w:r>
      <w:r w:rsidRPr="001A7E17">
        <w:rPr>
          <w:color w:val="6A8759"/>
        </w:rPr>
        <w:t xml:space="preserve">="findByAge" </w:t>
      </w:r>
      <w:r w:rsidRPr="001A7E17">
        <w:rPr>
          <w:color w:val="BABABA"/>
        </w:rPr>
        <w:t>parameterType</w:t>
      </w:r>
      <w:r w:rsidRPr="001A7E17">
        <w:rPr>
          <w:color w:val="6A8759"/>
        </w:rPr>
        <w:t xml:space="preserve">="cn.edu.scnu.vo.UserQueryVo" </w:t>
      </w:r>
      <w:r w:rsidRPr="001A7E17">
        <w:rPr>
          <w:color w:val="BABABA"/>
        </w:rPr>
        <w:t>resultType</w:t>
      </w:r>
      <w:r w:rsidRPr="001A7E17">
        <w:rPr>
          <w:color w:val="6A8759"/>
        </w:rPr>
        <w:t>="cn.edu.scnu.pojo.User"</w:t>
      </w:r>
      <w:r w:rsidRPr="001A7E17">
        <w:t>&gt;</w:t>
      </w:r>
      <w:r w:rsidRPr="001A7E17">
        <w:br/>
        <w:t xml:space="preserve">    </w:t>
      </w:r>
      <w:r w:rsidRPr="001A7E17">
        <w:rPr>
          <w:color w:val="A9B7C6"/>
        </w:rPr>
        <w:t xml:space="preserve">SELECT </w:t>
      </w:r>
      <w:r w:rsidRPr="001A7E17">
        <w:rPr>
          <w:color w:val="FFC66D"/>
        </w:rPr>
        <w:t xml:space="preserve">* </w:t>
      </w:r>
      <w:r w:rsidRPr="001A7E17">
        <w:rPr>
          <w:color w:val="A9B7C6"/>
        </w:rPr>
        <w:t>FROM users</w:t>
      </w:r>
      <w:r w:rsidRPr="001A7E17">
        <w:rPr>
          <w:color w:val="A9B7C6"/>
        </w:rPr>
        <w:br/>
        <w:t xml:space="preserve">    </w:t>
      </w:r>
      <w:r w:rsidRPr="001A7E17">
        <w:t>&lt;!--</w:t>
      </w:r>
      <w:r w:rsidRPr="001A7E17">
        <w:br/>
        <w:t xml:space="preserve">        where</w:t>
      </w:r>
      <w:r w:rsidRPr="001A7E17">
        <w:rPr>
          <w:rFonts w:ascii="微软雅黑" w:eastAsia="微软雅黑" w:hAnsi="微软雅黑" w:cs="微软雅黑" w:hint="eastAsia"/>
        </w:rPr>
        <w:t>标签会自动忽略第一个</w:t>
      </w:r>
      <w:r w:rsidRPr="001A7E17">
        <w:t xml:space="preserve">and </w:t>
      </w:r>
      <w:r w:rsidRPr="001A7E17">
        <w:rPr>
          <w:rFonts w:ascii="微软雅黑" w:eastAsia="微软雅黑" w:hAnsi="微软雅黑" w:cs="微软雅黑" w:hint="eastAsia"/>
        </w:rPr>
        <w:t>然后满足条件后拼接</w:t>
      </w:r>
      <w:r w:rsidRPr="001A7E17">
        <w:t>sql</w:t>
      </w:r>
      <w:r w:rsidRPr="001A7E17">
        <w:rPr>
          <w:rFonts w:ascii="微软雅黑" w:eastAsia="微软雅黑" w:hAnsi="微软雅黑" w:cs="微软雅黑" w:hint="eastAsia"/>
        </w:rPr>
        <w:t>，如下</w:t>
      </w:r>
      <w:r w:rsidRPr="001A7E17">
        <w:br/>
        <w:t xml:space="preserve">        select * from users where age = #{age} AND addr LIKE '%${addr}%'</w:t>
      </w:r>
      <w:r w:rsidRPr="001A7E17">
        <w:br/>
        <w:t xml:space="preserve">    --&gt;</w:t>
      </w:r>
      <w:r w:rsidRPr="001A7E17">
        <w:br/>
        <w:t xml:space="preserve">    &lt;where&gt;</w:t>
      </w:r>
      <w:r w:rsidRPr="001A7E17">
        <w:br/>
        <w:t xml:space="preserve">    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="age&gt;0"</w:t>
      </w:r>
      <w:r w:rsidRPr="001A7E17">
        <w:t>&gt;</w:t>
      </w:r>
      <w:r w:rsidRPr="001A7E17">
        <w:br/>
        <w:t xml:space="preserve">           </w:t>
      </w:r>
      <w:r w:rsidRPr="001A7E17">
        <w:rPr>
          <w:color w:val="A9B7C6"/>
        </w:rPr>
        <w:t>and age = #{age}</w:t>
      </w:r>
      <w:r w:rsidRPr="001A7E17">
        <w:rPr>
          <w:color w:val="A9B7C6"/>
        </w:rPr>
        <w:br/>
        <w:t xml:space="preserve">        </w:t>
      </w:r>
      <w:r w:rsidRPr="001A7E17">
        <w:t>&lt;/if&gt;</w:t>
      </w:r>
      <w:r w:rsidRPr="001A7E17">
        <w:br/>
        <w:t xml:space="preserve">    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 addr!=null and addr != ''"</w:t>
      </w:r>
      <w:r w:rsidRPr="001A7E17">
        <w:t>&gt;</w:t>
      </w:r>
      <w:r w:rsidRPr="001A7E17">
        <w:br/>
        <w:t xml:space="preserve">            </w:t>
      </w:r>
      <w:r w:rsidRPr="001A7E17">
        <w:rPr>
          <w:color w:val="A9B7C6"/>
        </w:rPr>
        <w:t>AND addr LIKE '%${addr}%'</w:t>
      </w:r>
      <w:r w:rsidRPr="001A7E17">
        <w:rPr>
          <w:color w:val="A9B7C6"/>
        </w:rPr>
        <w:br/>
        <w:t xml:space="preserve">        </w:t>
      </w:r>
      <w:r w:rsidRPr="001A7E17">
        <w:t>&lt;/if&gt;</w:t>
      </w:r>
      <w:r w:rsidRPr="001A7E17">
        <w:br/>
        <w:t xml:space="preserve">    &lt;/where&gt;</w:t>
      </w:r>
      <w:r w:rsidRPr="001A7E17">
        <w:br/>
        <w:t>&lt;/select&gt;</w:t>
      </w:r>
    </w:p>
    <w:p w14:paraId="7B7D124D" w14:textId="77777777" w:rsidR="008D156F" w:rsidRPr="001A7E17" w:rsidRDefault="008D156F" w:rsidP="008D156F"/>
    <w:p w14:paraId="31CCE71D" w14:textId="173A88BE" w:rsidR="009840AE" w:rsidRDefault="009840AE" w:rsidP="009840AE">
      <w:pPr>
        <w:pStyle w:val="5"/>
      </w:pPr>
      <w:r>
        <w:rPr>
          <w:rFonts w:hint="eastAsia"/>
        </w:rPr>
        <w:t>4.3.2</w:t>
      </w:r>
      <w:r>
        <w:t xml:space="preserve">  </w:t>
      </w:r>
      <w:r>
        <w:rPr>
          <w:rFonts w:hint="eastAsia"/>
        </w:rPr>
        <w:t>SQL</w:t>
      </w:r>
      <w:r w:rsidR="001A7E17">
        <w:rPr>
          <w:rFonts w:hint="eastAsia"/>
        </w:rPr>
        <w:t>片段</w:t>
      </w:r>
    </w:p>
    <w:p w14:paraId="5E6377C3" w14:textId="77777777" w:rsidR="001A7E17" w:rsidRDefault="001A7E17" w:rsidP="00806E81">
      <w:pPr>
        <w:pStyle w:val="code"/>
      </w:pPr>
      <w:r w:rsidRPr="001A7E17">
        <w:rPr>
          <w:color w:val="808080"/>
        </w:rPr>
        <w:t>&lt;!--</w:t>
      </w:r>
      <w:r w:rsidRPr="001A7E17">
        <w:rPr>
          <w:color w:val="808080"/>
        </w:rPr>
        <w:br/>
        <w:t xml:space="preserve">    SQL</w:t>
      </w:r>
      <w:r w:rsidRPr="001A7E17">
        <w:rPr>
          <w:rFonts w:ascii="微软雅黑" w:eastAsia="微软雅黑" w:hAnsi="微软雅黑" w:cs="微软雅黑" w:hint="eastAsia"/>
          <w:color w:val="808080"/>
        </w:rPr>
        <w:t>片段：</w:t>
      </w:r>
      <w:r w:rsidRPr="001A7E17">
        <w:rPr>
          <w:color w:val="808080"/>
        </w:rPr>
        <w:br/>
        <w:t xml:space="preserve">        1. </w:t>
      </w:r>
      <w:r w:rsidRPr="001A7E17">
        <w:rPr>
          <w:rFonts w:ascii="微软雅黑" w:eastAsia="微软雅黑" w:hAnsi="微软雅黑" w:cs="微软雅黑" w:hint="eastAsia"/>
          <w:color w:val="808080"/>
        </w:rPr>
        <w:t>针对单表操作更容易重用</w:t>
      </w:r>
      <w:r w:rsidRPr="001A7E17">
        <w:rPr>
          <w:color w:val="808080"/>
        </w:rPr>
        <w:br/>
        <w:t xml:space="preserve">        2. </w:t>
      </w:r>
      <w:r w:rsidRPr="001A7E17">
        <w:rPr>
          <w:rFonts w:ascii="微软雅黑" w:eastAsia="微软雅黑" w:hAnsi="微软雅黑" w:cs="微软雅黑" w:hint="eastAsia"/>
          <w:color w:val="808080"/>
        </w:rPr>
        <w:t>不带</w:t>
      </w:r>
      <w:r w:rsidRPr="001A7E17">
        <w:rPr>
          <w:color w:val="808080"/>
        </w:rPr>
        <w:t xml:space="preserve">where </w:t>
      </w:r>
      <w:r w:rsidRPr="001A7E17">
        <w:rPr>
          <w:rFonts w:ascii="微软雅黑" w:eastAsia="微软雅黑" w:hAnsi="微软雅黑" w:cs="微软雅黑" w:hint="eastAsia"/>
          <w:color w:val="808080"/>
        </w:rPr>
        <w:t>更容易重用</w:t>
      </w:r>
      <w:r w:rsidRPr="001A7E17">
        <w:rPr>
          <w:rFonts w:ascii="宋体" w:hAnsi="宋体" w:hint="eastAsia"/>
          <w:color w:val="808080"/>
        </w:rPr>
        <w:br/>
      </w:r>
      <w:r w:rsidRPr="001A7E17">
        <w:rPr>
          <w:color w:val="808080"/>
        </w:rPr>
        <w:t>--&gt;</w:t>
      </w:r>
      <w:r w:rsidRPr="001A7E17">
        <w:rPr>
          <w:color w:val="808080"/>
        </w:rPr>
        <w:br/>
      </w:r>
      <w:r w:rsidRPr="001A7E17">
        <w:t xml:space="preserve">&lt;sql </w:t>
      </w:r>
      <w:r w:rsidRPr="001A7E17">
        <w:rPr>
          <w:color w:val="BABABA"/>
        </w:rPr>
        <w:t>id</w:t>
      </w:r>
      <w:r w:rsidRPr="001A7E17">
        <w:rPr>
          <w:color w:val="6A8759"/>
        </w:rPr>
        <w:t>="QuerySQL"</w:t>
      </w:r>
      <w:r w:rsidRPr="001A7E17">
        <w:t>&gt;</w:t>
      </w:r>
      <w:r w:rsidRPr="001A7E17">
        <w:br/>
        <w:t xml:space="preserve">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="age&gt;0"</w:t>
      </w:r>
      <w:r w:rsidRPr="001A7E17">
        <w:t>&gt;</w:t>
      </w:r>
      <w:r w:rsidRPr="001A7E17">
        <w:br/>
        <w:t xml:space="preserve">        </w:t>
      </w:r>
      <w:r w:rsidRPr="001A7E17">
        <w:rPr>
          <w:color w:val="A9B7C6"/>
        </w:rPr>
        <w:t>and age = #{age}</w:t>
      </w:r>
      <w:r w:rsidRPr="001A7E17">
        <w:rPr>
          <w:color w:val="A9B7C6"/>
        </w:rPr>
        <w:br/>
        <w:t xml:space="preserve">    </w:t>
      </w:r>
      <w:r w:rsidRPr="001A7E17">
        <w:t>&lt;/if&gt;</w:t>
      </w:r>
      <w:r w:rsidRPr="001A7E17">
        <w:br/>
        <w:t xml:space="preserve">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 addr!=null and addr != ''"</w:t>
      </w:r>
      <w:r w:rsidRPr="001A7E17">
        <w:t>&gt;</w:t>
      </w:r>
      <w:r w:rsidRPr="001A7E17">
        <w:br/>
        <w:t xml:space="preserve">        </w:t>
      </w:r>
      <w:r w:rsidRPr="001A7E17">
        <w:rPr>
          <w:color w:val="A9B7C6"/>
        </w:rPr>
        <w:t>AND addr LIKE '%${addr}%'</w:t>
      </w:r>
      <w:r w:rsidRPr="001A7E17">
        <w:rPr>
          <w:color w:val="A9B7C6"/>
        </w:rPr>
        <w:br/>
        <w:t xml:space="preserve">    </w:t>
      </w:r>
      <w:r w:rsidRPr="001A7E17">
        <w:t>&lt;/if&gt;</w:t>
      </w:r>
      <w:r w:rsidRPr="001A7E17">
        <w:br/>
        <w:t>&lt;/sql&gt;</w:t>
      </w:r>
      <w:r w:rsidRPr="001A7E17">
        <w:br/>
      </w:r>
      <w:r w:rsidRPr="001A7E17">
        <w:br/>
        <w:t xml:space="preserve">&lt;select </w:t>
      </w:r>
      <w:r w:rsidRPr="001A7E17">
        <w:rPr>
          <w:color w:val="BABABA"/>
        </w:rPr>
        <w:t>id</w:t>
      </w:r>
      <w:r w:rsidRPr="001A7E17">
        <w:rPr>
          <w:color w:val="6A8759"/>
        </w:rPr>
        <w:t xml:space="preserve">="findByAge" </w:t>
      </w:r>
      <w:r w:rsidRPr="001A7E17">
        <w:rPr>
          <w:color w:val="BABABA"/>
        </w:rPr>
        <w:t>parameterType</w:t>
      </w:r>
      <w:r w:rsidRPr="001A7E17">
        <w:rPr>
          <w:color w:val="6A8759"/>
        </w:rPr>
        <w:t xml:space="preserve">="cn.edu.scnu.vo.UserQueryVo" </w:t>
      </w:r>
      <w:r w:rsidRPr="001A7E17">
        <w:rPr>
          <w:color w:val="BABABA"/>
        </w:rPr>
        <w:t>resultType</w:t>
      </w:r>
      <w:r w:rsidRPr="001A7E17">
        <w:rPr>
          <w:color w:val="6A8759"/>
        </w:rPr>
        <w:t>="cn.edu.scnu.pojo.User"</w:t>
      </w:r>
      <w:r w:rsidRPr="001A7E17">
        <w:t>&gt;</w:t>
      </w:r>
      <w:r w:rsidRPr="001A7E17">
        <w:br/>
        <w:t xml:space="preserve">    </w:t>
      </w:r>
      <w:r w:rsidRPr="001A7E17">
        <w:rPr>
          <w:color w:val="A9B7C6"/>
        </w:rPr>
        <w:t xml:space="preserve">SELECT </w:t>
      </w:r>
      <w:r w:rsidRPr="001A7E17">
        <w:rPr>
          <w:color w:val="FFC66D"/>
        </w:rPr>
        <w:t xml:space="preserve">* </w:t>
      </w:r>
      <w:r w:rsidRPr="001A7E17">
        <w:rPr>
          <w:color w:val="A9B7C6"/>
        </w:rPr>
        <w:t>FROM users</w:t>
      </w:r>
      <w:r w:rsidRPr="001A7E17">
        <w:rPr>
          <w:color w:val="A9B7C6"/>
        </w:rPr>
        <w:br/>
        <w:t xml:space="preserve">    </w:t>
      </w:r>
      <w:r w:rsidRPr="001A7E17">
        <w:rPr>
          <w:color w:val="808080"/>
        </w:rPr>
        <w:t>&lt;!--</w:t>
      </w:r>
      <w:r w:rsidRPr="001A7E17">
        <w:rPr>
          <w:color w:val="808080"/>
        </w:rPr>
        <w:br/>
        <w:t xml:space="preserve">        where</w:t>
      </w:r>
      <w:r w:rsidRPr="001A7E17">
        <w:rPr>
          <w:rFonts w:ascii="微软雅黑" w:eastAsia="微软雅黑" w:hAnsi="微软雅黑" w:cs="微软雅黑" w:hint="eastAsia"/>
          <w:color w:val="808080"/>
        </w:rPr>
        <w:t>标签会自动忽略第一个</w:t>
      </w:r>
      <w:r w:rsidRPr="001A7E17">
        <w:rPr>
          <w:color w:val="808080"/>
        </w:rPr>
        <w:t xml:space="preserve">and </w:t>
      </w:r>
      <w:r w:rsidRPr="001A7E17">
        <w:rPr>
          <w:rFonts w:ascii="微软雅黑" w:eastAsia="微软雅黑" w:hAnsi="微软雅黑" w:cs="微软雅黑" w:hint="eastAsia"/>
          <w:color w:val="808080"/>
        </w:rPr>
        <w:t>然后满足条件后拼接</w:t>
      </w:r>
      <w:r w:rsidRPr="001A7E17">
        <w:rPr>
          <w:color w:val="808080"/>
        </w:rPr>
        <w:t>sql</w:t>
      </w:r>
      <w:r w:rsidRPr="001A7E17">
        <w:rPr>
          <w:rFonts w:ascii="微软雅黑" w:eastAsia="微软雅黑" w:hAnsi="微软雅黑" w:cs="微软雅黑" w:hint="eastAsia"/>
          <w:color w:val="808080"/>
        </w:rPr>
        <w:t>，如下</w:t>
      </w:r>
      <w:r w:rsidRPr="001A7E17">
        <w:rPr>
          <w:color w:val="808080"/>
        </w:rPr>
        <w:br/>
        <w:t xml:space="preserve">        select * from users where age = #{age} AND addr LIKE '%${addr}%'</w:t>
      </w:r>
      <w:r w:rsidRPr="001A7E17">
        <w:rPr>
          <w:color w:val="808080"/>
        </w:rPr>
        <w:br/>
        <w:t xml:space="preserve">    --&gt;</w:t>
      </w:r>
      <w:r w:rsidRPr="001A7E17">
        <w:rPr>
          <w:color w:val="808080"/>
        </w:rPr>
        <w:br/>
        <w:t xml:space="preserve">    </w:t>
      </w:r>
      <w:r w:rsidRPr="001A7E17">
        <w:t>&lt;where&gt;</w:t>
      </w:r>
      <w:r w:rsidRPr="001A7E17">
        <w:br/>
        <w:t xml:space="preserve">      &lt;include </w:t>
      </w:r>
      <w:r w:rsidRPr="001A7E17">
        <w:rPr>
          <w:color w:val="BABABA"/>
        </w:rPr>
        <w:t>refid</w:t>
      </w:r>
      <w:r w:rsidRPr="001A7E17">
        <w:rPr>
          <w:color w:val="6A8759"/>
        </w:rPr>
        <w:t>="QuerySQL"</w:t>
      </w:r>
      <w:r w:rsidRPr="001A7E17">
        <w:t>&gt;&lt;/include&gt;</w:t>
      </w:r>
    </w:p>
    <w:p w14:paraId="5EB88BFC" w14:textId="411F1BD2" w:rsidR="001A7E17" w:rsidRPr="001A7E17" w:rsidRDefault="001A7E17" w:rsidP="00806E81">
      <w:pPr>
        <w:pStyle w:val="code"/>
        <w:rPr>
          <w:color w:val="A9B7C6"/>
        </w:rPr>
      </w:pPr>
      <w:r>
        <w:t>&lt;!--</w:t>
      </w:r>
      <w:r w:rsidR="003E5A56">
        <w:t xml:space="preserve"> …… </w:t>
      </w:r>
      <w:r w:rsidR="003E5A56">
        <w:rPr>
          <w:rFonts w:ascii="微软雅黑" w:eastAsia="微软雅黑" w:hAnsi="微软雅黑" w:cs="微软雅黑" w:hint="eastAsia"/>
        </w:rPr>
        <w:t>可以多个</w:t>
      </w:r>
      <w:r w:rsidR="003E5A56">
        <w:rPr>
          <w:rFonts w:hint="eastAsia"/>
        </w:rPr>
        <w:t>include</w:t>
      </w:r>
      <w:r>
        <w:t>--&gt;</w:t>
      </w:r>
      <w:r w:rsidRPr="001A7E17">
        <w:br/>
        <w:t xml:space="preserve">    &lt;/where&gt;</w:t>
      </w:r>
      <w:r w:rsidRPr="001A7E17">
        <w:br/>
        <w:t>&lt;/select&gt;</w:t>
      </w:r>
    </w:p>
    <w:p w14:paraId="48E143BE" w14:textId="77777777" w:rsidR="008D156F" w:rsidRPr="001A7E17" w:rsidRDefault="008D156F" w:rsidP="008D156F"/>
    <w:p w14:paraId="15697F52" w14:textId="4D8DDD53" w:rsidR="009840AE" w:rsidRDefault="009840AE" w:rsidP="009840AE">
      <w:pPr>
        <w:pStyle w:val="5"/>
      </w:pPr>
      <w:r>
        <w:rPr>
          <w:rFonts w:hint="eastAsia"/>
        </w:rPr>
        <w:t>4.3.3</w:t>
      </w:r>
      <w:r>
        <w:t xml:space="preserve">  </w:t>
      </w:r>
      <w:r>
        <w:rPr>
          <w:rFonts w:hint="eastAsia"/>
        </w:rPr>
        <w:t>foreach</w:t>
      </w:r>
      <w:r>
        <w:rPr>
          <w:rFonts w:hint="eastAsia"/>
        </w:rPr>
        <w:t>循环</w:t>
      </w:r>
    </w:p>
    <w:p w14:paraId="56709038" w14:textId="77777777" w:rsidR="007F0BC0" w:rsidRPr="007F0BC0" w:rsidRDefault="007F0BC0" w:rsidP="007F0BC0"/>
    <w:p w14:paraId="3203E126" w14:textId="66213E2D" w:rsidR="0066454D" w:rsidRPr="007F0BC0" w:rsidRDefault="0066454D" w:rsidP="00806E81">
      <w:pPr>
        <w:pStyle w:val="code"/>
      </w:pPr>
      <w:r w:rsidRPr="007F0BC0">
        <w:t>UserForVo.java</w:t>
      </w:r>
    </w:p>
    <w:p w14:paraId="0A79C1A8" w14:textId="77777777" w:rsidR="0066454D" w:rsidRPr="0066454D" w:rsidRDefault="0066454D" w:rsidP="00806E81">
      <w:pPr>
        <w:pStyle w:val="code"/>
      </w:pPr>
      <w:r w:rsidRPr="0066454D">
        <w:rPr>
          <w:color w:val="CC7832"/>
        </w:rPr>
        <w:t xml:space="preserve">public class </w:t>
      </w:r>
      <w:r w:rsidRPr="0066454D">
        <w:t>UserForVo {</w:t>
      </w:r>
      <w:r w:rsidRPr="0066454D">
        <w:br/>
        <w:t xml:space="preserve">    </w:t>
      </w:r>
      <w:r w:rsidRPr="0066454D">
        <w:rPr>
          <w:color w:val="CC7832"/>
        </w:rPr>
        <w:t xml:space="preserve">private </w:t>
      </w:r>
      <w:r w:rsidRPr="0066454D">
        <w:t xml:space="preserve">List&lt;Integer&gt; </w:t>
      </w:r>
      <w:r w:rsidRPr="0066454D">
        <w:rPr>
          <w:color w:val="9876AA"/>
        </w:rPr>
        <w:t>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public </w:t>
      </w:r>
      <w:r w:rsidRPr="0066454D">
        <w:t xml:space="preserve">List&lt;Integer&gt; </w:t>
      </w:r>
      <w:r w:rsidRPr="0066454D">
        <w:rPr>
          <w:color w:val="FFC66D"/>
        </w:rPr>
        <w:t>getIds</w:t>
      </w:r>
      <w:r w:rsidRPr="0066454D">
        <w:t>() {</w:t>
      </w:r>
      <w:r w:rsidRPr="0066454D">
        <w:br/>
        <w:t xml:space="preserve">        </w:t>
      </w:r>
      <w:r w:rsidRPr="0066454D">
        <w:rPr>
          <w:color w:val="CC7832"/>
        </w:rPr>
        <w:t xml:space="preserve">return </w:t>
      </w:r>
      <w:r w:rsidRPr="0066454D">
        <w:rPr>
          <w:color w:val="9876AA"/>
        </w:rPr>
        <w:t>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</w:t>
      </w:r>
      <w:r w:rsidRPr="0066454D">
        <w:t>}</w:t>
      </w:r>
      <w:r w:rsidRPr="0066454D">
        <w:br/>
      </w:r>
      <w:r w:rsidRPr="0066454D">
        <w:lastRenderedPageBreak/>
        <w:br/>
        <w:t xml:space="preserve">    </w:t>
      </w:r>
      <w:r w:rsidRPr="0066454D">
        <w:rPr>
          <w:color w:val="CC7832"/>
        </w:rPr>
        <w:t xml:space="preserve">public void </w:t>
      </w:r>
      <w:r w:rsidRPr="0066454D">
        <w:rPr>
          <w:color w:val="FFC66D"/>
        </w:rPr>
        <w:t>setIds</w:t>
      </w:r>
      <w:r w:rsidRPr="0066454D">
        <w:t>(List&lt;Integer&gt; ids) {</w:t>
      </w:r>
      <w:r w:rsidRPr="0066454D">
        <w:br/>
        <w:t xml:space="preserve">        </w:t>
      </w:r>
      <w:r w:rsidRPr="0066454D">
        <w:rPr>
          <w:color w:val="CC7832"/>
        </w:rPr>
        <w:t>this</w:t>
      </w:r>
      <w:r w:rsidRPr="0066454D">
        <w:t>.</w:t>
      </w:r>
      <w:r w:rsidRPr="0066454D">
        <w:rPr>
          <w:color w:val="9876AA"/>
        </w:rPr>
        <w:t xml:space="preserve">ids </w:t>
      </w:r>
      <w:r w:rsidRPr="0066454D">
        <w:t>= 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</w:t>
      </w:r>
      <w:r w:rsidRPr="0066454D">
        <w:t>}</w:t>
      </w:r>
      <w:r w:rsidRPr="0066454D">
        <w:br/>
        <w:t>}</w:t>
      </w:r>
    </w:p>
    <w:p w14:paraId="245B38B7" w14:textId="13450541" w:rsidR="0066454D" w:rsidRDefault="0066454D" w:rsidP="00806E81">
      <w:pPr>
        <w:pStyle w:val="code"/>
      </w:pPr>
    </w:p>
    <w:p w14:paraId="59E750D9" w14:textId="4BB880F3" w:rsidR="0066454D" w:rsidRPr="007F0BC0" w:rsidRDefault="007F0BC0" w:rsidP="00806E81">
      <w:pPr>
        <w:pStyle w:val="code"/>
      </w:pPr>
      <w:r w:rsidRPr="007F0BC0">
        <w:t>UserMapper.xml</w:t>
      </w:r>
    </w:p>
    <w:p w14:paraId="251505FC" w14:textId="77777777" w:rsidR="007F0BC0" w:rsidRPr="007F0BC0" w:rsidRDefault="007F0BC0" w:rsidP="00806E81">
      <w:pPr>
        <w:pStyle w:val="code"/>
        <w:rPr>
          <w:color w:val="A9B7C6"/>
        </w:rPr>
      </w:pPr>
      <w:r w:rsidRPr="007F0BC0">
        <w:t xml:space="preserve">&lt;select </w:t>
      </w:r>
      <w:r w:rsidRPr="007F0BC0">
        <w:rPr>
          <w:color w:val="BABABA"/>
        </w:rPr>
        <w:t>id</w:t>
      </w:r>
      <w:r w:rsidRPr="007F0BC0">
        <w:t xml:space="preserve">="findForEach" </w:t>
      </w:r>
      <w:r w:rsidRPr="007F0BC0">
        <w:rPr>
          <w:color w:val="BABABA"/>
        </w:rPr>
        <w:t>parameterType</w:t>
      </w:r>
      <w:r w:rsidRPr="007F0BC0">
        <w:t xml:space="preserve">="cn.edu.scnu.vo.UserForVo" </w:t>
      </w:r>
      <w:r w:rsidRPr="007F0BC0">
        <w:rPr>
          <w:color w:val="BABABA"/>
        </w:rPr>
        <w:t>resultType</w:t>
      </w:r>
      <w:r w:rsidRPr="007F0BC0">
        <w:t>="cn.edu.scnu.pojo.User"&gt;</w:t>
      </w:r>
      <w:r w:rsidRPr="007F0BC0">
        <w:br/>
        <w:t xml:space="preserve">    </w:t>
      </w:r>
      <w:r w:rsidRPr="007F0BC0">
        <w:rPr>
          <w:color w:val="A9B7C6"/>
        </w:rPr>
        <w:t xml:space="preserve">SELECT </w:t>
      </w:r>
      <w:r w:rsidRPr="007F0BC0">
        <w:rPr>
          <w:color w:val="FFC66D"/>
        </w:rPr>
        <w:t xml:space="preserve">* </w:t>
      </w:r>
      <w:r w:rsidRPr="007F0BC0">
        <w:rPr>
          <w:color w:val="A9B7C6"/>
        </w:rPr>
        <w:t>FROM users</w:t>
      </w:r>
      <w:r w:rsidRPr="007F0BC0">
        <w:rPr>
          <w:color w:val="A9B7C6"/>
        </w:rPr>
        <w:br/>
        <w:t xml:space="preserve">    </w:t>
      </w:r>
      <w:r w:rsidRPr="007F0BC0">
        <w:t>&lt;where&gt;</w:t>
      </w:r>
      <w:r w:rsidRPr="007F0BC0">
        <w:br/>
        <w:t xml:space="preserve">        &lt;if </w:t>
      </w:r>
      <w:r w:rsidRPr="007F0BC0">
        <w:rPr>
          <w:color w:val="BABABA"/>
        </w:rPr>
        <w:t>test</w:t>
      </w:r>
      <w:r w:rsidRPr="007F0BC0">
        <w:t>="ids!=null"&gt;</w:t>
      </w:r>
      <w:r w:rsidRPr="007F0BC0">
        <w:br/>
        <w:t xml:space="preserve">            &lt;foreach </w:t>
      </w:r>
      <w:r w:rsidRPr="007F0BC0">
        <w:rPr>
          <w:color w:val="BABABA"/>
        </w:rPr>
        <w:t>collection</w:t>
      </w:r>
      <w:r w:rsidRPr="007F0BC0">
        <w:t xml:space="preserve">="ids" </w:t>
      </w:r>
      <w:r w:rsidRPr="007F0BC0">
        <w:rPr>
          <w:color w:val="BABABA"/>
        </w:rPr>
        <w:t>item</w:t>
      </w:r>
      <w:r w:rsidRPr="007F0BC0">
        <w:t xml:space="preserve">="value_id" </w:t>
      </w:r>
      <w:r w:rsidRPr="007F0BC0">
        <w:rPr>
          <w:color w:val="BABABA"/>
        </w:rPr>
        <w:t>open</w:t>
      </w:r>
      <w:r w:rsidRPr="007F0BC0">
        <w:t xml:space="preserve">="and (" </w:t>
      </w:r>
      <w:r w:rsidRPr="007F0BC0">
        <w:rPr>
          <w:color w:val="BABABA"/>
        </w:rPr>
        <w:t>close</w:t>
      </w:r>
      <w:r w:rsidRPr="007F0BC0">
        <w:t xml:space="preserve">=")" </w:t>
      </w:r>
      <w:r w:rsidRPr="007F0BC0">
        <w:rPr>
          <w:color w:val="BABABA"/>
        </w:rPr>
        <w:t>separator</w:t>
      </w:r>
      <w:r w:rsidRPr="007F0BC0">
        <w:t>="or"&gt;</w:t>
      </w:r>
      <w:r w:rsidRPr="007F0BC0">
        <w:br/>
        <w:t xml:space="preserve">                </w:t>
      </w:r>
      <w:r w:rsidRPr="007F0BC0">
        <w:rPr>
          <w:color w:val="A9B7C6"/>
        </w:rPr>
        <w:t>id=#{value_id}</w:t>
      </w:r>
      <w:r w:rsidRPr="007F0BC0">
        <w:rPr>
          <w:color w:val="A9B7C6"/>
        </w:rPr>
        <w:br/>
        <w:t xml:space="preserve">            </w:t>
      </w:r>
      <w:r w:rsidRPr="007F0BC0">
        <w:t>&lt;/foreach&gt;</w:t>
      </w:r>
      <w:r w:rsidRPr="007F0BC0">
        <w:br/>
        <w:t xml:space="preserve">        &lt;/if&gt;</w:t>
      </w:r>
      <w:r w:rsidRPr="007F0BC0">
        <w:br/>
        <w:t xml:space="preserve">    &lt;/where&gt;</w:t>
      </w:r>
      <w:r w:rsidRPr="007F0BC0">
        <w:br/>
        <w:t>&lt;/select&gt;</w:t>
      </w:r>
    </w:p>
    <w:p w14:paraId="0037C099" w14:textId="06ED960A" w:rsidR="007F0BC0" w:rsidRDefault="007F0BC0" w:rsidP="00806E81">
      <w:pPr>
        <w:pStyle w:val="code"/>
      </w:pPr>
    </w:p>
    <w:p w14:paraId="63A1B022" w14:textId="2216B6F2" w:rsidR="007F0BC0" w:rsidRPr="007F0BC0" w:rsidRDefault="007F0BC0" w:rsidP="00806E81">
      <w:pPr>
        <w:pStyle w:val="code"/>
      </w:pPr>
      <w:r w:rsidRPr="007F0BC0">
        <w:t>UserMapper.java</w:t>
      </w:r>
    </w:p>
    <w:p w14:paraId="78205E7B" w14:textId="4A37D0C5" w:rsidR="007F0BC0" w:rsidRPr="007F0BC0" w:rsidRDefault="007F0BC0" w:rsidP="00806E81">
      <w:pPr>
        <w:pStyle w:val="code"/>
      </w:pPr>
      <w:r w:rsidRPr="007F0BC0">
        <w:rPr>
          <w:color w:val="CC7832"/>
        </w:rPr>
        <w:t xml:space="preserve">public interface </w:t>
      </w:r>
      <w:r>
        <w:t>UserMapper {</w:t>
      </w:r>
      <w:r w:rsidRPr="007F0BC0">
        <w:rPr>
          <w:color w:val="CC7832"/>
        </w:rPr>
        <w:br/>
        <w:t xml:space="preserve">   </w:t>
      </w:r>
      <w:r>
        <w:rPr>
          <w:color w:val="CC7832"/>
        </w:rPr>
        <w:t xml:space="preserve"> </w:t>
      </w:r>
      <w:r w:rsidRPr="007F0BC0">
        <w:t xml:space="preserve">List&lt;User&gt; </w:t>
      </w:r>
      <w:r w:rsidRPr="007F0BC0">
        <w:rPr>
          <w:color w:val="FFC66D"/>
        </w:rPr>
        <w:t>findForEach</w:t>
      </w:r>
      <w:r w:rsidRPr="007F0BC0">
        <w:t>(UserForVo userForVo)</w:t>
      </w:r>
      <w:r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t>}</w:t>
      </w:r>
    </w:p>
    <w:p w14:paraId="5C751F47" w14:textId="77777777" w:rsidR="007F0BC0" w:rsidRPr="007F0BC0" w:rsidRDefault="007F0BC0" w:rsidP="00806E81">
      <w:pPr>
        <w:pStyle w:val="code"/>
      </w:pPr>
    </w:p>
    <w:p w14:paraId="6FA7ED41" w14:textId="5FAD7FA6" w:rsidR="008D156F" w:rsidRPr="007F0BC0" w:rsidRDefault="007F0BC0" w:rsidP="00806E81">
      <w:pPr>
        <w:pStyle w:val="code"/>
      </w:pPr>
      <w:r w:rsidRPr="007F0BC0">
        <w:t>MapperTest.java</w:t>
      </w:r>
    </w:p>
    <w:p w14:paraId="39C070DB" w14:textId="77777777" w:rsidR="007F0BC0" w:rsidRPr="007F0BC0" w:rsidRDefault="007F0BC0" w:rsidP="00806E81">
      <w:pPr>
        <w:pStyle w:val="code"/>
      </w:pPr>
      <w:r w:rsidRPr="007F0BC0">
        <w:rPr>
          <w:color w:val="BBB529"/>
        </w:rPr>
        <w:t>@Test</w:t>
      </w:r>
      <w:r w:rsidRPr="007F0BC0">
        <w:rPr>
          <w:color w:val="BBB529"/>
        </w:rPr>
        <w:br/>
      </w:r>
      <w:r w:rsidRPr="007F0BC0">
        <w:rPr>
          <w:color w:val="CC7832"/>
        </w:rPr>
        <w:t xml:space="preserve">public void </w:t>
      </w:r>
      <w:r w:rsidRPr="007F0BC0">
        <w:rPr>
          <w:color w:val="FFC66D"/>
        </w:rPr>
        <w:t>findForEach</w:t>
      </w:r>
      <w:r w:rsidRPr="007F0BC0">
        <w:t>(){</w:t>
      </w:r>
      <w:r w:rsidRPr="007F0BC0">
        <w:br/>
        <w:t xml:space="preserve">    SqlSession session = </w:t>
      </w:r>
      <w:r w:rsidRPr="007F0BC0">
        <w:rPr>
          <w:color w:val="9876AA"/>
        </w:rPr>
        <w:t>sqlSessionFactory</w:t>
      </w:r>
      <w:r w:rsidRPr="007F0BC0">
        <w:t>.openSession()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UserMapper userMapper = session.getMapper(UserMapper.</w:t>
      </w:r>
      <w:r w:rsidRPr="007F0BC0">
        <w:rPr>
          <w:color w:val="CC7832"/>
        </w:rPr>
        <w:t>class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rPr>
          <w:color w:val="CC7832"/>
        </w:rPr>
        <w:br/>
        <w:t xml:space="preserve">    </w:t>
      </w:r>
      <w:r w:rsidRPr="007F0BC0">
        <w:t xml:space="preserve">UserForVo userForVo = </w:t>
      </w:r>
      <w:r w:rsidRPr="007F0BC0">
        <w:rPr>
          <w:color w:val="CC7832"/>
        </w:rPr>
        <w:t xml:space="preserve">new </w:t>
      </w:r>
      <w:r w:rsidRPr="007F0BC0">
        <w:t>UserForVo()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 xml:space="preserve">List&lt;Integer&gt; ids = </w:t>
      </w:r>
      <w:r w:rsidRPr="007F0BC0">
        <w:rPr>
          <w:color w:val="CC7832"/>
        </w:rPr>
        <w:t xml:space="preserve">new </w:t>
      </w:r>
      <w:r w:rsidRPr="007F0BC0">
        <w:t>ArrayList&lt;Integer&gt;()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3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4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5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userForVo.setIds(ids)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rPr>
          <w:color w:val="CC7832"/>
        </w:rPr>
        <w:br/>
        <w:t xml:space="preserve">    </w:t>
      </w:r>
      <w:r w:rsidRPr="007F0BC0">
        <w:t>List&lt;User&gt; users = userMapper.findForEach(userForVo)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for</w:t>
      </w:r>
      <w:r w:rsidRPr="007F0BC0">
        <w:t>(User u:users){</w:t>
      </w:r>
      <w:r w:rsidRPr="007F0BC0">
        <w:br/>
        <w:t xml:space="preserve">        System.</w:t>
      </w:r>
      <w:r w:rsidRPr="007F0BC0">
        <w:rPr>
          <w:i/>
          <w:iCs/>
          <w:color w:val="9876AA"/>
        </w:rPr>
        <w:t>out</w:t>
      </w:r>
      <w:r w:rsidRPr="007F0BC0">
        <w:t>.println(u.toString())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}</w:t>
      </w:r>
      <w:r w:rsidRPr="007F0BC0">
        <w:br/>
        <w:t>}</w:t>
      </w:r>
    </w:p>
    <w:p w14:paraId="1E06F92B" w14:textId="77777777" w:rsidR="007F0BC0" w:rsidRPr="007F0BC0" w:rsidRDefault="007F0BC0" w:rsidP="008D156F"/>
    <w:p w14:paraId="76A319FE" w14:textId="587AF8F8" w:rsidR="00757BD0" w:rsidRDefault="00757BD0" w:rsidP="00757BD0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高级映射</w:t>
      </w:r>
    </w:p>
    <w:p w14:paraId="787FB1F1" w14:textId="54771ED3" w:rsidR="00063A2A" w:rsidRDefault="00063A2A" w:rsidP="00063A2A">
      <w:pPr>
        <w:pStyle w:val="4"/>
      </w:pPr>
      <w:r>
        <w:rPr>
          <w:rFonts w:hint="eastAsia"/>
        </w:rPr>
        <w:t>5</w:t>
      </w:r>
      <w:r>
        <w:t xml:space="preserve">.1  </w:t>
      </w:r>
      <w:r>
        <w:rPr>
          <w:rFonts w:hint="eastAsia"/>
        </w:rPr>
        <w:t>需求分析</w:t>
      </w:r>
    </w:p>
    <w:p w14:paraId="78E665AE" w14:textId="3DF7285C" w:rsidR="00063A2A" w:rsidRDefault="005D03FD" w:rsidP="00063A2A">
      <w:r>
        <w:tab/>
      </w:r>
      <w:r>
        <w:rPr>
          <w:rFonts w:hint="eastAsia"/>
        </w:rPr>
        <w:t>商城的数据库建模</w:t>
      </w:r>
    </w:p>
    <w:p w14:paraId="4DD4390C" w14:textId="1406A6AA" w:rsidR="005D03FD" w:rsidRDefault="00247442" w:rsidP="0024744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BAD7E1" wp14:editId="0A73946E">
            <wp:extent cx="4391025" cy="3114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CD43" w14:textId="5F720D6C" w:rsidR="00E36F4C" w:rsidRDefault="00E36F4C" w:rsidP="00806E81">
      <w:pPr>
        <w:pStyle w:val="code"/>
      </w:pPr>
      <w:r>
        <w:rPr>
          <w:rFonts w:ascii="微软雅黑" w:eastAsia="微软雅黑" w:hAnsi="微软雅黑" w:cs="微软雅黑" w:hint="eastAsia"/>
        </w:rPr>
        <w:t>分析：</w:t>
      </w:r>
    </w:p>
    <w:p w14:paraId="3579E1EB" w14:textId="42B8C435" w:rsidR="00FA1A88" w:rsidRDefault="00FA1A88" w:rsidP="00806E81">
      <w:pPr>
        <w:pStyle w:val="code"/>
      </w:pPr>
      <w:r>
        <w:rPr>
          <w:rFonts w:ascii="微软雅黑" w:eastAsia="微软雅黑" w:hAnsi="微软雅黑" w:cs="微软雅黑" w:hint="eastAsia"/>
        </w:rPr>
        <w:t>数据库级别的关系：</w:t>
      </w:r>
    </w:p>
    <w:p w14:paraId="3F358E74" w14:textId="4853575A" w:rsidR="00E36F4C" w:rsidRDefault="00E36F4C" w:rsidP="00806E81">
      <w:pPr>
        <w:pStyle w:val="code"/>
      </w:pPr>
      <w:r>
        <w:tab/>
      </w:r>
      <w:r w:rsidR="00FA1A88">
        <w:rPr>
          <w:rFonts w:ascii="微软雅黑" w:eastAsia="微软雅黑" w:hAnsi="微软雅黑" w:cs="微软雅黑" w:hint="eastAsia"/>
        </w:rPr>
        <w:t>用户和订单：</w:t>
      </w:r>
    </w:p>
    <w:p w14:paraId="404AEF83" w14:textId="2703B8C2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用户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订单，一个用户可以创建多个订单，一对多</w:t>
      </w:r>
    </w:p>
    <w:p w14:paraId="3C6DAE6A" w14:textId="5B8EC7AC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用户，一个订单只对应一个用户，一对一</w:t>
      </w:r>
    </w:p>
    <w:p w14:paraId="6A4597F0" w14:textId="607AA04E" w:rsidR="00FA1A88" w:rsidRDefault="00FA1A88" w:rsidP="00806E81">
      <w:pPr>
        <w:pStyle w:val="code"/>
      </w:pPr>
    </w:p>
    <w:p w14:paraId="5B64C2E6" w14:textId="4B08CADE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订单和订单明细</w:t>
      </w:r>
    </w:p>
    <w:p w14:paraId="2B5B79F8" w14:textId="5680A2B0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订单明细，一个订单对应多个商品，即对应多个订单明细，一对多</w:t>
      </w:r>
    </w:p>
    <w:p w14:paraId="67792A92" w14:textId="16039435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订单明细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订单，一个订单明细只对应一个订单，一对一</w:t>
      </w:r>
    </w:p>
    <w:p w14:paraId="70F7059C" w14:textId="2C385221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订单明细和商品</w:t>
      </w:r>
    </w:p>
    <w:p w14:paraId="5B34BD42" w14:textId="07329EF6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订单明细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商品，一个订单明细只对应一个商品信息，一对一</w:t>
      </w:r>
    </w:p>
    <w:p w14:paraId="2BA37E02" w14:textId="6FF1F89B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订单明细，一个商品可以包含在多个明细中，一对多</w:t>
      </w:r>
    </w:p>
    <w:p w14:paraId="30DB4F24" w14:textId="2371A385" w:rsidR="00FA1A88" w:rsidRDefault="00FA1A88" w:rsidP="00806E81">
      <w:pPr>
        <w:pStyle w:val="code"/>
      </w:pPr>
      <w:r>
        <w:rPr>
          <w:rFonts w:ascii="微软雅黑" w:eastAsia="微软雅黑" w:hAnsi="微软雅黑" w:cs="微软雅黑" w:hint="eastAsia"/>
        </w:rPr>
        <w:t>业务级别的关系：</w:t>
      </w:r>
    </w:p>
    <w:p w14:paraId="599AE6BA" w14:textId="2AD4B147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订单和商品，多对多的关系</w:t>
      </w:r>
    </w:p>
    <w:p w14:paraId="569E4D69" w14:textId="227A2B77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商品，一个订单对应多个商品，一对多</w:t>
      </w:r>
    </w:p>
    <w:p w14:paraId="43E23AF6" w14:textId="1D5960C3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订单，一个商品可以对应多个订单，一对多</w:t>
      </w:r>
    </w:p>
    <w:p w14:paraId="08E1EC2A" w14:textId="36DBD0B1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用户和商品，多对多关系</w:t>
      </w:r>
    </w:p>
    <w:p w14:paraId="5E3940A2" w14:textId="01E96609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用户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商品，一个用户可以购买多个商品，一对多</w:t>
      </w:r>
    </w:p>
    <w:p w14:paraId="71FC119A" w14:textId="3C819131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用户，一个商品可以让多个用户购买，一对多。</w:t>
      </w:r>
    </w:p>
    <w:p w14:paraId="3FDDC2A3" w14:textId="36FED015" w:rsidR="00247442" w:rsidRDefault="00247442" w:rsidP="00247442"/>
    <w:p w14:paraId="688191B7" w14:textId="58F1D3B3" w:rsidR="00247442" w:rsidRPr="00247442" w:rsidRDefault="00247442" w:rsidP="00247442">
      <w:pPr>
        <w:rPr>
          <w:b/>
          <w:i/>
          <w:color w:val="auto"/>
          <w:u w:val="single"/>
        </w:rPr>
      </w:pPr>
      <w:r w:rsidRPr="00247442">
        <w:rPr>
          <w:b/>
          <w:i/>
          <w:color w:val="auto"/>
          <w:u w:val="single"/>
        </w:rPr>
        <w:t>M</w:t>
      </w:r>
      <w:r w:rsidRPr="00247442">
        <w:rPr>
          <w:rFonts w:hint="eastAsia"/>
          <w:b/>
          <w:i/>
          <w:color w:val="auto"/>
          <w:u w:val="single"/>
        </w:rPr>
        <w:t>arket</w:t>
      </w:r>
      <w:r w:rsidRPr="00247442">
        <w:rPr>
          <w:b/>
          <w:i/>
          <w:color w:val="auto"/>
          <w:u w:val="single"/>
        </w:rPr>
        <w:t>.sql</w:t>
      </w:r>
    </w:p>
    <w:p w14:paraId="59177D9F" w14:textId="77777777" w:rsidR="00247442" w:rsidRDefault="00247442" w:rsidP="00247442"/>
    <w:p w14:paraId="753B2356" w14:textId="77777777" w:rsidR="00247442" w:rsidRDefault="00247442" w:rsidP="00806E81">
      <w:pPr>
        <w:pStyle w:val="code"/>
      </w:pPr>
      <w:r>
        <w:t>SET NAMES utf8mb4;</w:t>
      </w:r>
    </w:p>
    <w:p w14:paraId="78C78DA1" w14:textId="77777777" w:rsidR="00247442" w:rsidRDefault="00247442" w:rsidP="00806E81">
      <w:pPr>
        <w:pStyle w:val="code"/>
      </w:pPr>
      <w:r>
        <w:t>SET FOREIGN_KEY_CHECKS = 0;</w:t>
      </w:r>
    </w:p>
    <w:p w14:paraId="1A914F34" w14:textId="77777777" w:rsidR="00247442" w:rsidRDefault="00247442" w:rsidP="00806E81">
      <w:pPr>
        <w:pStyle w:val="code"/>
      </w:pPr>
    </w:p>
    <w:p w14:paraId="53983F27" w14:textId="77777777" w:rsidR="00247442" w:rsidRDefault="00247442" w:rsidP="00806E81">
      <w:pPr>
        <w:pStyle w:val="code"/>
      </w:pPr>
      <w:r>
        <w:t>-- ----------------------------</w:t>
      </w:r>
    </w:p>
    <w:p w14:paraId="12BB9D07" w14:textId="77777777" w:rsidR="00247442" w:rsidRDefault="00247442" w:rsidP="00806E81">
      <w:pPr>
        <w:pStyle w:val="code"/>
      </w:pPr>
      <w:r>
        <w:t>-- Table structure for items</w:t>
      </w:r>
    </w:p>
    <w:p w14:paraId="4283D190" w14:textId="77777777" w:rsidR="00247442" w:rsidRDefault="00247442" w:rsidP="00806E81">
      <w:pPr>
        <w:pStyle w:val="code"/>
      </w:pPr>
      <w:r>
        <w:t>-- ----------------------------</w:t>
      </w:r>
    </w:p>
    <w:p w14:paraId="560B47BE" w14:textId="77777777" w:rsidR="00247442" w:rsidRDefault="00247442" w:rsidP="00806E81">
      <w:pPr>
        <w:pStyle w:val="code"/>
      </w:pPr>
      <w:r>
        <w:t>DROP TABLE IF EXISTS `items`;</w:t>
      </w:r>
    </w:p>
    <w:p w14:paraId="09CC3A57" w14:textId="77777777" w:rsidR="00247442" w:rsidRDefault="00247442" w:rsidP="00806E81">
      <w:pPr>
        <w:pStyle w:val="code"/>
      </w:pPr>
      <w:r>
        <w:t>CREATE TABLE `items`  (</w:t>
      </w:r>
    </w:p>
    <w:p w14:paraId="7AE6C7CF" w14:textId="77777777" w:rsidR="00247442" w:rsidRDefault="00247442" w:rsidP="00806E81">
      <w:pPr>
        <w:pStyle w:val="code"/>
      </w:pPr>
      <w:r>
        <w:lastRenderedPageBreak/>
        <w:t xml:space="preserve">  `id` int(11) NOT NULL AUTO_INCREMENT,</w:t>
      </w:r>
    </w:p>
    <w:p w14:paraId="028C56D9" w14:textId="77777777" w:rsidR="00247442" w:rsidRDefault="00247442" w:rsidP="00806E81">
      <w:pPr>
        <w:pStyle w:val="code"/>
      </w:pPr>
      <w:r>
        <w:t xml:space="preserve">  `name` varchar(255) CHARACTER SET utf8 COLLATE utf8_general_ci NOT NULL,</w:t>
      </w:r>
    </w:p>
    <w:p w14:paraId="5CEC860B" w14:textId="77777777" w:rsidR="00247442" w:rsidRDefault="00247442" w:rsidP="00806E81">
      <w:pPr>
        <w:pStyle w:val="code"/>
      </w:pPr>
      <w:r>
        <w:t xml:space="preserve">  `price` decimal(10, 2) NOT NULL,</w:t>
      </w:r>
    </w:p>
    <w:p w14:paraId="78DF2B36" w14:textId="77777777" w:rsidR="00247442" w:rsidRDefault="00247442" w:rsidP="00806E81">
      <w:pPr>
        <w:pStyle w:val="code"/>
      </w:pPr>
      <w:r>
        <w:t xml:space="preserve">  `detail` varchar(255) CHARACTER SET utf8 COLLATE utf8_general_ci DEFAULT NULL,</w:t>
      </w:r>
    </w:p>
    <w:p w14:paraId="2489B7F2" w14:textId="77777777" w:rsidR="00247442" w:rsidRDefault="00247442" w:rsidP="00806E81">
      <w:pPr>
        <w:pStyle w:val="code"/>
      </w:pPr>
      <w:r>
        <w:t xml:space="preserve">  PRIMARY KEY (`id`) USING BTREE</w:t>
      </w:r>
    </w:p>
    <w:p w14:paraId="5262862C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28C215DC" w14:textId="77777777" w:rsidR="00247442" w:rsidRDefault="00247442" w:rsidP="00806E81">
      <w:pPr>
        <w:pStyle w:val="code"/>
      </w:pPr>
    </w:p>
    <w:p w14:paraId="38CD6486" w14:textId="77777777" w:rsidR="00247442" w:rsidRDefault="00247442" w:rsidP="00806E81">
      <w:pPr>
        <w:pStyle w:val="code"/>
      </w:pPr>
      <w:r>
        <w:t>-- ----------------------------</w:t>
      </w:r>
    </w:p>
    <w:p w14:paraId="3A964D16" w14:textId="77777777" w:rsidR="00247442" w:rsidRDefault="00247442" w:rsidP="00806E81">
      <w:pPr>
        <w:pStyle w:val="code"/>
      </w:pPr>
      <w:r>
        <w:t>-- Records of items</w:t>
      </w:r>
    </w:p>
    <w:p w14:paraId="331807C1" w14:textId="77777777" w:rsidR="00247442" w:rsidRDefault="00247442" w:rsidP="00806E81">
      <w:pPr>
        <w:pStyle w:val="code"/>
      </w:pPr>
      <w:r>
        <w:t>-- ----------------------------</w:t>
      </w:r>
    </w:p>
    <w:p w14:paraId="3BEE4AE2" w14:textId="77777777" w:rsidR="00247442" w:rsidRDefault="00247442" w:rsidP="00806E81">
      <w:pPr>
        <w:pStyle w:val="code"/>
      </w:pPr>
      <w:r>
        <w:t>INSERT INTO `items` VALUES (1, 'book1', 23.00, 'book1');</w:t>
      </w:r>
    </w:p>
    <w:p w14:paraId="3FBB9CCA" w14:textId="77777777" w:rsidR="00247442" w:rsidRDefault="00247442" w:rsidP="00806E81">
      <w:pPr>
        <w:pStyle w:val="code"/>
      </w:pPr>
      <w:r>
        <w:t>INSERT INTO `items` VALUES (2, 'book2', 25.80, 'book2');</w:t>
      </w:r>
    </w:p>
    <w:p w14:paraId="1B7ABF50" w14:textId="77777777" w:rsidR="00247442" w:rsidRDefault="00247442" w:rsidP="00806E81">
      <w:pPr>
        <w:pStyle w:val="code"/>
      </w:pPr>
      <w:r>
        <w:t>INSERT INTO `items` VALUES (3, 'book3', 345.30, 'book3');</w:t>
      </w:r>
    </w:p>
    <w:p w14:paraId="4F0A0FF1" w14:textId="77777777" w:rsidR="00247442" w:rsidRDefault="00247442" w:rsidP="00806E81">
      <w:pPr>
        <w:pStyle w:val="code"/>
      </w:pPr>
      <w:r>
        <w:t>INSERT INTO `items` VALUES (4, 'book4', 23.90, 'book4');</w:t>
      </w:r>
    </w:p>
    <w:p w14:paraId="50126D03" w14:textId="77777777" w:rsidR="00247442" w:rsidRDefault="00247442" w:rsidP="00806E81">
      <w:pPr>
        <w:pStyle w:val="code"/>
      </w:pPr>
    </w:p>
    <w:p w14:paraId="6DECEB79" w14:textId="77777777" w:rsidR="00247442" w:rsidRDefault="00247442" w:rsidP="00806E81">
      <w:pPr>
        <w:pStyle w:val="code"/>
      </w:pPr>
      <w:r>
        <w:t>-- ----------------------------</w:t>
      </w:r>
    </w:p>
    <w:p w14:paraId="35126390" w14:textId="77777777" w:rsidR="00247442" w:rsidRDefault="00247442" w:rsidP="00806E81">
      <w:pPr>
        <w:pStyle w:val="code"/>
      </w:pPr>
      <w:r>
        <w:t>-- Table structure for orderdetail</w:t>
      </w:r>
    </w:p>
    <w:p w14:paraId="1D8266A7" w14:textId="77777777" w:rsidR="00247442" w:rsidRDefault="00247442" w:rsidP="00806E81">
      <w:pPr>
        <w:pStyle w:val="code"/>
      </w:pPr>
      <w:r>
        <w:t>-- ----------------------------</w:t>
      </w:r>
    </w:p>
    <w:p w14:paraId="2EA8D841" w14:textId="77777777" w:rsidR="00247442" w:rsidRDefault="00247442" w:rsidP="00806E81">
      <w:pPr>
        <w:pStyle w:val="code"/>
      </w:pPr>
      <w:r>
        <w:t>DROP TABLE IF EXISTS `orderdetail`;</w:t>
      </w:r>
    </w:p>
    <w:p w14:paraId="1E7D0950" w14:textId="77777777" w:rsidR="00247442" w:rsidRDefault="00247442" w:rsidP="00806E81">
      <w:pPr>
        <w:pStyle w:val="code"/>
      </w:pPr>
      <w:r>
        <w:t>CREATE TABLE `orderdetail`  (</w:t>
      </w:r>
    </w:p>
    <w:p w14:paraId="3DDAF16B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136C67EC" w14:textId="77777777" w:rsidR="00247442" w:rsidRDefault="00247442" w:rsidP="00806E81">
      <w:pPr>
        <w:pStyle w:val="code"/>
      </w:pPr>
      <w:r>
        <w:t xml:space="preserve">  `item_id` int(11) NOT NULL,</w:t>
      </w:r>
    </w:p>
    <w:p w14:paraId="40DB783D" w14:textId="77777777" w:rsidR="00247442" w:rsidRDefault="00247442" w:rsidP="00806E81">
      <w:pPr>
        <w:pStyle w:val="code"/>
      </w:pPr>
      <w:r>
        <w:t xml:space="preserve">  `order_id` int(11) NOT NULL,</w:t>
      </w:r>
    </w:p>
    <w:p w14:paraId="3EA09C25" w14:textId="77777777" w:rsidR="00247442" w:rsidRDefault="00247442" w:rsidP="00806E81">
      <w:pPr>
        <w:pStyle w:val="code"/>
      </w:pPr>
      <w:r>
        <w:t xml:space="preserve">  `item_num` int(11) NOT NULL,</w:t>
      </w:r>
    </w:p>
    <w:p w14:paraId="32930511" w14:textId="77777777" w:rsidR="00247442" w:rsidRDefault="00247442" w:rsidP="00806E81">
      <w:pPr>
        <w:pStyle w:val="code"/>
      </w:pPr>
      <w:r>
        <w:t xml:space="preserve">  PRIMARY KEY (`id`) USING BTREE,</w:t>
      </w:r>
    </w:p>
    <w:p w14:paraId="4D363DE8" w14:textId="77777777" w:rsidR="00247442" w:rsidRDefault="00247442" w:rsidP="00806E81">
      <w:pPr>
        <w:pStyle w:val="code"/>
      </w:pPr>
      <w:r>
        <w:t xml:space="preserve">  INDEX `item_id`(`item_id`) USING BTREE,</w:t>
      </w:r>
    </w:p>
    <w:p w14:paraId="34F1DA3A" w14:textId="77777777" w:rsidR="00247442" w:rsidRDefault="00247442" w:rsidP="00806E81">
      <w:pPr>
        <w:pStyle w:val="code"/>
      </w:pPr>
      <w:r>
        <w:t xml:space="preserve">  INDEX `order_id`(`order_id`) USING BTREE,</w:t>
      </w:r>
    </w:p>
    <w:p w14:paraId="3D4DC0F5" w14:textId="77777777" w:rsidR="00247442" w:rsidRDefault="00247442" w:rsidP="00806E81">
      <w:pPr>
        <w:pStyle w:val="code"/>
      </w:pPr>
      <w:r>
        <w:t xml:space="preserve">  CONSTRAINT `item_id` FOREIGN KEY (`item_id`) REFERENCES `items` (`id`) ON DELETE RESTRICT ON UPDATE RESTRICT,</w:t>
      </w:r>
    </w:p>
    <w:p w14:paraId="6AF04155" w14:textId="77777777" w:rsidR="00247442" w:rsidRDefault="00247442" w:rsidP="00806E81">
      <w:pPr>
        <w:pStyle w:val="code"/>
      </w:pPr>
      <w:r>
        <w:t xml:space="preserve">  CONSTRAINT `order_id` FOREIGN KEY (`order_id`) REFERENCES `orders` (`id`) ON DELETE RESTRICT ON UPDATE RESTRICT</w:t>
      </w:r>
    </w:p>
    <w:p w14:paraId="1E073AEA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166BDF2E" w14:textId="77777777" w:rsidR="00247442" w:rsidRDefault="00247442" w:rsidP="00806E81">
      <w:pPr>
        <w:pStyle w:val="code"/>
      </w:pPr>
    </w:p>
    <w:p w14:paraId="435D95B8" w14:textId="77777777" w:rsidR="00247442" w:rsidRDefault="00247442" w:rsidP="00806E81">
      <w:pPr>
        <w:pStyle w:val="code"/>
      </w:pPr>
      <w:r>
        <w:t>-- ----------------------------</w:t>
      </w:r>
    </w:p>
    <w:p w14:paraId="78457B8C" w14:textId="77777777" w:rsidR="00247442" w:rsidRDefault="00247442" w:rsidP="00806E81">
      <w:pPr>
        <w:pStyle w:val="code"/>
      </w:pPr>
      <w:r>
        <w:t>-- Records of orderdetail</w:t>
      </w:r>
    </w:p>
    <w:p w14:paraId="1CA1A38C" w14:textId="77777777" w:rsidR="00247442" w:rsidRDefault="00247442" w:rsidP="00806E81">
      <w:pPr>
        <w:pStyle w:val="code"/>
      </w:pPr>
      <w:r>
        <w:t>-- ----------------------------</w:t>
      </w:r>
    </w:p>
    <w:p w14:paraId="000BE4BD" w14:textId="77777777" w:rsidR="00247442" w:rsidRDefault="00247442" w:rsidP="00806E81">
      <w:pPr>
        <w:pStyle w:val="code"/>
      </w:pPr>
      <w:r>
        <w:t>INSERT INTO `orderdetail` VALUES (1, 3, 2, 2);</w:t>
      </w:r>
    </w:p>
    <w:p w14:paraId="6352E6F2" w14:textId="77777777" w:rsidR="00247442" w:rsidRDefault="00247442" w:rsidP="00806E81">
      <w:pPr>
        <w:pStyle w:val="code"/>
      </w:pPr>
      <w:r>
        <w:t>INSERT INTO `orderdetail` VALUES (2, 2, 3, 1);</w:t>
      </w:r>
    </w:p>
    <w:p w14:paraId="7E72CC45" w14:textId="77777777" w:rsidR="00247442" w:rsidRDefault="00247442" w:rsidP="00806E81">
      <w:pPr>
        <w:pStyle w:val="code"/>
      </w:pPr>
      <w:r>
        <w:t>INSERT INTO `orderdetail` VALUES (3, 4, 1, 3);</w:t>
      </w:r>
    </w:p>
    <w:p w14:paraId="1513724C" w14:textId="77777777" w:rsidR="00247442" w:rsidRDefault="00247442" w:rsidP="00806E81">
      <w:pPr>
        <w:pStyle w:val="code"/>
      </w:pPr>
      <w:r>
        <w:t>INSERT INTO `orderdetail` VALUES (4, 1, 4, 3);</w:t>
      </w:r>
    </w:p>
    <w:p w14:paraId="26149192" w14:textId="77777777" w:rsidR="00247442" w:rsidRDefault="00247442" w:rsidP="00806E81">
      <w:pPr>
        <w:pStyle w:val="code"/>
      </w:pPr>
    </w:p>
    <w:p w14:paraId="7E215E35" w14:textId="77777777" w:rsidR="00247442" w:rsidRDefault="00247442" w:rsidP="00806E81">
      <w:pPr>
        <w:pStyle w:val="code"/>
      </w:pPr>
      <w:r>
        <w:t>-- ----------------------------</w:t>
      </w:r>
    </w:p>
    <w:p w14:paraId="61282517" w14:textId="77777777" w:rsidR="00247442" w:rsidRDefault="00247442" w:rsidP="00806E81">
      <w:pPr>
        <w:pStyle w:val="code"/>
      </w:pPr>
      <w:r>
        <w:t>-- Table structure for orders</w:t>
      </w:r>
    </w:p>
    <w:p w14:paraId="5C23DDB6" w14:textId="77777777" w:rsidR="00247442" w:rsidRDefault="00247442" w:rsidP="00806E81">
      <w:pPr>
        <w:pStyle w:val="code"/>
      </w:pPr>
      <w:r>
        <w:t>-- ----------------------------</w:t>
      </w:r>
    </w:p>
    <w:p w14:paraId="66FD80B5" w14:textId="77777777" w:rsidR="00247442" w:rsidRDefault="00247442" w:rsidP="00806E81">
      <w:pPr>
        <w:pStyle w:val="code"/>
      </w:pPr>
      <w:r>
        <w:t>DROP TABLE IF EXISTS `orders`;</w:t>
      </w:r>
    </w:p>
    <w:p w14:paraId="263F87AE" w14:textId="77777777" w:rsidR="00247442" w:rsidRDefault="00247442" w:rsidP="00806E81">
      <w:pPr>
        <w:pStyle w:val="code"/>
      </w:pPr>
      <w:r>
        <w:t>CREATE TABLE `orders`  (</w:t>
      </w:r>
    </w:p>
    <w:p w14:paraId="6E44F593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668E00A9" w14:textId="77777777" w:rsidR="00247442" w:rsidRDefault="00247442" w:rsidP="00806E81">
      <w:pPr>
        <w:pStyle w:val="code"/>
      </w:pPr>
      <w:r>
        <w:t xml:space="preserve">  `number` int(11) NOT NULL,</w:t>
      </w:r>
    </w:p>
    <w:p w14:paraId="70BC41C3" w14:textId="77777777" w:rsidR="00247442" w:rsidRDefault="00247442" w:rsidP="00806E81">
      <w:pPr>
        <w:pStyle w:val="code"/>
      </w:pPr>
      <w:r>
        <w:t xml:space="preserve">  `note` varchar(255) CHARACTER SET utf8 COLLATE utf8_general_ci DEFAULT NULL,</w:t>
      </w:r>
    </w:p>
    <w:p w14:paraId="0133C50A" w14:textId="77777777" w:rsidR="00247442" w:rsidRDefault="00247442" w:rsidP="00806E81">
      <w:pPr>
        <w:pStyle w:val="code"/>
      </w:pPr>
      <w:r>
        <w:t xml:space="preserve">  `user_id` int(11) NOT NULL,</w:t>
      </w:r>
    </w:p>
    <w:p w14:paraId="3A1AB307" w14:textId="77777777" w:rsidR="00247442" w:rsidRDefault="00247442" w:rsidP="00806E81">
      <w:pPr>
        <w:pStyle w:val="code"/>
      </w:pPr>
      <w:r>
        <w:t xml:space="preserve">  PRIMARY KEY (`id`) USING BTREE,</w:t>
      </w:r>
    </w:p>
    <w:p w14:paraId="2D52D555" w14:textId="77777777" w:rsidR="00247442" w:rsidRDefault="00247442" w:rsidP="00806E81">
      <w:pPr>
        <w:pStyle w:val="code"/>
      </w:pPr>
      <w:r>
        <w:t xml:space="preserve">  INDEX `user_id`(`user_id`) USING BTREE,</w:t>
      </w:r>
    </w:p>
    <w:p w14:paraId="5DCEEF40" w14:textId="77777777" w:rsidR="00247442" w:rsidRDefault="00247442" w:rsidP="00806E81">
      <w:pPr>
        <w:pStyle w:val="code"/>
      </w:pPr>
      <w:r>
        <w:t xml:space="preserve">  CONSTRAINT `user_id` FOREIGN KEY (`user_id`) REFERENCES `users` (`id`) ON DELETE RESTRICT ON UPDATE RESTRICT</w:t>
      </w:r>
    </w:p>
    <w:p w14:paraId="66BD4E21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076B26B4" w14:textId="77777777" w:rsidR="00247442" w:rsidRDefault="00247442" w:rsidP="00806E81">
      <w:pPr>
        <w:pStyle w:val="code"/>
      </w:pPr>
    </w:p>
    <w:p w14:paraId="34B86B48" w14:textId="77777777" w:rsidR="00247442" w:rsidRDefault="00247442" w:rsidP="00806E81">
      <w:pPr>
        <w:pStyle w:val="code"/>
      </w:pPr>
      <w:r>
        <w:t>-- ----------------------------</w:t>
      </w:r>
    </w:p>
    <w:p w14:paraId="21F88339" w14:textId="77777777" w:rsidR="00247442" w:rsidRDefault="00247442" w:rsidP="00806E81">
      <w:pPr>
        <w:pStyle w:val="code"/>
      </w:pPr>
      <w:r>
        <w:t>-- Records of orders</w:t>
      </w:r>
    </w:p>
    <w:p w14:paraId="55CEE1EB" w14:textId="77777777" w:rsidR="00247442" w:rsidRDefault="00247442" w:rsidP="00806E81">
      <w:pPr>
        <w:pStyle w:val="code"/>
      </w:pPr>
      <w:r>
        <w:lastRenderedPageBreak/>
        <w:t>-- ----------------------------</w:t>
      </w:r>
    </w:p>
    <w:p w14:paraId="7CBDE7C2" w14:textId="77777777" w:rsidR="00247442" w:rsidRDefault="00247442" w:rsidP="00806E81">
      <w:pPr>
        <w:pStyle w:val="code"/>
      </w:pPr>
      <w:r>
        <w:t>INSERT INTO `orders` VALUES (1, 2, NULL, 1);</w:t>
      </w:r>
    </w:p>
    <w:p w14:paraId="1C70F331" w14:textId="77777777" w:rsidR="00247442" w:rsidRDefault="00247442" w:rsidP="00806E81">
      <w:pPr>
        <w:pStyle w:val="code"/>
      </w:pPr>
      <w:r>
        <w:t>INSERT INTO `orders` VALUES (2, 1, NULL, 2);</w:t>
      </w:r>
    </w:p>
    <w:p w14:paraId="342E6010" w14:textId="77777777" w:rsidR="00247442" w:rsidRDefault="00247442" w:rsidP="00806E81">
      <w:pPr>
        <w:pStyle w:val="code"/>
      </w:pPr>
      <w:r>
        <w:t>INSERT INTO `orders` VALUES (3, 3, NULL, 3);</w:t>
      </w:r>
    </w:p>
    <w:p w14:paraId="722827AB" w14:textId="77777777" w:rsidR="00247442" w:rsidRDefault="00247442" w:rsidP="00806E81">
      <w:pPr>
        <w:pStyle w:val="code"/>
      </w:pPr>
      <w:r>
        <w:t>INSERT INTO `orders` VALUES (4, 5, NULL, 4);</w:t>
      </w:r>
    </w:p>
    <w:p w14:paraId="0986AD81" w14:textId="77777777" w:rsidR="00247442" w:rsidRDefault="00247442" w:rsidP="00806E81">
      <w:pPr>
        <w:pStyle w:val="code"/>
      </w:pPr>
    </w:p>
    <w:p w14:paraId="0EBAF460" w14:textId="77777777" w:rsidR="00247442" w:rsidRDefault="00247442" w:rsidP="00806E81">
      <w:pPr>
        <w:pStyle w:val="code"/>
      </w:pPr>
      <w:r>
        <w:t>-- ----------------------------</w:t>
      </w:r>
    </w:p>
    <w:p w14:paraId="353DB76E" w14:textId="77777777" w:rsidR="00247442" w:rsidRDefault="00247442" w:rsidP="00806E81">
      <w:pPr>
        <w:pStyle w:val="code"/>
      </w:pPr>
      <w:r>
        <w:t>-- Table structure for users</w:t>
      </w:r>
    </w:p>
    <w:p w14:paraId="1BB2C56A" w14:textId="77777777" w:rsidR="00247442" w:rsidRDefault="00247442" w:rsidP="00806E81">
      <w:pPr>
        <w:pStyle w:val="code"/>
      </w:pPr>
      <w:r>
        <w:t>-- ----------------------------</w:t>
      </w:r>
    </w:p>
    <w:p w14:paraId="344C2DCE" w14:textId="77777777" w:rsidR="00247442" w:rsidRDefault="00247442" w:rsidP="00806E81">
      <w:pPr>
        <w:pStyle w:val="code"/>
      </w:pPr>
      <w:r>
        <w:t>DROP TABLE IF EXISTS `users`;</w:t>
      </w:r>
    </w:p>
    <w:p w14:paraId="6985F773" w14:textId="77777777" w:rsidR="00247442" w:rsidRDefault="00247442" w:rsidP="00806E81">
      <w:pPr>
        <w:pStyle w:val="code"/>
      </w:pPr>
      <w:r>
        <w:t>CREATE TABLE `users`  (</w:t>
      </w:r>
    </w:p>
    <w:p w14:paraId="5372D8C8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77F360F8" w14:textId="77777777" w:rsidR="00247442" w:rsidRDefault="00247442" w:rsidP="00806E81">
      <w:pPr>
        <w:pStyle w:val="code"/>
      </w:pPr>
      <w:r>
        <w:t xml:space="preserve">  `name` varchar(100) CHARACTER SET utf8 COLLATE utf8_general_ci NOT NULL,</w:t>
      </w:r>
    </w:p>
    <w:p w14:paraId="4EDC1503" w14:textId="77777777" w:rsidR="00247442" w:rsidRDefault="00247442" w:rsidP="00806E81">
      <w:pPr>
        <w:pStyle w:val="code"/>
      </w:pPr>
      <w:r>
        <w:t xml:space="preserve">  `age` int(11) DEFAULT NULL,</w:t>
      </w:r>
    </w:p>
    <w:p w14:paraId="6C1EE4EF" w14:textId="77777777" w:rsidR="00247442" w:rsidRDefault="00247442" w:rsidP="00806E81">
      <w:pPr>
        <w:pStyle w:val="code"/>
      </w:pPr>
      <w:r>
        <w:t xml:space="preserve">  `addr` varchar(255) CHARACTER SET utf8 COLLATE utf8_general_ci NOT NULL,</w:t>
      </w:r>
    </w:p>
    <w:p w14:paraId="7841A4A6" w14:textId="77777777" w:rsidR="00247442" w:rsidRDefault="00247442" w:rsidP="00806E81">
      <w:pPr>
        <w:pStyle w:val="code"/>
      </w:pPr>
      <w:r>
        <w:t xml:space="preserve">  `phone` varchar(255) CHARACTER SET utf8 COLLATE utf8_general_ci NOT NULL,</w:t>
      </w:r>
    </w:p>
    <w:p w14:paraId="09567004" w14:textId="77777777" w:rsidR="00247442" w:rsidRDefault="00247442" w:rsidP="00806E81">
      <w:pPr>
        <w:pStyle w:val="code"/>
      </w:pPr>
      <w:r>
        <w:t xml:space="preserve">  PRIMARY KEY (`id`) USING BTREE</w:t>
      </w:r>
    </w:p>
    <w:p w14:paraId="5413F8BB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1D3A0F61" w14:textId="77777777" w:rsidR="00247442" w:rsidRDefault="00247442" w:rsidP="00806E81">
      <w:pPr>
        <w:pStyle w:val="code"/>
      </w:pPr>
    </w:p>
    <w:p w14:paraId="576CAFDD" w14:textId="77777777" w:rsidR="00247442" w:rsidRDefault="00247442" w:rsidP="00806E81">
      <w:pPr>
        <w:pStyle w:val="code"/>
      </w:pPr>
      <w:r>
        <w:t>-- ----------------------------</w:t>
      </w:r>
    </w:p>
    <w:p w14:paraId="7FA390E4" w14:textId="77777777" w:rsidR="00247442" w:rsidRDefault="00247442" w:rsidP="00806E81">
      <w:pPr>
        <w:pStyle w:val="code"/>
      </w:pPr>
      <w:r>
        <w:t>-- Records of users</w:t>
      </w:r>
    </w:p>
    <w:p w14:paraId="40FA7257" w14:textId="77777777" w:rsidR="00247442" w:rsidRDefault="00247442" w:rsidP="00806E81">
      <w:pPr>
        <w:pStyle w:val="code"/>
      </w:pPr>
      <w:r>
        <w:t>-- ----------------------------</w:t>
      </w:r>
    </w:p>
    <w:p w14:paraId="630142A7" w14:textId="77777777" w:rsidR="00247442" w:rsidRDefault="00247442" w:rsidP="00806E81">
      <w:pPr>
        <w:pStyle w:val="code"/>
      </w:pPr>
      <w:r>
        <w:t>INSERT INTO `users` VALUES (1, 'aa', 23, 'beijing', '12345');</w:t>
      </w:r>
    </w:p>
    <w:p w14:paraId="4266F2B6" w14:textId="77777777" w:rsidR="00247442" w:rsidRDefault="00247442" w:rsidP="00806E81">
      <w:pPr>
        <w:pStyle w:val="code"/>
      </w:pPr>
      <w:r>
        <w:t>INSERT INTO `users` VALUES (2, 'bb', 24, 'shanghai', '34567');</w:t>
      </w:r>
    </w:p>
    <w:p w14:paraId="0279F521" w14:textId="77777777" w:rsidR="00247442" w:rsidRDefault="00247442" w:rsidP="00806E81">
      <w:pPr>
        <w:pStyle w:val="code"/>
      </w:pPr>
      <w:r>
        <w:t>INSERT INTO `users` VALUES (3, 'cc', 35, 'guangzhou', '565768');</w:t>
      </w:r>
    </w:p>
    <w:p w14:paraId="1BBDB1A2" w14:textId="77777777" w:rsidR="00247442" w:rsidRDefault="00247442" w:rsidP="00806E81">
      <w:pPr>
        <w:pStyle w:val="code"/>
      </w:pPr>
      <w:r>
        <w:t>INSERT INTO `users` VALUES (4, 'dd', 32, 'shenzhen', '958674');</w:t>
      </w:r>
    </w:p>
    <w:p w14:paraId="575441A2" w14:textId="77777777" w:rsidR="00247442" w:rsidRDefault="00247442" w:rsidP="00806E81">
      <w:pPr>
        <w:pStyle w:val="code"/>
      </w:pPr>
    </w:p>
    <w:p w14:paraId="50536B8B" w14:textId="5666D405" w:rsidR="00247442" w:rsidRPr="00063A2A" w:rsidRDefault="00247442" w:rsidP="00806E81">
      <w:pPr>
        <w:pStyle w:val="code"/>
      </w:pPr>
      <w:r>
        <w:t>SET FOREIGN_KEY_CHECKS = 1;</w:t>
      </w:r>
    </w:p>
    <w:p w14:paraId="00AE20A8" w14:textId="6C16F957" w:rsidR="00757BD0" w:rsidRDefault="00063A2A" w:rsidP="00757BD0">
      <w:pPr>
        <w:pStyle w:val="4"/>
      </w:pPr>
      <w:r>
        <w:rPr>
          <w:rFonts w:hint="eastAsia"/>
        </w:rPr>
        <w:t>5.2</w:t>
      </w:r>
      <w:r w:rsidR="00757BD0">
        <w:t xml:space="preserve">  </w:t>
      </w:r>
      <w:r w:rsidR="00757BD0">
        <w:rPr>
          <w:rFonts w:hint="eastAsia"/>
        </w:rPr>
        <w:t>一对一映射</w:t>
      </w:r>
    </w:p>
    <w:p w14:paraId="486869FA" w14:textId="615B2E00" w:rsidR="00FA1A88" w:rsidRDefault="00FA1A88" w:rsidP="008B0E6E">
      <w:pPr>
        <w:pStyle w:val="5"/>
      </w:pPr>
      <w:r>
        <w:rPr>
          <w:rFonts w:hint="eastAsia"/>
        </w:rPr>
        <w:t>5.2.1</w:t>
      </w:r>
      <w:r>
        <w:t xml:space="preserve">  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2BE84664" w14:textId="2155BBB6" w:rsidR="008B0E6E" w:rsidRDefault="008B0E6E" w:rsidP="00806E81">
      <w:pPr>
        <w:pStyle w:val="code"/>
      </w:pPr>
      <w:r>
        <w:rPr>
          <w:rFonts w:ascii="微软雅黑" w:eastAsia="微软雅黑" w:hAnsi="微软雅黑" w:cs="微软雅黑" w:hint="eastAsia"/>
        </w:rPr>
        <w:t>需求分析：</w:t>
      </w:r>
    </w:p>
    <w:p w14:paraId="710F02AA" w14:textId="19115AD1" w:rsidR="008B0E6E" w:rsidRDefault="008B0E6E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通过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表关联查询用户。</w:t>
      </w:r>
    </w:p>
    <w:p w14:paraId="76C63567" w14:textId="77777777" w:rsidR="008B0E6E" w:rsidRDefault="008B0E6E" w:rsidP="00806E81">
      <w:pPr>
        <w:pStyle w:val="code"/>
      </w:pPr>
    </w:p>
    <w:p w14:paraId="0200ACFD" w14:textId="03BCA302" w:rsidR="008B0E6E" w:rsidRDefault="008B0E6E" w:rsidP="00806E81">
      <w:pPr>
        <w:pStyle w:val="code"/>
      </w:pPr>
      <w:r>
        <w:rPr>
          <w:rFonts w:ascii="微软雅黑" w:eastAsia="微软雅黑" w:hAnsi="微软雅黑" w:cs="微软雅黑" w:hint="eastAsia"/>
        </w:rPr>
        <w:t>关联查询：</w:t>
      </w:r>
    </w:p>
    <w:p w14:paraId="3AA0E026" w14:textId="7BFBA5F2" w:rsidR="008B0E6E" w:rsidRDefault="008B0E6E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确定主表，</w:t>
      </w:r>
      <w:r>
        <w:rPr>
          <w:rFonts w:hint="eastAsia"/>
        </w:rPr>
        <w:t>orders</w:t>
      </w:r>
    </w:p>
    <w:p w14:paraId="07043467" w14:textId="4F33D1C7" w:rsidR="008B0E6E" w:rsidRDefault="008B0E6E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确定关联表，</w:t>
      </w:r>
      <w:r>
        <w:rPr>
          <w:rFonts w:hint="eastAsia"/>
        </w:rPr>
        <w:t>users</w:t>
      </w:r>
    </w:p>
    <w:p w14:paraId="184B0488" w14:textId="4D15C66B" w:rsidR="008B0E6E" w:rsidRDefault="008B0E6E" w:rsidP="00806E81">
      <w:pPr>
        <w:pStyle w:val="code"/>
      </w:pPr>
      <w:r>
        <w:tab/>
      </w:r>
      <w:r>
        <w:rPr>
          <w:rFonts w:hint="eastAsia"/>
        </w:rPr>
        <w:t xml:space="preserve">3. </w:t>
      </w:r>
      <w:r>
        <w:rPr>
          <w:rFonts w:ascii="微软雅黑" w:eastAsia="微软雅黑" w:hAnsi="微软雅黑" w:cs="微软雅黑" w:hint="eastAsia"/>
        </w:rPr>
        <w:t>确定关联时内连接还是外连接</w:t>
      </w:r>
    </w:p>
    <w:p w14:paraId="1CBF6BA6" w14:textId="588025D0" w:rsidR="008B0E6E" w:rsidRDefault="008B0E6E" w:rsidP="00806E81">
      <w:pPr>
        <w:pStyle w:val="code"/>
      </w:pPr>
      <w:r>
        <w:tab/>
      </w: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ascii="微软雅黑" w:eastAsia="微软雅黑" w:hAnsi="微软雅黑" w:cs="微软雅黑" w:hint="eastAsia"/>
        </w:rPr>
        <w:t>如果通过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表的外键</w:t>
      </w:r>
      <w:r>
        <w:rPr>
          <w:rFonts w:hint="eastAsia"/>
        </w:rPr>
        <w:t>(</w:t>
      </w:r>
      <w:r>
        <w:t>user_id</w:t>
      </w:r>
      <w:r>
        <w:rPr>
          <w:rFonts w:hint="eastAsia"/>
        </w:rPr>
        <w:t>)</w:t>
      </w:r>
      <w:r>
        <w:rPr>
          <w:rFonts w:ascii="微软雅黑" w:eastAsia="微软雅黑" w:hAnsi="微软雅黑" w:cs="微软雅黑" w:hint="eastAsia"/>
        </w:rPr>
        <w:t>只能查到一个</w:t>
      </w:r>
      <w:r>
        <w:rPr>
          <w:rFonts w:hint="eastAsia"/>
        </w:rPr>
        <w:t>user</w:t>
      </w:r>
      <w:r>
        <w:rPr>
          <w:rFonts w:ascii="微软雅黑" w:eastAsia="微软雅黑" w:hAnsi="微软雅黑" w:cs="微软雅黑" w:hint="eastAsia"/>
        </w:rPr>
        <w:t>，那么可以使用内链接</w:t>
      </w:r>
    </w:p>
    <w:p w14:paraId="47378131" w14:textId="16839F4F" w:rsidR="008B0E6E" w:rsidRDefault="008B0E6E" w:rsidP="00806E81">
      <w:pPr>
        <w:pStyle w:val="code"/>
      </w:pPr>
      <w:r>
        <w:tab/>
        <w:t>eg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hint="eastAsia"/>
        </w:rPr>
        <w:t xml:space="preserve"> </w:t>
      </w:r>
      <w:r w:rsidRPr="008B0E6E">
        <w:t>SELECT * FROM orders,users WHERE orders.user_id = users.id</w:t>
      </w:r>
    </w:p>
    <w:p w14:paraId="52835591" w14:textId="17032A2D" w:rsidR="00B13F78" w:rsidRDefault="00B13F78" w:rsidP="00806E81">
      <w:pPr>
        <w:pStyle w:val="code"/>
      </w:pPr>
      <w:r>
        <w:rPr>
          <w:rFonts w:ascii="微软雅黑" w:eastAsia="微软雅黑" w:hAnsi="微软雅黑" w:cs="微软雅黑" w:hint="eastAsia"/>
        </w:rPr>
        <w:t>去除重复的</w:t>
      </w:r>
      <w:r>
        <w:rPr>
          <w:rFonts w:hint="eastAsia"/>
        </w:rPr>
        <w:t>id</w:t>
      </w:r>
      <w:r>
        <w:rPr>
          <w:rFonts w:ascii="微软雅黑" w:eastAsia="微软雅黑" w:hAnsi="微软雅黑" w:cs="微软雅黑" w:hint="eastAsia"/>
        </w:rPr>
        <w:t>字段。</w:t>
      </w:r>
    </w:p>
    <w:p w14:paraId="32AD57FA" w14:textId="09DA2A3D" w:rsidR="00B13F78" w:rsidRDefault="00B13F78" w:rsidP="00806E81">
      <w:pPr>
        <w:pStyle w:val="code"/>
      </w:pPr>
      <w:r w:rsidRPr="00B13F78">
        <w:t>SELECT orders.*, users.name, users.age, users.addr, users.phone FROM orders,users WHERE orders.user_id = users.id</w:t>
      </w:r>
    </w:p>
    <w:p w14:paraId="46A27889" w14:textId="01B12A82" w:rsidR="008B0E6E" w:rsidRPr="008B0E6E" w:rsidRDefault="008B0E6E" w:rsidP="00806E81">
      <w:pPr>
        <w:pStyle w:val="code"/>
      </w:pPr>
      <w:r>
        <w:tab/>
      </w:r>
      <w:r>
        <w:tab/>
      </w:r>
      <w:r>
        <w:rPr>
          <w:rFonts w:hint="eastAsia"/>
        </w:rPr>
        <w:t>b</w:t>
      </w:r>
      <w:r>
        <w:t xml:space="preserve">) </w:t>
      </w:r>
    </w:p>
    <w:p w14:paraId="5E5AE6F7" w14:textId="0B86BCCB" w:rsidR="00FA1A88" w:rsidRPr="00FA1A88" w:rsidRDefault="00FA1A88" w:rsidP="008B0E6E">
      <w:pPr>
        <w:pStyle w:val="5"/>
      </w:pPr>
      <w:r>
        <w:rPr>
          <w:rFonts w:hint="eastAsia"/>
        </w:rPr>
        <w:t>5.2.2</w:t>
      </w:r>
      <w:r>
        <w:t xml:space="preserve">  </w:t>
      </w:r>
      <w:r w:rsidR="008B0E6E">
        <w:t>pojo</w:t>
      </w:r>
    </w:p>
    <w:p w14:paraId="2A7B52C4" w14:textId="7367DE59" w:rsidR="00A840C4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rFonts w:hint="eastAsia"/>
          <w:b/>
          <w:i/>
          <w:color w:val="auto"/>
          <w:u w:val="single"/>
        </w:rPr>
        <w:t>User</w:t>
      </w:r>
      <w:r w:rsidRPr="007076B7">
        <w:rPr>
          <w:b/>
          <w:i/>
          <w:color w:val="auto"/>
          <w:u w:val="single"/>
        </w:rPr>
        <w:t>.java</w:t>
      </w:r>
    </w:p>
    <w:p w14:paraId="22C3D04C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name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age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addr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phone</w:t>
      </w:r>
      <w:r w:rsidRPr="007076B7">
        <w:t>;</w:t>
      </w:r>
    </w:p>
    <w:p w14:paraId="72C9F6B0" w14:textId="2170CCE3" w:rsidR="00B13F78" w:rsidRPr="007076B7" w:rsidRDefault="00B13F78" w:rsidP="00A840C4"/>
    <w:p w14:paraId="7F70F402" w14:textId="7B57CE2E" w:rsidR="00B13F78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Order.java</w:t>
      </w:r>
    </w:p>
    <w:p w14:paraId="5608576E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lastRenderedPageBreak/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number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note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user_id</w:t>
      </w:r>
      <w:r w:rsidRPr="007076B7">
        <w:t>;</w:t>
      </w:r>
    </w:p>
    <w:p w14:paraId="728DA6FB" w14:textId="448D7A19" w:rsidR="00B13F78" w:rsidRPr="007076B7" w:rsidRDefault="00B13F78" w:rsidP="00A840C4"/>
    <w:p w14:paraId="0291DA71" w14:textId="4E2388F2" w:rsidR="00B13F78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OrderDetail.java</w:t>
      </w:r>
    </w:p>
    <w:p w14:paraId="22300402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item_id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order_id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item_num</w:t>
      </w:r>
      <w:r w:rsidRPr="007076B7">
        <w:t>;</w:t>
      </w:r>
    </w:p>
    <w:p w14:paraId="44497977" w14:textId="57B3EDD9" w:rsidR="00B13F78" w:rsidRPr="007076B7" w:rsidRDefault="00B13F78" w:rsidP="00A840C4"/>
    <w:p w14:paraId="2CB883F6" w14:textId="6060324C" w:rsidR="00B13F78" w:rsidRPr="007076B7" w:rsidRDefault="007076B7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Item.java</w:t>
      </w:r>
    </w:p>
    <w:p w14:paraId="37E9CB2B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name</w:t>
      </w:r>
      <w:r w:rsidRPr="007076B7">
        <w:t>;</w:t>
      </w:r>
      <w:r w:rsidRPr="007076B7">
        <w:br/>
        <w:t xml:space="preserve">private double </w:t>
      </w:r>
      <w:r w:rsidRPr="007076B7">
        <w:rPr>
          <w:color w:val="9876AA"/>
        </w:rPr>
        <w:t>price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detail</w:t>
      </w:r>
      <w:r w:rsidRPr="007076B7">
        <w:t>;</w:t>
      </w:r>
    </w:p>
    <w:p w14:paraId="657664AD" w14:textId="3E3A1ECA" w:rsidR="007076B7" w:rsidRDefault="007076B7" w:rsidP="00A840C4"/>
    <w:p w14:paraId="56BBF616" w14:textId="335370B9" w:rsidR="007076B7" w:rsidRDefault="007076B7" w:rsidP="007076B7">
      <w:pPr>
        <w:pStyle w:val="5"/>
      </w:pPr>
      <w:r>
        <w:rPr>
          <w:rFonts w:hint="eastAsia"/>
        </w:rPr>
        <w:t>5</w:t>
      </w:r>
      <w:r>
        <w:t>.2.3  vo</w:t>
      </w:r>
    </w:p>
    <w:p w14:paraId="2318326A" w14:textId="387E93F0" w:rsidR="007076B7" w:rsidRPr="007076B7" w:rsidRDefault="007076B7" w:rsidP="00A840C4">
      <w:pPr>
        <w:rPr>
          <w:b/>
          <w:i/>
          <w:color w:val="auto"/>
          <w:u w:val="single"/>
        </w:rPr>
      </w:pPr>
      <w:r w:rsidRPr="007076B7">
        <w:rPr>
          <w:rFonts w:hint="eastAsia"/>
          <w:b/>
          <w:i/>
          <w:color w:val="auto"/>
          <w:u w:val="single"/>
        </w:rPr>
        <w:t>O</w:t>
      </w:r>
      <w:r w:rsidRPr="007076B7">
        <w:rPr>
          <w:b/>
          <w:i/>
          <w:color w:val="auto"/>
          <w:u w:val="single"/>
        </w:rPr>
        <w:t>rderCustom.java</w:t>
      </w:r>
    </w:p>
    <w:p w14:paraId="2E0593BC" w14:textId="5105F045" w:rsidR="007076B7" w:rsidRPr="004C3733" w:rsidRDefault="007076B7" w:rsidP="00806E81">
      <w:pPr>
        <w:pStyle w:val="code"/>
        <w:rPr>
          <w:rFonts w:eastAsia="宋体" w:cs="宋体"/>
          <w:color w:val="A9B7C6"/>
          <w:szCs w:val="21"/>
        </w:rPr>
      </w:pPr>
      <w:r w:rsidRPr="007076B7">
        <w:rPr>
          <w:color w:val="CC7832"/>
        </w:rPr>
        <w:t xml:space="preserve">public class </w:t>
      </w:r>
      <w:r w:rsidRPr="007076B7">
        <w:rPr>
          <w:color w:val="A9B7C6"/>
        </w:rPr>
        <w:t xml:space="preserve">OrderCustom </w:t>
      </w:r>
      <w:r w:rsidRPr="007076B7">
        <w:rPr>
          <w:color w:val="CC7832"/>
        </w:rPr>
        <w:t xml:space="preserve">extends </w:t>
      </w:r>
      <w:r w:rsidRPr="007076B7">
        <w:rPr>
          <w:color w:val="A9B7C6"/>
        </w:rPr>
        <w:t>Order{</w:t>
      </w:r>
      <w:r w:rsidRPr="007076B7">
        <w:rPr>
          <w:color w:val="A9B7C6"/>
        </w:rPr>
        <w:br/>
        <w:t xml:space="preserve">    </w:t>
      </w:r>
      <w:r w:rsidRPr="007076B7">
        <w:t>//SELECT orders.*, users.name, users.age, users.addr, users.phone FROM orders,users WHERE orders.user_id = users.id</w:t>
      </w:r>
      <w:r w:rsidRPr="007076B7">
        <w:br/>
        <w:t xml:space="preserve">    </w:t>
      </w:r>
      <w:r w:rsidRPr="007076B7">
        <w:br/>
        <w:t xml:space="preserve"> </w:t>
      </w:r>
      <w:r w:rsidR="004C3733">
        <w:t xml:space="preserve">  </w:t>
      </w:r>
      <w:r w:rsidR="004C3733" w:rsidRPr="004C3733">
        <w:rPr>
          <w:rFonts w:eastAsia="宋体" w:cs="宋体"/>
          <w:color w:val="CC7832"/>
          <w:szCs w:val="21"/>
        </w:rPr>
        <w:t xml:space="preserve">private </w:t>
      </w:r>
      <w:r w:rsidR="004C3733" w:rsidRPr="004C3733">
        <w:rPr>
          <w:rFonts w:eastAsia="宋体" w:cs="宋体"/>
          <w:color w:val="A9B7C6"/>
          <w:szCs w:val="21"/>
        </w:rPr>
        <w:t xml:space="preserve">String </w:t>
      </w:r>
      <w:r w:rsidR="004C3733" w:rsidRPr="004C3733">
        <w:rPr>
          <w:rFonts w:eastAsia="宋体" w:cs="宋体"/>
          <w:color w:val="9876AA"/>
          <w:szCs w:val="21"/>
        </w:rPr>
        <w:t>name</w:t>
      </w:r>
      <w:r w:rsidR="004C3733" w:rsidRPr="004C3733">
        <w:rPr>
          <w:rFonts w:eastAsia="宋体" w:cs="宋体"/>
          <w:color w:val="CC7832"/>
          <w:szCs w:val="21"/>
        </w:rPr>
        <w:t>;</w:t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>
        <w:rPr>
          <w:rFonts w:eastAsia="宋体" w:cs="宋体"/>
          <w:color w:val="CC7832"/>
          <w:szCs w:val="21"/>
        </w:rPr>
        <w:t xml:space="preserve">   </w:t>
      </w:r>
      <w:r w:rsidR="004C3733" w:rsidRPr="004C3733">
        <w:rPr>
          <w:rFonts w:eastAsia="宋体" w:cs="宋体"/>
          <w:color w:val="CC7832"/>
          <w:szCs w:val="21"/>
        </w:rPr>
        <w:t xml:space="preserve">private </w:t>
      </w:r>
      <w:r w:rsidR="004C3733" w:rsidRPr="004C3733">
        <w:rPr>
          <w:rFonts w:eastAsia="宋体" w:cs="宋体"/>
          <w:color w:val="A9B7C6"/>
          <w:szCs w:val="21"/>
        </w:rPr>
        <w:t xml:space="preserve">Integer </w:t>
      </w:r>
      <w:r w:rsidR="004C3733" w:rsidRPr="004C3733">
        <w:rPr>
          <w:rFonts w:eastAsia="宋体" w:cs="宋体"/>
          <w:color w:val="9876AA"/>
          <w:szCs w:val="21"/>
        </w:rPr>
        <w:t>age</w:t>
      </w:r>
      <w:r w:rsidR="004C3733" w:rsidRPr="004C3733">
        <w:rPr>
          <w:rFonts w:eastAsia="宋体" w:cs="宋体"/>
          <w:color w:val="CC7832"/>
          <w:szCs w:val="21"/>
        </w:rPr>
        <w:t>;</w:t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>
        <w:rPr>
          <w:rFonts w:eastAsia="宋体" w:cs="宋体"/>
          <w:color w:val="CC7832"/>
          <w:szCs w:val="21"/>
        </w:rPr>
        <w:t xml:space="preserve">   </w:t>
      </w:r>
      <w:r w:rsidR="004C3733" w:rsidRPr="004C3733">
        <w:rPr>
          <w:rFonts w:eastAsia="宋体" w:cs="宋体"/>
          <w:color w:val="CC7832"/>
          <w:szCs w:val="21"/>
        </w:rPr>
        <w:t xml:space="preserve">private  </w:t>
      </w:r>
      <w:r w:rsidR="004C3733" w:rsidRPr="004C3733">
        <w:rPr>
          <w:rFonts w:eastAsia="宋体" w:cs="宋体"/>
          <w:color w:val="A9B7C6"/>
          <w:szCs w:val="21"/>
        </w:rPr>
        <w:t xml:space="preserve">String </w:t>
      </w:r>
      <w:r w:rsidR="004C3733" w:rsidRPr="004C3733">
        <w:rPr>
          <w:rFonts w:eastAsia="宋体" w:cs="宋体"/>
          <w:color w:val="9876AA"/>
          <w:szCs w:val="21"/>
        </w:rPr>
        <w:t>addr</w:t>
      </w:r>
      <w:r w:rsidR="004C3733" w:rsidRPr="004C3733">
        <w:rPr>
          <w:rFonts w:eastAsia="宋体" w:cs="宋体"/>
          <w:color w:val="CC7832"/>
          <w:szCs w:val="21"/>
        </w:rPr>
        <w:t>;</w:t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>
        <w:rPr>
          <w:rFonts w:eastAsia="宋体" w:cs="宋体"/>
          <w:color w:val="CC7832"/>
          <w:szCs w:val="21"/>
        </w:rPr>
        <w:t xml:space="preserve">   </w:t>
      </w:r>
      <w:r w:rsidR="004C3733" w:rsidRPr="004C3733">
        <w:rPr>
          <w:rFonts w:eastAsia="宋体" w:cs="宋体"/>
          <w:color w:val="CC7832"/>
          <w:szCs w:val="21"/>
        </w:rPr>
        <w:t xml:space="preserve">private </w:t>
      </w:r>
      <w:r w:rsidR="004C3733" w:rsidRPr="004C3733">
        <w:rPr>
          <w:rFonts w:eastAsia="宋体" w:cs="宋体"/>
          <w:color w:val="A9B7C6"/>
          <w:szCs w:val="21"/>
        </w:rPr>
        <w:t xml:space="preserve">String </w:t>
      </w:r>
      <w:r w:rsidR="004C3733" w:rsidRPr="004C3733">
        <w:rPr>
          <w:rFonts w:eastAsia="宋体" w:cs="宋体"/>
          <w:color w:val="9876AA"/>
          <w:szCs w:val="21"/>
        </w:rPr>
        <w:t>phone</w:t>
      </w:r>
      <w:r w:rsidR="004C3733" w:rsidRPr="004C3733">
        <w:rPr>
          <w:rFonts w:eastAsia="宋体" w:cs="宋体"/>
          <w:color w:val="CC7832"/>
          <w:szCs w:val="21"/>
        </w:rPr>
        <w:t>;</w:t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>
        <w:rPr>
          <w:rFonts w:eastAsia="宋体" w:cs="宋体"/>
          <w:color w:val="BBB529"/>
          <w:szCs w:val="21"/>
        </w:rPr>
        <w:t xml:space="preserve">   </w:t>
      </w:r>
      <w:r w:rsidR="004C3733" w:rsidRPr="004C3733">
        <w:rPr>
          <w:rFonts w:eastAsia="宋体" w:cs="宋体"/>
          <w:color w:val="BBB529"/>
          <w:szCs w:val="21"/>
        </w:rPr>
        <w:t>@Override</w:t>
      </w:r>
      <w:r w:rsidR="004C3733" w:rsidRPr="004C3733">
        <w:rPr>
          <w:rFonts w:eastAsia="宋体" w:cs="宋体"/>
          <w:color w:val="BBB529"/>
          <w:szCs w:val="21"/>
        </w:rPr>
        <w:br/>
      </w:r>
      <w:r w:rsidR="004C3733">
        <w:rPr>
          <w:rFonts w:eastAsia="宋体" w:cs="宋体"/>
          <w:color w:val="CC7832"/>
          <w:szCs w:val="21"/>
        </w:rPr>
        <w:t xml:space="preserve">   </w:t>
      </w:r>
      <w:r w:rsidR="004C3733" w:rsidRPr="004C3733">
        <w:rPr>
          <w:rFonts w:eastAsia="宋体" w:cs="宋体"/>
          <w:color w:val="CC7832"/>
          <w:szCs w:val="21"/>
        </w:rPr>
        <w:t xml:space="preserve">public </w:t>
      </w:r>
      <w:r w:rsidR="004C3733" w:rsidRPr="004C3733">
        <w:rPr>
          <w:rFonts w:eastAsia="宋体" w:cs="宋体"/>
          <w:color w:val="A9B7C6"/>
          <w:szCs w:val="21"/>
        </w:rPr>
        <w:t xml:space="preserve">String </w:t>
      </w:r>
      <w:r w:rsidR="004C3733" w:rsidRPr="004C3733">
        <w:rPr>
          <w:rFonts w:eastAsia="宋体" w:cs="宋体"/>
          <w:color w:val="FFC66D"/>
          <w:szCs w:val="21"/>
        </w:rPr>
        <w:t>toString</w:t>
      </w:r>
      <w:r w:rsidR="004C3733" w:rsidRPr="004C3733">
        <w:rPr>
          <w:rFonts w:eastAsia="宋体" w:cs="宋体"/>
          <w:color w:val="A9B7C6"/>
          <w:szCs w:val="21"/>
        </w:rPr>
        <w:t>() {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</w:t>
      </w:r>
      <w:r w:rsidR="004C3733">
        <w:rPr>
          <w:rFonts w:eastAsia="宋体" w:cs="宋体"/>
          <w:color w:val="A9B7C6"/>
          <w:szCs w:val="21"/>
        </w:rPr>
        <w:t xml:space="preserve">   </w:t>
      </w:r>
      <w:r w:rsidR="004C3733" w:rsidRPr="004C3733">
        <w:rPr>
          <w:rFonts w:eastAsia="宋体" w:cs="宋体"/>
          <w:color w:val="CC7832"/>
          <w:szCs w:val="21"/>
        </w:rPr>
        <w:t xml:space="preserve">return </w:t>
      </w:r>
      <w:r w:rsidR="004C3733" w:rsidRPr="004C3733">
        <w:rPr>
          <w:rFonts w:eastAsia="宋体" w:cs="宋体"/>
          <w:color w:val="6A8759"/>
          <w:szCs w:val="21"/>
        </w:rPr>
        <w:t xml:space="preserve">"OrderCustom{" </w:t>
      </w:r>
      <w:r w:rsidR="004C3733" w:rsidRPr="004C3733">
        <w:rPr>
          <w:rFonts w:eastAsia="宋体" w:cs="宋体"/>
          <w:color w:val="A9B7C6"/>
          <w:szCs w:val="21"/>
        </w:rPr>
        <w:t>+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       </w:t>
      </w:r>
      <w:r w:rsid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A9B7C6"/>
          <w:szCs w:val="21"/>
        </w:rPr>
        <w:t xml:space="preserve"> </w:t>
      </w:r>
      <w:r w:rsidR="004C3733" w:rsidRPr="004C3733">
        <w:rPr>
          <w:rFonts w:eastAsia="宋体" w:cs="宋体"/>
          <w:color w:val="6A8759"/>
          <w:szCs w:val="21"/>
        </w:rPr>
        <w:t xml:space="preserve">"name='"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9876AA"/>
          <w:szCs w:val="21"/>
        </w:rPr>
        <w:t xml:space="preserve">name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6A8759"/>
          <w:szCs w:val="21"/>
        </w:rPr>
        <w:t>'</w:t>
      </w:r>
      <w:r w:rsidR="004C3733" w:rsidRPr="004C3733">
        <w:rPr>
          <w:rFonts w:eastAsia="宋体" w:cs="宋体"/>
          <w:color w:val="CC7832"/>
          <w:szCs w:val="21"/>
        </w:rPr>
        <w:t>\'</w:t>
      </w:r>
      <w:r w:rsidR="004C3733" w:rsidRPr="004C3733">
        <w:rPr>
          <w:rFonts w:eastAsia="宋体" w:cs="宋体"/>
          <w:color w:val="6A8759"/>
          <w:szCs w:val="21"/>
        </w:rPr>
        <w:t xml:space="preserve">' </w:t>
      </w:r>
      <w:r w:rsidR="004C3733" w:rsidRPr="004C3733">
        <w:rPr>
          <w:rFonts w:eastAsia="宋体" w:cs="宋体"/>
          <w:color w:val="A9B7C6"/>
          <w:szCs w:val="21"/>
        </w:rPr>
        <w:t>+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       </w:t>
      </w:r>
      <w:r w:rsid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A9B7C6"/>
          <w:szCs w:val="21"/>
        </w:rPr>
        <w:t xml:space="preserve"> </w:t>
      </w:r>
      <w:r w:rsidR="004C3733" w:rsidRPr="004C3733">
        <w:rPr>
          <w:rFonts w:eastAsia="宋体" w:cs="宋体"/>
          <w:color w:val="6A8759"/>
          <w:szCs w:val="21"/>
        </w:rPr>
        <w:t xml:space="preserve">", age="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9876AA"/>
          <w:szCs w:val="21"/>
        </w:rPr>
        <w:t xml:space="preserve">age </w:t>
      </w:r>
      <w:r w:rsidR="004C3733" w:rsidRPr="004C3733">
        <w:rPr>
          <w:rFonts w:eastAsia="宋体" w:cs="宋体"/>
          <w:color w:val="A9B7C6"/>
          <w:szCs w:val="21"/>
        </w:rPr>
        <w:t>+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      </w:t>
      </w:r>
      <w:r w:rsid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6A8759"/>
          <w:szCs w:val="21"/>
        </w:rPr>
        <w:t xml:space="preserve">", addr='"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9876AA"/>
          <w:szCs w:val="21"/>
        </w:rPr>
        <w:t xml:space="preserve">addr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6A8759"/>
          <w:szCs w:val="21"/>
        </w:rPr>
        <w:t>'</w:t>
      </w:r>
      <w:r w:rsidR="004C3733" w:rsidRPr="004C3733">
        <w:rPr>
          <w:rFonts w:eastAsia="宋体" w:cs="宋体"/>
          <w:color w:val="CC7832"/>
          <w:szCs w:val="21"/>
        </w:rPr>
        <w:t>\'</w:t>
      </w:r>
      <w:r w:rsidR="004C3733" w:rsidRPr="004C3733">
        <w:rPr>
          <w:rFonts w:eastAsia="宋体" w:cs="宋体"/>
          <w:color w:val="6A8759"/>
          <w:szCs w:val="21"/>
        </w:rPr>
        <w:t xml:space="preserve">' </w:t>
      </w:r>
      <w:r w:rsidR="004C3733" w:rsidRPr="004C3733">
        <w:rPr>
          <w:rFonts w:eastAsia="宋体" w:cs="宋体"/>
          <w:color w:val="A9B7C6"/>
          <w:szCs w:val="21"/>
        </w:rPr>
        <w:t>+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      </w:t>
      </w:r>
      <w:r w:rsid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6A8759"/>
          <w:szCs w:val="21"/>
        </w:rPr>
        <w:t xml:space="preserve">", phone='"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9876AA"/>
          <w:szCs w:val="21"/>
        </w:rPr>
        <w:t xml:space="preserve">phone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6A8759"/>
          <w:szCs w:val="21"/>
        </w:rPr>
        <w:t>'</w:t>
      </w:r>
      <w:r w:rsidR="004C3733" w:rsidRPr="004C3733">
        <w:rPr>
          <w:rFonts w:eastAsia="宋体" w:cs="宋体"/>
          <w:color w:val="CC7832"/>
          <w:szCs w:val="21"/>
        </w:rPr>
        <w:t>\'</w:t>
      </w:r>
      <w:r w:rsidR="004C3733" w:rsidRPr="004C3733">
        <w:rPr>
          <w:rFonts w:eastAsia="宋体" w:cs="宋体"/>
          <w:color w:val="6A8759"/>
          <w:szCs w:val="21"/>
        </w:rPr>
        <w:t xml:space="preserve">' </w:t>
      </w:r>
      <w:r w:rsidR="004C3733" w:rsidRPr="004C3733">
        <w:rPr>
          <w:rFonts w:eastAsia="宋体" w:cs="宋体"/>
          <w:color w:val="A9B7C6"/>
          <w:szCs w:val="21"/>
        </w:rPr>
        <w:t>+</w:t>
      </w:r>
      <w:r w:rsidR="004C3733" w:rsidRPr="004C3733">
        <w:rPr>
          <w:rFonts w:eastAsia="宋体" w:cs="宋体"/>
          <w:color w:val="A9B7C6"/>
          <w:szCs w:val="21"/>
        </w:rPr>
        <w:br/>
        <w:t xml:space="preserve">          </w:t>
      </w:r>
      <w:r w:rsid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A9B7C6"/>
          <w:szCs w:val="21"/>
        </w:rPr>
        <w:t xml:space="preserve">  </w:t>
      </w:r>
      <w:r w:rsidR="004C3733" w:rsidRPr="004C3733">
        <w:rPr>
          <w:rFonts w:eastAsia="宋体" w:cs="宋体"/>
          <w:color w:val="6A8759"/>
          <w:szCs w:val="21"/>
        </w:rPr>
        <w:t xml:space="preserve">"} " </w:t>
      </w:r>
      <w:r w:rsidR="004C3733" w:rsidRPr="004C3733">
        <w:rPr>
          <w:rFonts w:eastAsia="宋体" w:cs="宋体"/>
          <w:color w:val="A9B7C6"/>
          <w:szCs w:val="21"/>
        </w:rPr>
        <w:t xml:space="preserve">+ </w:t>
      </w:r>
      <w:r w:rsidR="004C3733" w:rsidRPr="004C3733">
        <w:rPr>
          <w:rFonts w:eastAsia="宋体" w:cs="宋体"/>
          <w:color w:val="CC7832"/>
          <w:szCs w:val="21"/>
        </w:rPr>
        <w:t>super</w:t>
      </w:r>
      <w:r w:rsidR="004C3733" w:rsidRPr="004C3733">
        <w:rPr>
          <w:rFonts w:eastAsia="宋体" w:cs="宋体"/>
          <w:color w:val="A9B7C6"/>
          <w:szCs w:val="21"/>
        </w:rPr>
        <w:t>.toString()</w:t>
      </w:r>
      <w:r w:rsidR="004C3733" w:rsidRPr="004C3733">
        <w:rPr>
          <w:rFonts w:eastAsia="宋体" w:cs="宋体"/>
          <w:color w:val="CC7832"/>
          <w:szCs w:val="21"/>
        </w:rPr>
        <w:t>;</w:t>
      </w:r>
      <w:r w:rsidR="004C3733" w:rsidRPr="004C3733">
        <w:rPr>
          <w:rFonts w:eastAsia="宋体" w:cs="宋体"/>
          <w:color w:val="CC7832"/>
          <w:szCs w:val="21"/>
        </w:rPr>
        <w:br/>
      </w:r>
      <w:r w:rsidR="004C3733">
        <w:rPr>
          <w:rFonts w:eastAsia="宋体" w:cs="宋体"/>
          <w:color w:val="A9B7C6"/>
          <w:szCs w:val="21"/>
        </w:rPr>
        <w:t xml:space="preserve">   </w:t>
      </w:r>
      <w:r w:rsidR="004C3733" w:rsidRPr="004C3733">
        <w:rPr>
          <w:rFonts w:eastAsia="宋体" w:cs="宋体"/>
          <w:color w:val="A9B7C6"/>
          <w:szCs w:val="21"/>
        </w:rPr>
        <w:t>}</w:t>
      </w:r>
    </w:p>
    <w:p w14:paraId="1089FE05" w14:textId="02487EF8" w:rsidR="007076B7" w:rsidRDefault="007076B7" w:rsidP="00806E81">
      <w:pPr>
        <w:pStyle w:val="code"/>
      </w:pPr>
      <w:r>
        <w:t>}</w:t>
      </w:r>
    </w:p>
    <w:p w14:paraId="323BA5AB" w14:textId="720D85D1" w:rsidR="00974F26" w:rsidRPr="00974F26" w:rsidRDefault="00974F26" w:rsidP="00806E81">
      <w:pPr>
        <w:pStyle w:val="code"/>
      </w:pPr>
    </w:p>
    <w:p w14:paraId="3FC42B63" w14:textId="1A41A67F" w:rsidR="00974F26" w:rsidRDefault="00974F26" w:rsidP="00974F26">
      <w:pPr>
        <w:pStyle w:val="5"/>
      </w:pPr>
      <w:r>
        <w:rPr>
          <w:rFonts w:hint="eastAsia"/>
        </w:rPr>
        <w:t>5</w:t>
      </w:r>
      <w:r>
        <w:t>.2.4  sqlMap</w:t>
      </w:r>
    </w:p>
    <w:p w14:paraId="0BD38C34" w14:textId="469AE807" w:rsidR="00974F26" w:rsidRPr="00974F26" w:rsidRDefault="00974F26" w:rsidP="00974F26">
      <w:pPr>
        <w:rPr>
          <w:b/>
          <w:i/>
          <w:color w:val="auto"/>
          <w:u w:val="single"/>
        </w:rPr>
      </w:pPr>
      <w:r w:rsidRPr="00974F26">
        <w:rPr>
          <w:rFonts w:hint="eastAsia"/>
          <w:b/>
          <w:i/>
          <w:color w:val="auto"/>
          <w:u w:val="single"/>
        </w:rPr>
        <w:t>O</w:t>
      </w:r>
      <w:r w:rsidRPr="00974F26">
        <w:rPr>
          <w:b/>
          <w:i/>
          <w:color w:val="auto"/>
          <w:u w:val="single"/>
        </w:rPr>
        <w:t>rder</w:t>
      </w:r>
      <w:r w:rsidRPr="00974F26">
        <w:rPr>
          <w:rFonts w:hint="eastAsia"/>
          <w:b/>
          <w:i/>
          <w:color w:val="auto"/>
          <w:u w:val="single"/>
        </w:rPr>
        <w:t>M</w:t>
      </w:r>
      <w:r w:rsidRPr="00974F26">
        <w:rPr>
          <w:b/>
          <w:i/>
          <w:color w:val="auto"/>
          <w:u w:val="single"/>
        </w:rPr>
        <w:t>apper.xml</w:t>
      </w:r>
    </w:p>
    <w:p w14:paraId="6D9388A1" w14:textId="77777777" w:rsidR="00974F26" w:rsidRPr="00974F26" w:rsidRDefault="00974F26" w:rsidP="00806E81">
      <w:pPr>
        <w:pStyle w:val="code"/>
      </w:pPr>
      <w:r w:rsidRPr="00974F26">
        <w:t xml:space="preserve">&lt;mapper </w:t>
      </w:r>
      <w:r w:rsidRPr="00974F26">
        <w:rPr>
          <w:color w:val="BABABA"/>
        </w:rPr>
        <w:t>namespace</w:t>
      </w:r>
      <w:r w:rsidRPr="00974F26">
        <w:rPr>
          <w:color w:val="6A8759"/>
        </w:rPr>
        <w:t>="cn.edu.scnu.mapper.OrderCustomMapper"</w:t>
      </w:r>
      <w:r w:rsidRPr="00974F26">
        <w:t>&gt;</w:t>
      </w:r>
      <w:r w:rsidRPr="00974F26">
        <w:br/>
        <w:t xml:space="preserve">    &lt;select </w:t>
      </w:r>
      <w:r w:rsidRPr="00974F26">
        <w:rPr>
          <w:color w:val="BABABA"/>
        </w:rPr>
        <w:t>id</w:t>
      </w:r>
      <w:r w:rsidRPr="00974F26">
        <w:rPr>
          <w:color w:val="6A8759"/>
        </w:rPr>
        <w:t xml:space="preserve">="findOrderUser" </w:t>
      </w:r>
      <w:r w:rsidRPr="00974F26">
        <w:rPr>
          <w:color w:val="BABABA"/>
        </w:rPr>
        <w:t>resultType</w:t>
      </w:r>
      <w:r w:rsidRPr="00974F26">
        <w:rPr>
          <w:color w:val="6A8759"/>
        </w:rPr>
        <w:t>="cn.edu.scnu.vo.OrderCustom"</w:t>
      </w:r>
      <w:r w:rsidRPr="00974F26">
        <w:t>&gt;</w:t>
      </w:r>
      <w:r w:rsidRPr="00974F26">
        <w:br/>
        <w:t xml:space="preserve">        SELECT</w:t>
      </w:r>
      <w:r w:rsidRPr="00974F26">
        <w:br/>
        <w:t xml:space="preserve">        orders.</w:t>
      </w:r>
      <w:r w:rsidRPr="00974F26">
        <w:rPr>
          <w:color w:val="FFC66D"/>
        </w:rPr>
        <w:t>*</w:t>
      </w:r>
      <w:r w:rsidRPr="00974F26">
        <w:t>,</w:t>
      </w:r>
      <w:r w:rsidRPr="00974F26">
        <w:br/>
        <w:t xml:space="preserve">        users.name,</w:t>
      </w:r>
      <w:r w:rsidRPr="00974F26">
        <w:br/>
        <w:t xml:space="preserve">        users.age,</w:t>
      </w:r>
      <w:r w:rsidRPr="00974F26">
        <w:br/>
        <w:t xml:space="preserve">        users.addr,</w:t>
      </w:r>
      <w:r w:rsidRPr="00974F26">
        <w:br/>
        <w:t xml:space="preserve">        users.phone FROM orders,users</w:t>
      </w:r>
      <w:r w:rsidRPr="00974F26">
        <w:br/>
        <w:t xml:space="preserve">        WHERE orders.user_id = users.id</w:t>
      </w:r>
      <w:r w:rsidRPr="00974F26">
        <w:br/>
        <w:t xml:space="preserve">    &lt;/select&gt;</w:t>
      </w:r>
      <w:r w:rsidRPr="00974F26">
        <w:br/>
        <w:t>&lt;/mapper&gt;</w:t>
      </w:r>
    </w:p>
    <w:p w14:paraId="02B7727F" w14:textId="09318C4A" w:rsidR="00974F26" w:rsidRDefault="00974F26" w:rsidP="00806E81">
      <w:pPr>
        <w:pStyle w:val="code"/>
      </w:pPr>
    </w:p>
    <w:p w14:paraId="4CDFAA54" w14:textId="01A228E9" w:rsidR="00352686" w:rsidRPr="00974F26" w:rsidRDefault="00352686" w:rsidP="00352686">
      <w:pPr>
        <w:pStyle w:val="5"/>
      </w:pPr>
      <w:r>
        <w:rPr>
          <w:rFonts w:hint="eastAsia"/>
        </w:rPr>
        <w:t>5</w:t>
      </w:r>
      <w:r>
        <w:t>,2,5 ResultMap</w:t>
      </w:r>
      <w:r>
        <w:rPr>
          <w:rFonts w:hint="eastAsia"/>
        </w:rPr>
        <w:t>方式的实现</w:t>
      </w:r>
    </w:p>
    <w:p w14:paraId="6AFE33FA" w14:textId="017901F5" w:rsidR="007076B7" w:rsidRPr="00352686" w:rsidRDefault="00352686" w:rsidP="00A840C4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OrderMapper</w:t>
      </w:r>
      <w:r w:rsidRPr="00352686">
        <w:rPr>
          <w:b/>
          <w:i/>
          <w:color w:val="auto"/>
          <w:u w:val="single"/>
        </w:rPr>
        <w:t>.xml</w:t>
      </w:r>
    </w:p>
    <w:p w14:paraId="203C5011" w14:textId="77777777" w:rsidR="00352686" w:rsidRPr="00352686" w:rsidRDefault="00352686" w:rsidP="00806E81">
      <w:pPr>
        <w:pStyle w:val="code"/>
        <w:rPr>
          <w:color w:val="A9B7C6"/>
        </w:rPr>
      </w:pPr>
      <w:r w:rsidRPr="00352686">
        <w:rPr>
          <w:color w:val="808080"/>
        </w:rPr>
        <w:lastRenderedPageBreak/>
        <w:t>&lt;!--resultMap</w:t>
      </w:r>
      <w:r w:rsidRPr="00352686">
        <w:rPr>
          <w:rFonts w:ascii="微软雅黑" w:eastAsia="微软雅黑" w:hAnsi="微软雅黑" w:cs="微软雅黑" w:hint="eastAsia"/>
          <w:color w:val="808080"/>
        </w:rPr>
        <w:t>方式返回，在</w:t>
      </w:r>
      <w:r w:rsidRPr="00352686">
        <w:rPr>
          <w:color w:val="808080"/>
        </w:rPr>
        <w:t>order pojo</w:t>
      </w:r>
      <w:r w:rsidRPr="00352686">
        <w:rPr>
          <w:rFonts w:ascii="微软雅黑" w:eastAsia="微软雅黑" w:hAnsi="微软雅黑" w:cs="微软雅黑" w:hint="eastAsia"/>
          <w:color w:val="808080"/>
        </w:rPr>
        <w:t>中添加用户信息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</w:r>
      <w:r w:rsidRPr="00352686">
        <w:rPr>
          <w:color w:val="808080"/>
        </w:rPr>
        <w:br/>
      </w:r>
      <w:r w:rsidRPr="00352686">
        <w:t xml:space="preserve">&lt;resultMap </w:t>
      </w:r>
      <w:r w:rsidRPr="00352686">
        <w:rPr>
          <w:color w:val="BABABA"/>
        </w:rPr>
        <w:t>id</w:t>
      </w:r>
      <w:r w:rsidRPr="00352686">
        <w:t xml:space="preserve">="OrderUserMap" </w:t>
      </w:r>
      <w:r w:rsidRPr="00352686">
        <w:rPr>
          <w:color w:val="BABABA"/>
        </w:rPr>
        <w:t>type</w:t>
      </w:r>
      <w:r w:rsidRPr="00352686">
        <w:t>="cn.edu.scnu.pojo.OrderResultMap"&gt;</w:t>
      </w:r>
      <w:r w:rsidRPr="00352686">
        <w:br/>
        <w:t xml:space="preserve">    </w:t>
      </w:r>
      <w:r w:rsidRPr="00352686">
        <w:rPr>
          <w:color w:val="808080"/>
        </w:rPr>
        <w:t>&lt;!--</w:t>
      </w:r>
      <w:r w:rsidRPr="00352686">
        <w:rPr>
          <w:rFonts w:ascii="微软雅黑" w:eastAsia="微软雅黑" w:hAnsi="微软雅黑" w:cs="微软雅黑" w:hint="eastAsia"/>
          <w:color w:val="808080"/>
        </w:rPr>
        <w:t>这个</w:t>
      </w:r>
      <w:r w:rsidRPr="00352686">
        <w:rPr>
          <w:color w:val="808080"/>
        </w:rPr>
        <w:t>id</w:t>
      </w:r>
      <w:r w:rsidRPr="00352686">
        <w:rPr>
          <w:rFonts w:ascii="微软雅黑" w:eastAsia="微软雅黑" w:hAnsi="微软雅黑" w:cs="微软雅黑" w:hint="eastAsia"/>
          <w:color w:val="808080"/>
        </w:rPr>
        <w:t>表示唯一标识</w:t>
      </w:r>
      <w:r w:rsidRPr="00352686">
        <w:rPr>
          <w:color w:val="808080"/>
        </w:rPr>
        <w:t>Order--&gt;</w:t>
      </w:r>
      <w:r w:rsidRPr="00352686">
        <w:rPr>
          <w:color w:val="808080"/>
        </w:rPr>
        <w:br/>
        <w:t xml:space="preserve">    </w:t>
      </w:r>
      <w:r w:rsidRPr="00352686">
        <w:t xml:space="preserve">&lt;id </w:t>
      </w:r>
      <w:r w:rsidRPr="00352686">
        <w:rPr>
          <w:color w:val="BABABA"/>
        </w:rPr>
        <w:t>column</w:t>
      </w:r>
      <w:r w:rsidRPr="00352686">
        <w:t xml:space="preserve">="id" </w:t>
      </w:r>
      <w:r w:rsidRPr="00352686">
        <w:rPr>
          <w:color w:val="BABABA"/>
        </w:rPr>
        <w:t>property</w:t>
      </w:r>
      <w:r w:rsidRPr="00352686">
        <w:t>="id"&gt;&lt;/id&gt;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="number" </w:t>
      </w:r>
      <w:r w:rsidRPr="00352686">
        <w:rPr>
          <w:color w:val="BABABA"/>
        </w:rPr>
        <w:t>property</w:t>
      </w:r>
      <w:r w:rsidRPr="00352686">
        <w:t>="number"&gt;&lt;/result&gt;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="note" </w:t>
      </w:r>
      <w:r w:rsidRPr="00352686">
        <w:rPr>
          <w:color w:val="BABABA"/>
        </w:rPr>
        <w:t>property</w:t>
      </w:r>
      <w:r w:rsidRPr="00352686">
        <w:t>="note"&gt;&lt;/result&gt;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="user_id" </w:t>
      </w:r>
      <w:r w:rsidRPr="00352686">
        <w:rPr>
          <w:color w:val="BABABA"/>
        </w:rPr>
        <w:t>property</w:t>
      </w:r>
      <w:r w:rsidRPr="00352686">
        <w:t>="user_id"&gt;&lt;/result&gt;</w:t>
      </w:r>
      <w:r w:rsidRPr="00352686">
        <w:br/>
      </w:r>
      <w:r w:rsidRPr="00352686">
        <w:br/>
        <w:t xml:space="preserve">    </w:t>
      </w:r>
      <w:r w:rsidRPr="00352686">
        <w:rPr>
          <w:color w:val="808080"/>
        </w:rPr>
        <w:t>&lt;!--association</w:t>
      </w:r>
      <w:r w:rsidRPr="00352686">
        <w:rPr>
          <w:rFonts w:ascii="微软雅黑" w:eastAsia="微软雅黑" w:hAnsi="微软雅黑" w:cs="微软雅黑" w:hint="eastAsia"/>
          <w:color w:val="808080"/>
        </w:rPr>
        <w:t>要指定属性，并且指定属性的类型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  <w:t xml:space="preserve">    </w:t>
      </w:r>
      <w:r w:rsidRPr="00352686">
        <w:t xml:space="preserve">&lt;association </w:t>
      </w:r>
      <w:r w:rsidRPr="00352686">
        <w:rPr>
          <w:color w:val="BABABA"/>
        </w:rPr>
        <w:t>property</w:t>
      </w:r>
      <w:r w:rsidRPr="00352686">
        <w:t xml:space="preserve">="user" </w:t>
      </w:r>
      <w:r w:rsidRPr="00352686">
        <w:rPr>
          <w:color w:val="BABABA"/>
        </w:rPr>
        <w:t>javaType</w:t>
      </w:r>
      <w:r w:rsidRPr="00352686">
        <w:t>="cn.edu.scnu.pojo.User"&gt;</w:t>
      </w:r>
      <w:r w:rsidRPr="00352686">
        <w:br/>
        <w:t xml:space="preserve">        </w:t>
      </w:r>
      <w:r w:rsidRPr="00352686">
        <w:rPr>
          <w:color w:val="808080"/>
        </w:rPr>
        <w:t xml:space="preserve">&lt;!-- </w:t>
      </w:r>
      <w:r w:rsidRPr="00352686">
        <w:rPr>
          <w:rFonts w:ascii="微软雅黑" w:eastAsia="微软雅黑" w:hAnsi="微软雅黑" w:cs="微软雅黑" w:hint="eastAsia"/>
          <w:color w:val="808080"/>
        </w:rPr>
        <w:t>这个</w:t>
      </w:r>
      <w:r w:rsidRPr="00352686">
        <w:rPr>
          <w:color w:val="808080"/>
        </w:rPr>
        <w:t>id</w:t>
      </w:r>
      <w:r w:rsidRPr="00352686">
        <w:rPr>
          <w:rFonts w:ascii="微软雅黑" w:eastAsia="微软雅黑" w:hAnsi="微软雅黑" w:cs="微软雅黑" w:hint="eastAsia"/>
          <w:color w:val="808080"/>
        </w:rPr>
        <w:t>表示唯一标识用户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  <w:t xml:space="preserve">        </w:t>
      </w:r>
      <w:r w:rsidRPr="00352686">
        <w:t xml:space="preserve">&lt;id </w:t>
      </w:r>
      <w:r w:rsidRPr="00352686">
        <w:rPr>
          <w:color w:val="BABABA"/>
        </w:rPr>
        <w:t>column</w:t>
      </w:r>
      <w:r w:rsidRPr="00352686">
        <w:t xml:space="preserve">="user_id" </w:t>
      </w:r>
      <w:r w:rsidRPr="00352686">
        <w:rPr>
          <w:color w:val="BABABA"/>
        </w:rPr>
        <w:t>property</w:t>
      </w:r>
      <w:r w:rsidRPr="00352686">
        <w:t>="id"&gt;&lt;/id&gt;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="name" </w:t>
      </w:r>
      <w:r w:rsidRPr="00352686">
        <w:rPr>
          <w:color w:val="BABABA"/>
        </w:rPr>
        <w:t>property</w:t>
      </w:r>
      <w:r w:rsidRPr="00352686">
        <w:t>="name"&gt;&lt;/result&gt;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="age" </w:t>
      </w:r>
      <w:r w:rsidRPr="00352686">
        <w:rPr>
          <w:color w:val="BABABA"/>
        </w:rPr>
        <w:t>property</w:t>
      </w:r>
      <w:r w:rsidRPr="00352686">
        <w:t>="age"&gt;&lt;/result&gt;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="addr" </w:t>
      </w:r>
      <w:r w:rsidRPr="00352686">
        <w:rPr>
          <w:color w:val="BABABA"/>
        </w:rPr>
        <w:t>property</w:t>
      </w:r>
      <w:r w:rsidRPr="00352686">
        <w:t>="addr"&gt;&lt;/result&gt;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="phone" </w:t>
      </w:r>
      <w:r w:rsidRPr="00352686">
        <w:rPr>
          <w:color w:val="BABABA"/>
        </w:rPr>
        <w:t>property</w:t>
      </w:r>
      <w:r w:rsidRPr="00352686">
        <w:t>="phone"&gt;&lt;/result&gt;</w:t>
      </w:r>
      <w:r w:rsidRPr="00352686">
        <w:br/>
        <w:t xml:space="preserve">    &lt;/association&gt;</w:t>
      </w:r>
      <w:r w:rsidRPr="00352686">
        <w:br/>
        <w:t>&lt;/resultMap&gt;</w:t>
      </w:r>
      <w:r w:rsidRPr="00352686">
        <w:br/>
        <w:t xml:space="preserve">&lt;select </w:t>
      </w:r>
      <w:r w:rsidRPr="00352686">
        <w:rPr>
          <w:color w:val="BABABA"/>
        </w:rPr>
        <w:t>id</w:t>
      </w:r>
      <w:r w:rsidRPr="00352686">
        <w:t xml:space="preserve">="findOrderUserResultMap" </w:t>
      </w:r>
      <w:r w:rsidRPr="00352686">
        <w:rPr>
          <w:color w:val="BABABA"/>
        </w:rPr>
        <w:t>resultMap</w:t>
      </w:r>
      <w:r w:rsidRPr="00352686">
        <w:t>="OrderUserMap"&gt;</w:t>
      </w:r>
      <w:r w:rsidRPr="00352686">
        <w:br/>
        <w:t xml:space="preserve">    </w:t>
      </w:r>
      <w:r w:rsidRPr="00352686">
        <w:rPr>
          <w:color w:val="A9B7C6"/>
        </w:rPr>
        <w:t>SELECT</w:t>
      </w:r>
      <w:r w:rsidRPr="00352686">
        <w:rPr>
          <w:color w:val="A9B7C6"/>
        </w:rPr>
        <w:br/>
        <w:t xml:space="preserve">    orders.</w:t>
      </w:r>
      <w:r w:rsidRPr="00352686">
        <w:rPr>
          <w:color w:val="FFC66D"/>
        </w:rPr>
        <w:t>*</w:t>
      </w:r>
      <w:r w:rsidRPr="00352686">
        <w:rPr>
          <w:color w:val="A9B7C6"/>
        </w:rPr>
        <w:t>,</w:t>
      </w:r>
      <w:r w:rsidRPr="00352686">
        <w:rPr>
          <w:color w:val="A9B7C6"/>
        </w:rPr>
        <w:br/>
        <w:t xml:space="preserve">    users.name,</w:t>
      </w:r>
      <w:r w:rsidRPr="00352686">
        <w:rPr>
          <w:color w:val="A9B7C6"/>
        </w:rPr>
        <w:br/>
        <w:t xml:space="preserve">    users.age,</w:t>
      </w:r>
      <w:r w:rsidRPr="00352686">
        <w:rPr>
          <w:color w:val="A9B7C6"/>
        </w:rPr>
        <w:br/>
        <w:t xml:space="preserve">    users.addr,</w:t>
      </w:r>
      <w:r w:rsidRPr="00352686">
        <w:rPr>
          <w:color w:val="A9B7C6"/>
        </w:rPr>
        <w:br/>
        <w:t xml:space="preserve">    users.phone FROM orders,users</w:t>
      </w:r>
      <w:r w:rsidRPr="00352686">
        <w:rPr>
          <w:color w:val="A9B7C6"/>
        </w:rPr>
        <w:br/>
        <w:t xml:space="preserve">    WHERE orders.user_id = users.id</w:t>
      </w:r>
      <w:r w:rsidRPr="00352686">
        <w:rPr>
          <w:color w:val="A9B7C6"/>
        </w:rPr>
        <w:br/>
      </w:r>
      <w:r w:rsidRPr="00352686">
        <w:t>&lt;/select&gt;</w:t>
      </w:r>
    </w:p>
    <w:p w14:paraId="1A4CC78F" w14:textId="717BC6B9" w:rsidR="00352686" w:rsidRPr="00352686" w:rsidRDefault="00352686" w:rsidP="00A840C4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OrderResultMap.</w:t>
      </w:r>
      <w:r w:rsidRPr="00352686">
        <w:rPr>
          <w:b/>
          <w:i/>
          <w:color w:val="auto"/>
          <w:u w:val="single"/>
        </w:rPr>
        <w:t>java</w:t>
      </w:r>
    </w:p>
    <w:p w14:paraId="5B95C7A7" w14:textId="093105D6" w:rsidR="00352686" w:rsidRDefault="00352686" w:rsidP="00806E81">
      <w:pPr>
        <w:pStyle w:val="code"/>
      </w:pPr>
      <w:r w:rsidRPr="00352686">
        <w:t xml:space="preserve">public class </w:t>
      </w:r>
      <w:r w:rsidRPr="00352686">
        <w:rPr>
          <w:color w:val="A9B7C6"/>
        </w:rPr>
        <w:t>OrderResultMap {</w:t>
      </w:r>
      <w:r w:rsidRPr="00352686">
        <w:rPr>
          <w:color w:val="A9B7C6"/>
        </w:rPr>
        <w:br/>
        <w:t xml:space="preserve">    </w:t>
      </w:r>
      <w:r w:rsidRPr="00352686">
        <w:t xml:space="preserve">private 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id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number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String </w:t>
      </w:r>
      <w:r w:rsidRPr="00352686">
        <w:rPr>
          <w:color w:val="9876AA"/>
        </w:rPr>
        <w:t>note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user_id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User </w:t>
      </w:r>
      <w:r w:rsidRPr="00352686">
        <w:rPr>
          <w:color w:val="9876AA"/>
        </w:rPr>
        <w:t>user</w:t>
      </w:r>
      <w:r w:rsidRPr="00352686">
        <w:t>;</w:t>
      </w:r>
    </w:p>
    <w:p w14:paraId="38B9A3B5" w14:textId="4AF57179" w:rsidR="00352686" w:rsidRDefault="00352686" w:rsidP="00806E81">
      <w:pPr>
        <w:pStyle w:val="code"/>
      </w:pPr>
      <w:r>
        <w:t>}</w:t>
      </w:r>
    </w:p>
    <w:p w14:paraId="450F044D" w14:textId="77777777" w:rsidR="00352686" w:rsidRDefault="00352686" w:rsidP="00806E81">
      <w:pPr>
        <w:pStyle w:val="code"/>
      </w:pPr>
    </w:p>
    <w:p w14:paraId="737E684D" w14:textId="29630A7C" w:rsidR="00352686" w:rsidRPr="00352686" w:rsidRDefault="00352686" w:rsidP="00352686">
      <w:pPr>
        <w:rPr>
          <w:b/>
          <w:i/>
          <w:color w:val="auto"/>
          <w:u w:val="single"/>
        </w:rPr>
      </w:pPr>
      <w:r w:rsidRPr="00352686">
        <w:rPr>
          <w:b/>
          <w:i/>
          <w:color w:val="auto"/>
          <w:u w:val="single"/>
        </w:rPr>
        <w:t>OrderMapper.java</w:t>
      </w:r>
    </w:p>
    <w:p w14:paraId="5795F456" w14:textId="77777777" w:rsidR="00352686" w:rsidRPr="00352686" w:rsidRDefault="00352686" w:rsidP="00806E81">
      <w:pPr>
        <w:pStyle w:val="code"/>
      </w:pPr>
    </w:p>
    <w:p w14:paraId="1C12CC90" w14:textId="77777777" w:rsidR="00352686" w:rsidRPr="00352686" w:rsidRDefault="00352686" w:rsidP="00806E81">
      <w:pPr>
        <w:pStyle w:val="code"/>
      </w:pPr>
      <w:r w:rsidRPr="00352686">
        <w:t xml:space="preserve">List&lt;OrderResultMap&gt; </w:t>
      </w:r>
      <w:r w:rsidRPr="00352686">
        <w:rPr>
          <w:color w:val="FFC66D"/>
        </w:rPr>
        <w:t>findOrderUserResultMap</w:t>
      </w:r>
      <w:r w:rsidRPr="00352686">
        <w:t>()</w:t>
      </w:r>
      <w:r w:rsidRPr="00352686">
        <w:rPr>
          <w:color w:val="CC7832"/>
        </w:rPr>
        <w:t>;</w:t>
      </w:r>
    </w:p>
    <w:p w14:paraId="30F46915" w14:textId="77777777" w:rsidR="00352686" w:rsidRPr="00352686" w:rsidRDefault="00352686" w:rsidP="00806E81">
      <w:pPr>
        <w:pStyle w:val="code"/>
      </w:pPr>
    </w:p>
    <w:p w14:paraId="3D030A98" w14:textId="105718E3" w:rsidR="00352686" w:rsidRPr="00352686" w:rsidRDefault="00352686" w:rsidP="00352686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Test</w:t>
      </w:r>
      <w:r w:rsidRPr="00352686">
        <w:rPr>
          <w:b/>
          <w:i/>
          <w:color w:val="auto"/>
          <w:u w:val="single"/>
        </w:rPr>
        <w:t>.java</w:t>
      </w:r>
    </w:p>
    <w:p w14:paraId="37BBBE1F" w14:textId="77777777" w:rsidR="00352686" w:rsidRPr="00352686" w:rsidRDefault="00352686" w:rsidP="00806E81">
      <w:pPr>
        <w:pStyle w:val="code"/>
      </w:pPr>
      <w:r w:rsidRPr="00352686">
        <w:rPr>
          <w:color w:val="BBB529"/>
        </w:rPr>
        <w:t>@org.junit.Test</w:t>
      </w:r>
      <w:r w:rsidRPr="00352686">
        <w:rPr>
          <w:color w:val="BBB529"/>
        </w:rPr>
        <w:br/>
      </w:r>
      <w:r w:rsidRPr="00352686">
        <w:rPr>
          <w:color w:val="CC7832"/>
        </w:rPr>
        <w:t xml:space="preserve">public void </w:t>
      </w:r>
      <w:r w:rsidRPr="00352686">
        <w:rPr>
          <w:color w:val="FFC66D"/>
        </w:rPr>
        <w:t>findOrderUserResultMap</w:t>
      </w:r>
      <w:r w:rsidRPr="00352686">
        <w:t>(){</w:t>
      </w:r>
      <w:r w:rsidRPr="00352686">
        <w:br/>
        <w:t xml:space="preserve">    SqlSession session = </w:t>
      </w:r>
      <w:r w:rsidRPr="00352686">
        <w:rPr>
          <w:color w:val="9876AA"/>
        </w:rPr>
        <w:t>sqlSessionFactory</w:t>
      </w:r>
      <w:r w:rsidRPr="00352686">
        <w:t>.openSession()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  <w:t xml:space="preserve">    </w:t>
      </w:r>
      <w:r w:rsidRPr="00352686">
        <w:t>OrderCustomMapper orderCustomMapper = session.getMapper(OrderCustomMapper.</w:t>
      </w:r>
      <w:r w:rsidRPr="00352686">
        <w:rPr>
          <w:color w:val="CC7832"/>
        </w:rPr>
        <w:t>class</w:t>
      </w:r>
      <w:r w:rsidRPr="00352686">
        <w:t>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  <w:t xml:space="preserve">    </w:t>
      </w:r>
      <w:r w:rsidRPr="00352686">
        <w:t>List&lt;OrderResultMap&gt; orderResultMaps = orderCustomMapper.findOrderUserResultMap()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  <w:t xml:space="preserve">    </w:t>
      </w:r>
      <w:r w:rsidRPr="00352686">
        <w:t>session.close()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  <w:t xml:space="preserve">    for</w:t>
      </w:r>
      <w:r w:rsidRPr="00352686">
        <w:t>(OrderResultMap orderResultMap:orderResultMaps){</w:t>
      </w:r>
      <w:r w:rsidRPr="00352686">
        <w:br/>
        <w:t xml:space="preserve">        System.</w:t>
      </w:r>
      <w:r w:rsidRPr="00352686">
        <w:rPr>
          <w:i/>
          <w:iCs/>
          <w:color w:val="9876AA"/>
        </w:rPr>
        <w:t>out</w:t>
      </w:r>
      <w:r w:rsidRPr="00352686">
        <w:t>.println(orderResultMap.toString())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  <w:t xml:space="preserve">    </w:t>
      </w:r>
      <w:r w:rsidRPr="00352686">
        <w:t>}</w:t>
      </w:r>
      <w:r w:rsidRPr="00352686">
        <w:br/>
        <w:t>}</w:t>
      </w:r>
    </w:p>
    <w:p w14:paraId="78626BBE" w14:textId="66AEFE0A" w:rsidR="00352686" w:rsidRDefault="00B64A09" w:rsidP="00B64A09">
      <w:pPr>
        <w:pStyle w:val="5"/>
      </w:pPr>
      <w:r>
        <w:rPr>
          <w:rFonts w:hint="eastAsia"/>
        </w:rPr>
        <w:lastRenderedPageBreak/>
        <w:t>5</w:t>
      </w:r>
      <w:r>
        <w:t xml:space="preserve">.2.6  </w:t>
      </w:r>
      <w:r>
        <w:rPr>
          <w:rFonts w:hint="eastAsia"/>
        </w:rPr>
        <w:t>总结</w:t>
      </w:r>
    </w:p>
    <w:p w14:paraId="6254BE0A" w14:textId="7EF60672" w:rsidR="00B64A09" w:rsidRDefault="00B64A09" w:rsidP="00806E81">
      <w:pPr>
        <w:pStyle w:val="code"/>
      </w:pPr>
      <w:r>
        <w:rPr>
          <w:rFonts w:ascii="微软雅黑" w:eastAsia="微软雅黑" w:hAnsi="微软雅黑" w:cs="微软雅黑" w:hint="eastAsia"/>
        </w:rPr>
        <w:t>实现一对一查询</w:t>
      </w:r>
      <w:r>
        <w:rPr>
          <w:rFonts w:hint="eastAsia"/>
        </w:rPr>
        <w:t>:</w:t>
      </w:r>
    </w:p>
    <w:p w14:paraId="3F623C80" w14:textId="690E7FE5" w:rsidR="00B64A09" w:rsidRDefault="00B64A09" w:rsidP="00806E81">
      <w:pPr>
        <w:pStyle w:val="code"/>
      </w:pPr>
      <w:r>
        <w:tab/>
        <w:t>1. resultType:</w:t>
      </w:r>
      <w:r>
        <w:rPr>
          <w:rFonts w:ascii="微软雅黑" w:eastAsia="微软雅黑" w:hAnsi="微软雅黑" w:cs="微软雅黑" w:hint="eastAsia"/>
        </w:rPr>
        <w:t>实现较为简单，如果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中没有包括查询出来的列名，只需要增加对应属性即可。建议使用，但是</w:t>
      </w:r>
      <w:r w:rsidRPr="00B64A09">
        <w:rPr>
          <w:rFonts w:hint="eastAsia"/>
          <w:color w:val="auto"/>
        </w:rPr>
        <w:t>resultType</w:t>
      </w:r>
      <w:r w:rsidRPr="00B64A09">
        <w:rPr>
          <w:rFonts w:ascii="微软雅黑" w:eastAsia="微软雅黑" w:hAnsi="微软雅黑" w:cs="微软雅黑" w:hint="eastAsia"/>
          <w:color w:val="auto"/>
        </w:rPr>
        <w:t>不能实现延迟加载。</w:t>
      </w:r>
    </w:p>
    <w:p w14:paraId="3483A084" w14:textId="5F884D4C" w:rsidR="00352686" w:rsidRPr="00352686" w:rsidRDefault="00B64A09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，需要单独定义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，实现比较麻烦。但是可以完成将关联查询映射到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的属性中。并且</w:t>
      </w:r>
      <w:r w:rsidRPr="00B64A09">
        <w:rPr>
          <w:rFonts w:ascii="微软雅黑" w:eastAsia="微软雅黑" w:hAnsi="微软雅黑" w:cs="微软雅黑" w:hint="eastAsia"/>
          <w:color w:val="auto"/>
        </w:rPr>
        <w:t>可以实现延迟加载</w:t>
      </w:r>
    </w:p>
    <w:p w14:paraId="1FF0F91A" w14:textId="62F87677" w:rsidR="00757BD0" w:rsidRDefault="00063A2A" w:rsidP="00757BD0">
      <w:pPr>
        <w:pStyle w:val="4"/>
      </w:pPr>
      <w:r>
        <w:rPr>
          <w:rFonts w:hint="eastAsia"/>
        </w:rPr>
        <w:t>5.3</w:t>
      </w:r>
      <w:r w:rsidR="00757BD0">
        <w:t xml:space="preserve">  </w:t>
      </w:r>
      <w:r w:rsidR="00757BD0">
        <w:rPr>
          <w:rFonts w:hint="eastAsia"/>
        </w:rPr>
        <w:t>一对多映射</w:t>
      </w:r>
    </w:p>
    <w:p w14:paraId="1718B827" w14:textId="7500A8F5" w:rsidR="00A840C4" w:rsidRDefault="00B64A09" w:rsidP="00B64A09">
      <w:pPr>
        <w:pStyle w:val="5"/>
      </w:pPr>
      <w:r>
        <w:rPr>
          <w:rFonts w:hint="eastAsia"/>
        </w:rPr>
        <w:t>5.3.1</w:t>
      </w:r>
      <w:r>
        <w:t xml:space="preserve">  </w:t>
      </w:r>
      <w:r>
        <w:rPr>
          <w:rFonts w:hint="eastAsia"/>
        </w:rPr>
        <w:t>需求</w:t>
      </w:r>
    </w:p>
    <w:p w14:paraId="355EA9C7" w14:textId="57A113E3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查询订单以及订单明细的信息。下面是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语句：</w:t>
      </w:r>
    </w:p>
    <w:p w14:paraId="5984CC6C" w14:textId="0E727289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确定主表：订单表</w:t>
      </w:r>
    </w:p>
    <w:p w14:paraId="57A0A671" w14:textId="23020E9B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确定关联表：订单明细表，用户表</w:t>
      </w:r>
    </w:p>
    <w:p w14:paraId="21F07F1A" w14:textId="485AB817" w:rsidR="00B64A09" w:rsidRDefault="000A7A83" w:rsidP="00806E81">
      <w:pPr>
        <w:pStyle w:val="code"/>
      </w:pPr>
      <w:r w:rsidRPr="000A7A83">
        <w:tab/>
        <w:t>SELECT users.name,orders.*,orderdetail.item_id,orderdetail.item_num FROM users,orders,orderdetail WHERE orders.user_id=users.id and orderdetail.order_id = orders.id</w:t>
      </w:r>
    </w:p>
    <w:p w14:paraId="5B55235E" w14:textId="53A594B6" w:rsidR="000A7A83" w:rsidRDefault="000A7A83" w:rsidP="00806E81">
      <w:pPr>
        <w:pStyle w:val="code"/>
      </w:pPr>
    </w:p>
    <w:p w14:paraId="1246ED8D" w14:textId="0B5FD644" w:rsidR="000A7A83" w:rsidRDefault="000A7A83" w:rsidP="000A7A83">
      <w:pPr>
        <w:pStyle w:val="5"/>
      </w:pPr>
      <w:r>
        <w:rPr>
          <w:rFonts w:hint="eastAsia"/>
        </w:rPr>
        <w:t>5.3.2</w:t>
      </w:r>
      <w:r>
        <w:t xml:space="preserve">  </w:t>
      </w:r>
      <w:r>
        <w:rPr>
          <w:rFonts w:hint="eastAsia"/>
        </w:rPr>
        <w:t>OrderResultMap.</w:t>
      </w:r>
      <w:r>
        <w:t>java</w:t>
      </w:r>
    </w:p>
    <w:p w14:paraId="17EE5978" w14:textId="5DD413B6" w:rsidR="000A7A83" w:rsidRDefault="000A7A83" w:rsidP="00806E81">
      <w:pPr>
        <w:pStyle w:val="code"/>
      </w:pPr>
      <w:r w:rsidRPr="000A7A83">
        <w:t xml:space="preserve">public class </w:t>
      </w:r>
      <w:r w:rsidRPr="000A7A83">
        <w:rPr>
          <w:color w:val="A9B7C6"/>
        </w:rPr>
        <w:t>OrderResultMap {</w:t>
      </w:r>
      <w:r w:rsidRPr="000A7A83">
        <w:rPr>
          <w:color w:val="A9B7C6"/>
        </w:rPr>
        <w:br/>
        <w:t xml:space="preserve">    </w:t>
      </w:r>
      <w:r w:rsidRPr="000A7A83">
        <w:t xml:space="preserve">private 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id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number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String </w:t>
      </w:r>
      <w:r w:rsidRPr="000A7A83">
        <w:rPr>
          <w:color w:val="9876AA"/>
        </w:rPr>
        <w:t>note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user_id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User </w:t>
      </w:r>
      <w:r w:rsidRPr="000A7A83">
        <w:rPr>
          <w:color w:val="9876AA"/>
        </w:rPr>
        <w:t>user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List&lt;OrderDetail&gt; </w:t>
      </w:r>
      <w:r w:rsidRPr="000A7A83">
        <w:rPr>
          <w:color w:val="9876AA"/>
        </w:rPr>
        <w:t>orderDetails</w:t>
      </w:r>
      <w:r w:rsidRPr="000A7A83">
        <w:t>;</w:t>
      </w:r>
    </w:p>
    <w:p w14:paraId="571A6AAA" w14:textId="0DB4764E" w:rsidR="000A7A83" w:rsidRPr="000A7A83" w:rsidRDefault="000A7A83" w:rsidP="00806E81">
      <w:pPr>
        <w:pStyle w:val="code"/>
        <w:rPr>
          <w:color w:val="A9B7C6"/>
        </w:rPr>
      </w:pPr>
      <w:r>
        <w:t>}</w:t>
      </w:r>
    </w:p>
    <w:p w14:paraId="76ABA972" w14:textId="77777777" w:rsidR="000A7A83" w:rsidRPr="000A7A83" w:rsidRDefault="000A7A83" w:rsidP="000A7A83"/>
    <w:p w14:paraId="4B715877" w14:textId="101E53F5" w:rsidR="000A7A83" w:rsidRDefault="000A7A83" w:rsidP="000A7A83">
      <w:pPr>
        <w:pStyle w:val="5"/>
      </w:pPr>
      <w:r>
        <w:t>5.3.3  OrderMapper.xml</w:t>
      </w:r>
    </w:p>
    <w:p w14:paraId="13A11142" w14:textId="77777777" w:rsidR="005B1499" w:rsidRPr="005B1499" w:rsidRDefault="005B1499" w:rsidP="00806E81">
      <w:pPr>
        <w:pStyle w:val="code"/>
        <w:rPr>
          <w:color w:val="A9B7C6"/>
        </w:rPr>
      </w:pPr>
      <w:r w:rsidRPr="005B1499">
        <w:t xml:space="preserve">&lt;resultMap </w:t>
      </w:r>
      <w:r w:rsidRPr="005B1499">
        <w:rPr>
          <w:color w:val="BABABA"/>
        </w:rPr>
        <w:t>id</w:t>
      </w:r>
      <w:r w:rsidRPr="005B1499">
        <w:rPr>
          <w:color w:val="6A8759"/>
        </w:rPr>
        <w:t xml:space="preserve">="OrderAndOrderDetail" </w:t>
      </w:r>
      <w:r w:rsidRPr="005B1499">
        <w:rPr>
          <w:color w:val="BABABA"/>
        </w:rPr>
        <w:t>type</w:t>
      </w:r>
      <w:r w:rsidRPr="005B1499">
        <w:rPr>
          <w:color w:val="6A8759"/>
        </w:rPr>
        <w:t xml:space="preserve">="cn.edu.scnu.pojo.OrderResultMap" </w:t>
      </w:r>
      <w:r w:rsidRPr="005B1499">
        <w:rPr>
          <w:color w:val="BABABA"/>
        </w:rPr>
        <w:t>extends</w:t>
      </w:r>
      <w:r w:rsidRPr="005B1499">
        <w:rPr>
          <w:color w:val="6A8759"/>
        </w:rPr>
        <w:t>="OrderUserMap"</w:t>
      </w:r>
      <w:r w:rsidRPr="005B1499">
        <w:t>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order--&gt;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User--&gt;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上面两个</w:t>
      </w:r>
      <w:r w:rsidRPr="005B1499">
        <w:t>OrderUserMap</w:t>
      </w:r>
      <w:r w:rsidRPr="005B1499">
        <w:rPr>
          <w:rFonts w:ascii="微软雅黑" w:eastAsia="微软雅黑" w:hAnsi="微软雅黑" w:cs="微软雅黑" w:hint="eastAsia"/>
        </w:rPr>
        <w:t>中已经实现，继承之后不需要再写</w:t>
      </w:r>
      <w:r w:rsidRPr="005B1499">
        <w:t>--&gt;</w:t>
      </w:r>
      <w:r w:rsidRPr="005B1499">
        <w:br/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OrderDetail,</w:t>
      </w:r>
      <w:r w:rsidRPr="005B1499">
        <w:rPr>
          <w:rFonts w:ascii="微软雅黑" w:eastAsia="微软雅黑" w:hAnsi="微软雅黑" w:cs="微软雅黑" w:hint="eastAsia"/>
        </w:rPr>
        <w:t>因为是一对多的关系，</w:t>
      </w:r>
      <w:r w:rsidRPr="005B1499">
        <w:t>OrderDetail</w:t>
      </w:r>
      <w:r w:rsidRPr="005B1499">
        <w:rPr>
          <w:rFonts w:ascii="微软雅黑" w:eastAsia="微软雅黑" w:hAnsi="微软雅黑" w:cs="微软雅黑" w:hint="eastAsia"/>
        </w:rPr>
        <w:t>在</w:t>
      </w:r>
      <w:r w:rsidRPr="005B1499">
        <w:t>pojo</w:t>
      </w:r>
      <w:r w:rsidRPr="005B1499">
        <w:rPr>
          <w:rFonts w:ascii="微软雅黑" w:eastAsia="微软雅黑" w:hAnsi="微软雅黑" w:cs="微软雅黑" w:hint="eastAsia"/>
        </w:rPr>
        <w:t>中是</w:t>
      </w:r>
      <w:r w:rsidRPr="005B1499">
        <w:t>List</w:t>
      </w:r>
      <w:r w:rsidRPr="005B1499">
        <w:rPr>
          <w:rFonts w:ascii="微软雅黑" w:eastAsia="微软雅黑" w:hAnsi="微软雅黑" w:cs="微软雅黑" w:hint="eastAsia"/>
        </w:rPr>
        <w:t>类型，因此使用</w:t>
      </w:r>
      <w:r w:rsidRPr="005B1499">
        <w:t>collection</w:t>
      </w:r>
      <w:r w:rsidRPr="005B1499">
        <w:br/>
        <w:t xml:space="preserve">        ofType</w:t>
      </w:r>
      <w:r w:rsidRPr="005B1499">
        <w:rPr>
          <w:rFonts w:ascii="微软雅黑" w:eastAsia="微软雅黑" w:hAnsi="微软雅黑" w:cs="微软雅黑" w:hint="eastAsia"/>
        </w:rPr>
        <w:t>：指定集合的泛型</w:t>
      </w:r>
      <w:r w:rsidRPr="005B1499">
        <w:rPr>
          <w:rFonts w:ascii="宋体" w:hAnsi="宋体" w:hint="eastAsia"/>
        </w:rPr>
        <w:br/>
        <w:t xml:space="preserve">    </w:t>
      </w:r>
      <w:r w:rsidRPr="005B1499">
        <w:t>--&gt;</w:t>
      </w:r>
      <w:r w:rsidRPr="005B1499">
        <w:br/>
        <w:t xml:space="preserve">    &lt;collection </w:t>
      </w:r>
      <w:r w:rsidRPr="005B1499">
        <w:rPr>
          <w:color w:val="BABABA"/>
        </w:rPr>
        <w:t>property</w:t>
      </w:r>
      <w:r w:rsidRPr="005B1499">
        <w:rPr>
          <w:color w:val="6A8759"/>
        </w:rPr>
        <w:t xml:space="preserve">="orderDetails" </w:t>
      </w:r>
      <w:r w:rsidRPr="005B1499">
        <w:rPr>
          <w:color w:val="BABABA"/>
        </w:rPr>
        <w:t>ofType</w:t>
      </w:r>
      <w:r w:rsidRPr="005B1499">
        <w:rPr>
          <w:color w:val="6A8759"/>
        </w:rPr>
        <w:t>="cn.edu.scnu.pojo.OrderDetail"</w:t>
      </w:r>
      <w:r w:rsidRPr="005B1499">
        <w:t>&gt;</w:t>
      </w:r>
      <w:r w:rsidRPr="005B1499">
        <w:br/>
        <w:t xml:space="preserve">        &lt;id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="orderdetail_id"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="id"</w:t>
      </w:r>
      <w:r w:rsidRPr="005B1499">
        <w:t>&gt;&lt;/id&gt;</w:t>
      </w:r>
      <w:r w:rsidRPr="005B1499">
        <w:br/>
        <w:t xml:space="preserve">        &lt;result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="item_id"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="item_id"</w:t>
      </w:r>
      <w:r w:rsidRPr="005B1499">
        <w:t>&gt;&lt;/result&gt;</w:t>
      </w:r>
      <w:r w:rsidRPr="005B1499">
        <w:br/>
        <w:t xml:space="preserve">        &lt;result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="item_num"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="item_num"</w:t>
      </w:r>
      <w:r w:rsidRPr="005B1499">
        <w:t>&gt;&lt;/result&gt;</w:t>
      </w:r>
      <w:r w:rsidRPr="005B1499">
        <w:br/>
        <w:t xml:space="preserve">    &lt;/collection&gt;</w:t>
      </w:r>
      <w:r w:rsidRPr="005B1499">
        <w:br/>
      </w:r>
      <w:r w:rsidRPr="005B1499">
        <w:br/>
        <w:t>&lt;/resultMap&gt;</w:t>
      </w:r>
      <w:r w:rsidRPr="005B1499">
        <w:br/>
      </w:r>
      <w:r w:rsidRPr="005B1499">
        <w:br/>
        <w:t xml:space="preserve">&lt;select </w:t>
      </w:r>
      <w:r w:rsidRPr="005B1499">
        <w:rPr>
          <w:color w:val="BABABA"/>
        </w:rPr>
        <w:t>id</w:t>
      </w:r>
      <w:r w:rsidRPr="005B1499">
        <w:rPr>
          <w:color w:val="6A8759"/>
        </w:rPr>
        <w:t xml:space="preserve">="findOrderUserAndOrderDetail" </w:t>
      </w:r>
      <w:r w:rsidRPr="005B1499">
        <w:rPr>
          <w:color w:val="BABABA"/>
        </w:rPr>
        <w:t>resultMap</w:t>
      </w:r>
      <w:r w:rsidRPr="005B1499">
        <w:rPr>
          <w:color w:val="6A8759"/>
        </w:rPr>
        <w:t>="OrderAndOrderDetail"</w:t>
      </w:r>
      <w:r w:rsidRPr="005B1499">
        <w:t>&gt;</w:t>
      </w:r>
      <w:r w:rsidRPr="005B1499">
        <w:br/>
        <w:t xml:space="preserve">    </w:t>
      </w:r>
      <w:r w:rsidRPr="005B1499">
        <w:rPr>
          <w:color w:val="A9B7C6"/>
        </w:rPr>
        <w:t>SELECT</w:t>
      </w:r>
      <w:r w:rsidRPr="005B1499">
        <w:rPr>
          <w:color w:val="A9B7C6"/>
        </w:rPr>
        <w:br/>
        <w:t xml:space="preserve">    orders.</w:t>
      </w:r>
      <w:r w:rsidRPr="005B1499">
        <w:rPr>
          <w:color w:val="FFC66D"/>
        </w:rPr>
        <w:t>*</w:t>
      </w:r>
      <w:r w:rsidRPr="005B1499">
        <w:rPr>
          <w:color w:val="A9B7C6"/>
        </w:rPr>
        <w:t>,</w:t>
      </w:r>
      <w:r w:rsidRPr="005B1499">
        <w:rPr>
          <w:color w:val="A9B7C6"/>
        </w:rPr>
        <w:br/>
        <w:t xml:space="preserve">    users.name,</w:t>
      </w:r>
      <w:r w:rsidRPr="005B1499">
        <w:rPr>
          <w:color w:val="A9B7C6"/>
        </w:rPr>
        <w:br/>
        <w:t xml:space="preserve">    users.age,</w:t>
      </w:r>
      <w:r w:rsidRPr="005B1499">
        <w:rPr>
          <w:color w:val="A9B7C6"/>
        </w:rPr>
        <w:br/>
        <w:t xml:space="preserve">    users.addr,</w:t>
      </w:r>
      <w:r w:rsidRPr="005B1499">
        <w:rPr>
          <w:color w:val="A9B7C6"/>
        </w:rPr>
        <w:br/>
        <w:t xml:space="preserve">    users.phone,</w:t>
      </w:r>
      <w:r w:rsidRPr="005B1499">
        <w:rPr>
          <w:color w:val="A9B7C6"/>
        </w:rPr>
        <w:br/>
      </w:r>
      <w:r w:rsidRPr="005B1499">
        <w:rPr>
          <w:color w:val="A9B7C6"/>
        </w:rPr>
        <w:lastRenderedPageBreak/>
        <w:t xml:space="preserve">    orderdetail.id orderdetail_id,</w:t>
      </w:r>
      <w:r w:rsidRPr="005B1499">
        <w:rPr>
          <w:color w:val="A9B7C6"/>
        </w:rPr>
        <w:br/>
        <w:t xml:space="preserve">    orderdetail.item_id,</w:t>
      </w:r>
      <w:r w:rsidRPr="005B1499">
        <w:rPr>
          <w:color w:val="A9B7C6"/>
        </w:rPr>
        <w:br/>
        <w:t xml:space="preserve">    orderdetail.item_num</w:t>
      </w:r>
      <w:r w:rsidRPr="005B1499">
        <w:rPr>
          <w:color w:val="A9B7C6"/>
        </w:rPr>
        <w:br/>
        <w:t xml:space="preserve">    FROM users,orders,orderdetail</w:t>
      </w:r>
      <w:r w:rsidRPr="005B1499">
        <w:rPr>
          <w:color w:val="A9B7C6"/>
        </w:rPr>
        <w:br/>
        <w:t xml:space="preserve">    WHERE orders.user_id=users.id and orderdetail.order_id = orders.id</w:t>
      </w:r>
      <w:r w:rsidRPr="005B1499">
        <w:rPr>
          <w:color w:val="A9B7C6"/>
        </w:rPr>
        <w:br/>
      </w:r>
      <w:r w:rsidRPr="005B1499">
        <w:t>&lt;/select&gt;</w:t>
      </w:r>
    </w:p>
    <w:p w14:paraId="76878F74" w14:textId="77777777" w:rsidR="000A7A83" w:rsidRPr="005B1499" w:rsidRDefault="000A7A83" w:rsidP="000A7A83"/>
    <w:p w14:paraId="6AA70A5D" w14:textId="2BEA5CC2" w:rsidR="000A7A83" w:rsidRDefault="000A7A83" w:rsidP="000A7A83">
      <w:pPr>
        <w:pStyle w:val="5"/>
      </w:pPr>
      <w:r>
        <w:t>5.3.4  OrderMapper.java</w:t>
      </w:r>
    </w:p>
    <w:p w14:paraId="05C84CFB" w14:textId="77777777" w:rsidR="005B1499" w:rsidRPr="005B1499" w:rsidRDefault="005B1499" w:rsidP="00806E81">
      <w:pPr>
        <w:pStyle w:val="code"/>
        <w:rPr>
          <w:color w:val="A9B7C6"/>
        </w:rPr>
      </w:pPr>
      <w:r w:rsidRPr="005B1499">
        <w:rPr>
          <w:color w:val="A9B7C6"/>
        </w:rPr>
        <w:t xml:space="preserve">List&lt;OrderResultMap&gt; </w:t>
      </w:r>
      <w:r w:rsidRPr="005B1499">
        <w:t>findOrderUserAndOrderDetail</w:t>
      </w:r>
      <w:r w:rsidRPr="005B1499">
        <w:rPr>
          <w:color w:val="A9B7C6"/>
        </w:rPr>
        <w:t>()</w:t>
      </w:r>
      <w:r w:rsidRPr="005B1499">
        <w:rPr>
          <w:color w:val="CC7832"/>
        </w:rPr>
        <w:t>;</w:t>
      </w:r>
    </w:p>
    <w:p w14:paraId="58F556F7" w14:textId="77777777" w:rsidR="000A7A83" w:rsidRPr="000A7A83" w:rsidRDefault="000A7A83" w:rsidP="000A7A83"/>
    <w:p w14:paraId="120ED474" w14:textId="21A739CE" w:rsidR="000A7A83" w:rsidRDefault="000A7A83" w:rsidP="000A7A83">
      <w:pPr>
        <w:pStyle w:val="5"/>
      </w:pPr>
      <w:r>
        <w:t>5.3.5  Test.java</w:t>
      </w:r>
    </w:p>
    <w:p w14:paraId="56AFBE55" w14:textId="77777777" w:rsidR="00F77A00" w:rsidRPr="00F77A00" w:rsidRDefault="00F77A00" w:rsidP="00806E81">
      <w:pPr>
        <w:pStyle w:val="code"/>
      </w:pPr>
      <w:r w:rsidRPr="00F77A00">
        <w:rPr>
          <w:color w:val="BBB529"/>
        </w:rPr>
        <w:t>@org.junit.Test</w:t>
      </w:r>
      <w:r w:rsidRPr="00F77A00">
        <w:rPr>
          <w:color w:val="BBB529"/>
        </w:rPr>
        <w:br/>
      </w:r>
      <w:r w:rsidRPr="00F77A00">
        <w:rPr>
          <w:color w:val="CC7832"/>
        </w:rPr>
        <w:t xml:space="preserve">public void </w:t>
      </w:r>
      <w:r w:rsidRPr="00F77A00">
        <w:rPr>
          <w:color w:val="FFC66D"/>
        </w:rPr>
        <w:t>findOrderUserAndOrderDetail</w:t>
      </w:r>
      <w:r w:rsidRPr="00F77A00">
        <w:t>(){</w:t>
      </w:r>
      <w:r w:rsidRPr="00F77A00">
        <w:br/>
        <w:t xml:space="preserve">    SqlSession session = </w:t>
      </w:r>
      <w:r w:rsidRPr="00F77A00">
        <w:rPr>
          <w:color w:val="9876AA"/>
        </w:rPr>
        <w:t>sqlSessionFactory</w:t>
      </w:r>
      <w:r w:rsidRPr="00F77A00">
        <w:t>.openSession()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OrderCustomMapper orderCustomMapper = session.getMapper(OrderCustomMapper.</w:t>
      </w:r>
      <w:r w:rsidRPr="00F77A00">
        <w:rPr>
          <w:color w:val="CC7832"/>
        </w:rPr>
        <w:t>class</w:t>
      </w:r>
      <w:r w:rsidRPr="00F77A00">
        <w:t>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List&lt;OrderResultMap&gt; orderResultMaps = orderCustomMapper.findOrderUserAndOrderDetail()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session.close()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</w:r>
      <w:r w:rsidRPr="00F77A00">
        <w:rPr>
          <w:color w:val="CC7832"/>
        </w:rPr>
        <w:br/>
        <w:t xml:space="preserve">    for </w:t>
      </w:r>
      <w:r w:rsidRPr="00F77A00">
        <w:t>(OrderResultMap orderResultMap:orderResultMaps){</w:t>
      </w:r>
      <w:r w:rsidRPr="00F77A00">
        <w:br/>
        <w:t xml:space="preserve">        System.</w:t>
      </w:r>
      <w:r w:rsidRPr="00F77A00">
        <w:rPr>
          <w:i/>
          <w:iCs/>
          <w:color w:val="9876AA"/>
        </w:rPr>
        <w:t>out</w:t>
      </w:r>
      <w:r w:rsidRPr="00F77A00">
        <w:t>.println(orderResultMap.toString())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}</w:t>
      </w:r>
      <w:r w:rsidRPr="00F77A00">
        <w:br/>
        <w:t>}</w:t>
      </w:r>
    </w:p>
    <w:p w14:paraId="27615BD8" w14:textId="77777777" w:rsidR="00F77A00" w:rsidRPr="00F77A00" w:rsidRDefault="00F77A00" w:rsidP="00F77A00"/>
    <w:p w14:paraId="7D2F39EF" w14:textId="4AE8AD6E" w:rsidR="00757BD0" w:rsidRDefault="00063A2A" w:rsidP="00757BD0">
      <w:pPr>
        <w:pStyle w:val="4"/>
      </w:pPr>
      <w:r>
        <w:rPr>
          <w:rFonts w:hint="eastAsia"/>
        </w:rPr>
        <w:t>5.4</w:t>
      </w:r>
      <w:r w:rsidR="00757BD0">
        <w:t xml:space="preserve">  </w:t>
      </w:r>
      <w:r w:rsidR="00757BD0">
        <w:rPr>
          <w:rFonts w:hint="eastAsia"/>
        </w:rPr>
        <w:t>多对多映射</w:t>
      </w:r>
    </w:p>
    <w:p w14:paraId="374B4210" w14:textId="7B6B681A" w:rsidR="00A840C4" w:rsidRPr="00063A2A" w:rsidRDefault="005B1499" w:rsidP="00806E81">
      <w:pPr>
        <w:pStyle w:val="code"/>
      </w:pPr>
      <w:r>
        <w:rPr>
          <w:rFonts w:ascii="微软雅黑" w:eastAsia="微软雅黑" w:hAnsi="微软雅黑" w:cs="微软雅黑" w:hint="eastAsia"/>
        </w:rPr>
        <w:t>多对多映射和一对多映射类似，只是在</w:t>
      </w:r>
      <w:r>
        <w:rPr>
          <w:rFonts w:hint="eastAsia"/>
        </w:rPr>
        <w:t>xml</w:t>
      </w:r>
      <w:r>
        <w:rPr>
          <w:rFonts w:ascii="微软雅黑" w:eastAsia="微软雅黑" w:hAnsi="微软雅黑" w:cs="微软雅黑" w:hint="eastAsia"/>
        </w:rPr>
        <w:t>处理时候，</w:t>
      </w:r>
      <w:r>
        <w:rPr>
          <w:rFonts w:hint="eastAsia"/>
        </w:rPr>
        <w:t>collection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association</w:t>
      </w:r>
      <w:r>
        <w:rPr>
          <w:rFonts w:ascii="微软雅黑" w:eastAsia="微软雅黑" w:hAnsi="微软雅黑" w:cs="微软雅黑" w:hint="eastAsia"/>
        </w:rPr>
        <w:t>重叠使用</w:t>
      </w:r>
    </w:p>
    <w:p w14:paraId="1C5FA57D" w14:textId="739E47A7" w:rsidR="00757BD0" w:rsidRDefault="00063A2A" w:rsidP="00757BD0">
      <w:pPr>
        <w:pStyle w:val="4"/>
      </w:pPr>
      <w:r>
        <w:rPr>
          <w:rFonts w:hint="eastAsia"/>
        </w:rPr>
        <w:t>5.5</w:t>
      </w:r>
      <w:r>
        <w:t xml:space="preserve"> </w:t>
      </w:r>
      <w:r w:rsidR="00757BD0">
        <w:t xml:space="preserve"> </w:t>
      </w:r>
      <w:r w:rsidR="00757BD0">
        <w:rPr>
          <w:rFonts w:hint="eastAsia"/>
        </w:rPr>
        <w:t>延迟加载</w:t>
      </w:r>
    </w:p>
    <w:p w14:paraId="0068904F" w14:textId="75B9E782" w:rsidR="00757BD0" w:rsidRDefault="00CB4ED1" w:rsidP="00CB4ED1">
      <w:pPr>
        <w:pStyle w:val="5"/>
      </w:pPr>
      <w:r>
        <w:rPr>
          <w:rFonts w:hint="eastAsia"/>
        </w:rPr>
        <w:t>5</w:t>
      </w:r>
      <w:r>
        <w:t>.</w:t>
      </w:r>
      <w:r w:rsidR="00E60B73">
        <w:rPr>
          <w:rFonts w:hint="eastAsia"/>
        </w:rPr>
        <w:t>5.</w:t>
      </w:r>
      <w:r>
        <w:t xml:space="preserve">1  </w:t>
      </w:r>
      <w:r>
        <w:rPr>
          <w:rFonts w:hint="eastAsia"/>
        </w:rPr>
        <w:t>延迟加载的定义</w:t>
      </w:r>
    </w:p>
    <w:p w14:paraId="5EB8270E" w14:textId="1E179D44" w:rsidR="00CB4ED1" w:rsidRPr="00CB4ED1" w:rsidRDefault="00CB4ED1" w:rsidP="00806E81">
      <w:pPr>
        <w:pStyle w:val="code"/>
        <w:rPr>
          <w:i/>
          <w:u w:val="single"/>
        </w:rPr>
      </w:pPr>
      <w:r>
        <w:tab/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可以实现高级映射（使用</w:t>
      </w:r>
      <w:r>
        <w:rPr>
          <w:rFonts w:hint="eastAsia"/>
        </w:rPr>
        <w:t>association</w:t>
      </w:r>
      <w:r>
        <w:rPr>
          <w:rFonts w:ascii="微软雅黑" w:eastAsia="微软雅黑" w:hAnsi="微软雅黑" w:cs="微软雅黑" w:hint="eastAsia"/>
        </w:rPr>
        <w:t>、</w:t>
      </w:r>
      <w:r>
        <w:rPr>
          <w:rFonts w:hint="eastAsia"/>
        </w:rPr>
        <w:t>collection</w:t>
      </w:r>
      <w:r>
        <w:rPr>
          <w:rFonts w:ascii="微软雅黑" w:eastAsia="微软雅黑" w:hAnsi="微软雅黑" w:cs="微软雅黑" w:hint="eastAsia"/>
        </w:rPr>
        <w:t>实现一对一以及一对多映射），</w:t>
      </w:r>
      <w:r w:rsidRPr="00CB4ED1">
        <w:rPr>
          <w:rFonts w:hint="eastAsia"/>
          <w:i/>
          <w:color w:val="auto"/>
          <w:u w:val="single"/>
        </w:rPr>
        <w:t>association</w:t>
      </w:r>
      <w:r w:rsidRPr="00CB4ED1">
        <w:rPr>
          <w:rFonts w:ascii="微软雅黑" w:eastAsia="微软雅黑" w:hAnsi="微软雅黑" w:cs="微软雅黑" w:hint="eastAsia"/>
          <w:i/>
          <w:color w:val="auto"/>
          <w:u w:val="single"/>
        </w:rPr>
        <w:t>、</w:t>
      </w:r>
      <w:r w:rsidRPr="00CB4ED1">
        <w:rPr>
          <w:rFonts w:hint="eastAsia"/>
          <w:i/>
          <w:color w:val="auto"/>
          <w:u w:val="single"/>
        </w:rPr>
        <w:t>collection</w:t>
      </w:r>
      <w:r w:rsidRPr="00CB4ED1">
        <w:rPr>
          <w:rFonts w:ascii="微软雅黑" w:eastAsia="微软雅黑" w:hAnsi="微软雅黑" w:cs="微软雅黑" w:hint="eastAsia"/>
          <w:i/>
          <w:color w:val="auto"/>
          <w:u w:val="single"/>
        </w:rPr>
        <w:t>具备延迟加载的功能</w:t>
      </w:r>
      <w:r w:rsidRPr="00CB4ED1">
        <w:rPr>
          <w:rFonts w:ascii="微软雅黑" w:eastAsia="微软雅黑" w:hAnsi="微软雅黑" w:cs="微软雅黑" w:hint="eastAsia"/>
          <w:i/>
          <w:u w:val="single"/>
        </w:rPr>
        <w:t>。</w:t>
      </w:r>
    </w:p>
    <w:p w14:paraId="0AF8FF77" w14:textId="10A6518A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需求：</w:t>
      </w:r>
    </w:p>
    <w:p w14:paraId="5792DB7F" w14:textId="6A994E50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如果查询订单并且关联查询用户信息。如果先查询订单信息即可满足要求，当我们需要查询用户信息时再查询用户信息。把对用户信息的按需去查询就是延迟加载。</w:t>
      </w:r>
    </w:p>
    <w:p w14:paraId="165E3080" w14:textId="2A12AAD1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延迟加载：先从单表查询、需要时再从关联表去关联查询，大大提高数据库性能，因为查询单表要比关联查询多表速度要快</w:t>
      </w:r>
      <w:r w:rsidR="00CD2128"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。</w:t>
      </w:r>
    </w:p>
    <w:p w14:paraId="292FCFDF" w14:textId="1B4F8EA2" w:rsidR="00CD2128" w:rsidRDefault="00CD2128" w:rsidP="00CD2128">
      <w:pPr>
        <w:pStyle w:val="5"/>
      </w:pPr>
      <w:r>
        <w:rPr>
          <w:rFonts w:hint="eastAsia"/>
        </w:rPr>
        <w:t>5.</w:t>
      </w:r>
      <w:r w:rsidR="00E60B73">
        <w:rPr>
          <w:rFonts w:hint="eastAsia"/>
        </w:rPr>
        <w:t>5.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延迟加载的实现</w:t>
      </w:r>
      <w:r w:rsidR="00434B6C">
        <w:rPr>
          <w:rFonts w:hint="eastAsia"/>
        </w:rPr>
        <w:t xml:space="preserve"> </w:t>
      </w:r>
    </w:p>
    <w:p w14:paraId="64344B52" w14:textId="0A112332" w:rsidR="00434B6C" w:rsidRDefault="00E60B73" w:rsidP="00434B6C">
      <w:pPr>
        <w:rPr>
          <w:b/>
          <w:i/>
          <w:color w:val="auto"/>
          <w:u w:val="single"/>
        </w:rPr>
      </w:pPr>
      <w:r w:rsidRPr="00E60B73">
        <w:rPr>
          <w:rFonts w:hint="eastAsia"/>
          <w:b/>
          <w:i/>
          <w:color w:val="auto"/>
          <w:u w:val="single"/>
        </w:rPr>
        <w:t>1.</w:t>
      </w:r>
      <w:r w:rsidRPr="00E60B73">
        <w:rPr>
          <w:b/>
          <w:i/>
          <w:color w:val="auto"/>
          <w:u w:val="single"/>
        </w:rPr>
        <w:t xml:space="preserve"> </w:t>
      </w:r>
      <w:r w:rsidRPr="00E60B73">
        <w:rPr>
          <w:rFonts w:hint="eastAsia"/>
          <w:b/>
          <w:i/>
          <w:color w:val="auto"/>
          <w:u w:val="single"/>
        </w:rPr>
        <w:t>打开延迟加载开关</w:t>
      </w:r>
      <w:r w:rsidRPr="00E60B73">
        <w:rPr>
          <w:rFonts w:hint="eastAsia"/>
          <w:b/>
          <w:i/>
          <w:color w:val="auto"/>
          <w:u w:val="single"/>
        </w:rPr>
        <w:t xml:space="preserve"> </w:t>
      </w:r>
      <w:r w:rsidRPr="00E60B73">
        <w:rPr>
          <w:b/>
          <w:i/>
          <w:color w:val="auto"/>
          <w:u w:val="single"/>
        </w:rPr>
        <w:t xml:space="preserve"> </w:t>
      </w:r>
      <w:r w:rsidRPr="00E60B73">
        <w:rPr>
          <w:rFonts w:hint="eastAsia"/>
          <w:b/>
          <w:i/>
          <w:color w:val="auto"/>
          <w:u w:val="single"/>
        </w:rPr>
        <w:t>mybatis</w:t>
      </w:r>
      <w:r w:rsidRPr="00E60B73">
        <w:rPr>
          <w:b/>
          <w:i/>
          <w:color w:val="auto"/>
          <w:u w:val="single"/>
        </w:rPr>
        <w:t>-conf.xml</w:t>
      </w:r>
    </w:p>
    <w:p w14:paraId="4E7FDDD9" w14:textId="0164669C" w:rsidR="00E60B73" w:rsidRDefault="00E60B73" w:rsidP="00434B6C">
      <w:pPr>
        <w:rPr>
          <w:color w:val="auto"/>
        </w:rPr>
      </w:pPr>
      <w:r>
        <w:rPr>
          <w:color w:val="auto"/>
        </w:rPr>
        <w:tab/>
      </w:r>
      <w:r>
        <w:rPr>
          <w:rFonts w:hint="eastAsia"/>
          <w:color w:val="auto"/>
        </w:rPr>
        <w:t>在</w:t>
      </w:r>
      <w:r>
        <w:rPr>
          <w:rFonts w:hint="eastAsia"/>
          <w:color w:val="auto"/>
        </w:rPr>
        <w:t>mybatis</w:t>
      </w:r>
      <w:r>
        <w:rPr>
          <w:rFonts w:hint="eastAsia"/>
          <w:color w:val="auto"/>
        </w:rPr>
        <w:t>核心配置文件中配置</w:t>
      </w:r>
    </w:p>
    <w:p w14:paraId="03C12227" w14:textId="16099601" w:rsidR="00E60B73" w:rsidRPr="00E60B73" w:rsidRDefault="00E60B73" w:rsidP="00434B6C">
      <w:pPr>
        <w:rPr>
          <w:color w:val="auto"/>
        </w:rPr>
      </w:pPr>
      <w:r>
        <w:rPr>
          <w:color w:val="auto"/>
        </w:rPr>
        <w:tab/>
        <w:t>l</w:t>
      </w:r>
      <w:r>
        <w:rPr>
          <w:rFonts w:hint="eastAsia"/>
          <w:color w:val="auto"/>
        </w:rPr>
        <w:t>azy</w:t>
      </w:r>
      <w:r>
        <w:rPr>
          <w:color w:val="auto"/>
        </w:rPr>
        <w:t>LoadingEnabled ; aggressiveLazyLoading</w:t>
      </w:r>
    </w:p>
    <w:p w14:paraId="7801F6AB" w14:textId="7DDD367D" w:rsidR="00E60B73" w:rsidRDefault="00E60B73" w:rsidP="00434B6C">
      <w:pPr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71C277D" wp14:editId="219FDAC0">
            <wp:extent cx="5904230" cy="184721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21144"/>
                    <a:stretch/>
                  </pic:blipFill>
                  <pic:spPr bwMode="auto">
                    <a:xfrm>
                      <a:off x="0" y="0"/>
                      <a:ext cx="5904230" cy="18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C2BC" w14:textId="77777777" w:rsidR="00E60B73" w:rsidRPr="00E60B73" w:rsidRDefault="00E60B73" w:rsidP="00806E81">
      <w:pPr>
        <w:pStyle w:val="code"/>
        <w:rPr>
          <w:color w:val="A9B7C6"/>
        </w:rPr>
      </w:pPr>
      <w:r w:rsidRPr="00E60B73">
        <w:t>&lt;settings&gt;</w:t>
      </w:r>
      <w:r w:rsidRPr="00E60B73">
        <w:br/>
        <w:t xml:space="preserve">    &lt;setting </w:t>
      </w:r>
      <w:r w:rsidRPr="00E60B73">
        <w:rPr>
          <w:color w:val="BABABA"/>
        </w:rPr>
        <w:t>name</w:t>
      </w:r>
      <w:r w:rsidRPr="00E60B73">
        <w:rPr>
          <w:color w:val="6A8759"/>
        </w:rPr>
        <w:t xml:space="preserve">="lazyLoadingEnabled" </w:t>
      </w:r>
      <w:r w:rsidRPr="00E60B73">
        <w:rPr>
          <w:color w:val="BABABA"/>
        </w:rPr>
        <w:t>value</w:t>
      </w:r>
      <w:r w:rsidRPr="00E60B73">
        <w:rPr>
          <w:color w:val="6A8759"/>
        </w:rPr>
        <w:t>="true"</w:t>
      </w:r>
      <w:r w:rsidRPr="00E60B73">
        <w:t>&gt;&lt;/setting&gt;</w:t>
      </w:r>
      <w:r w:rsidRPr="00E60B73">
        <w:br/>
        <w:t xml:space="preserve">    &lt;setting </w:t>
      </w:r>
      <w:r w:rsidRPr="00E60B73">
        <w:rPr>
          <w:color w:val="BABABA"/>
        </w:rPr>
        <w:t>name</w:t>
      </w:r>
      <w:r w:rsidRPr="00E60B73">
        <w:rPr>
          <w:color w:val="6A8759"/>
        </w:rPr>
        <w:t xml:space="preserve">="aggressiveLazyLoading" </w:t>
      </w:r>
      <w:r w:rsidRPr="00E60B73">
        <w:rPr>
          <w:color w:val="BABABA"/>
        </w:rPr>
        <w:t>value</w:t>
      </w:r>
      <w:r w:rsidRPr="00E60B73">
        <w:rPr>
          <w:color w:val="6A8759"/>
        </w:rPr>
        <w:t>="false"</w:t>
      </w:r>
      <w:r w:rsidRPr="00E60B73">
        <w:t>&gt;&lt;/setting&gt;</w:t>
      </w:r>
      <w:r w:rsidRPr="00E60B73">
        <w:br/>
        <w:t>&lt;/settings&gt;</w:t>
      </w:r>
    </w:p>
    <w:p w14:paraId="2A8057E4" w14:textId="70FAE187" w:rsidR="00E60B73" w:rsidRPr="00E60B73" w:rsidRDefault="00E60B73" w:rsidP="00434B6C">
      <w:pPr>
        <w:rPr>
          <w:b/>
          <w:i/>
          <w:color w:val="auto"/>
          <w:u w:val="single"/>
        </w:rPr>
      </w:pPr>
      <w:r w:rsidRPr="00E60B73">
        <w:rPr>
          <w:rFonts w:hint="eastAsia"/>
          <w:b/>
          <w:i/>
          <w:color w:val="auto"/>
          <w:u w:val="single"/>
        </w:rPr>
        <w:t>O</w:t>
      </w:r>
      <w:r w:rsidRPr="00E60B73">
        <w:rPr>
          <w:b/>
          <w:i/>
          <w:color w:val="auto"/>
          <w:u w:val="single"/>
        </w:rPr>
        <w:t>rderMapper.xml</w:t>
      </w:r>
    </w:p>
    <w:p w14:paraId="7E5CDC88" w14:textId="77777777" w:rsidR="00C413E1" w:rsidRPr="00C413E1" w:rsidRDefault="00C413E1" w:rsidP="00806E81">
      <w:pPr>
        <w:pStyle w:val="code"/>
        <w:rPr>
          <w:color w:val="A9B7C6"/>
        </w:rPr>
      </w:pPr>
      <w:r w:rsidRPr="00C413E1">
        <w:rPr>
          <w:color w:val="808080"/>
        </w:rPr>
        <w:t>&lt;!--</w:t>
      </w:r>
      <w:r w:rsidRPr="00C413E1">
        <w:rPr>
          <w:rFonts w:ascii="微软雅黑" w:eastAsia="微软雅黑" w:hAnsi="微软雅黑" w:cs="微软雅黑" w:hint="eastAsia"/>
          <w:color w:val="808080"/>
        </w:rPr>
        <w:t>延迟加载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</w:r>
      <w:r w:rsidRPr="00C413E1">
        <w:t xml:space="preserve">&lt;select </w:t>
      </w:r>
      <w:r w:rsidRPr="00C413E1">
        <w:rPr>
          <w:color w:val="BABABA"/>
        </w:rPr>
        <w:t>id</w:t>
      </w:r>
      <w:r w:rsidRPr="00C413E1">
        <w:t xml:space="preserve">="findUserById" </w:t>
      </w:r>
      <w:r w:rsidRPr="00C413E1">
        <w:rPr>
          <w:color w:val="BABABA"/>
        </w:rPr>
        <w:t>parameterType</w:t>
      </w:r>
      <w:r w:rsidRPr="00C413E1">
        <w:t xml:space="preserve">="int" </w:t>
      </w:r>
      <w:r w:rsidRPr="00C413E1">
        <w:rPr>
          <w:color w:val="BABABA"/>
        </w:rPr>
        <w:t>resultType</w:t>
      </w:r>
      <w:r w:rsidRPr="00C413E1">
        <w:t>="cn.edu.scnu.pojo.User"&gt;</w:t>
      </w:r>
      <w:r w:rsidRPr="00C413E1">
        <w:br/>
        <w:t xml:space="preserve">    </w:t>
      </w:r>
      <w:r w:rsidRPr="00C413E1">
        <w:rPr>
          <w:color w:val="A9B7C6"/>
        </w:rPr>
        <w:t xml:space="preserve">select </w:t>
      </w:r>
      <w:r w:rsidRPr="00C413E1">
        <w:rPr>
          <w:color w:val="FFC66D"/>
        </w:rPr>
        <w:t xml:space="preserve">* </w:t>
      </w:r>
      <w:r w:rsidRPr="00C413E1">
        <w:rPr>
          <w:color w:val="A9B7C6"/>
        </w:rPr>
        <w:t>from users where id=#{id}</w:t>
      </w:r>
      <w:r w:rsidRPr="00C413E1">
        <w:rPr>
          <w:color w:val="A9B7C6"/>
        </w:rPr>
        <w:br/>
      </w:r>
      <w:r w:rsidRPr="00C413E1">
        <w:t>&lt;/select&gt;</w:t>
      </w:r>
      <w:r w:rsidRPr="00C413E1">
        <w:br/>
        <w:t xml:space="preserve">&lt;resultMap </w:t>
      </w:r>
      <w:r w:rsidRPr="00C413E1">
        <w:rPr>
          <w:color w:val="BABABA"/>
        </w:rPr>
        <w:t>id</w:t>
      </w:r>
      <w:r w:rsidRPr="00C413E1">
        <w:t xml:space="preserve">="UserLazyLoading" </w:t>
      </w:r>
      <w:r w:rsidRPr="00C413E1">
        <w:rPr>
          <w:color w:val="BABABA"/>
        </w:rPr>
        <w:t>type</w:t>
      </w:r>
      <w:r w:rsidRPr="00C413E1">
        <w:t xml:space="preserve">="cn.edu.scnu.pojo.OrderResultMap" </w:t>
      </w:r>
      <w:r w:rsidRPr="00C413E1">
        <w:rPr>
          <w:color w:val="BABABA"/>
        </w:rPr>
        <w:t>extends</w:t>
      </w:r>
      <w:r w:rsidRPr="00C413E1">
        <w:t>="OrderUserMap"&gt;</w:t>
      </w:r>
      <w:r w:rsidRPr="00C413E1">
        <w:br/>
        <w:t xml:space="preserve">    </w:t>
      </w:r>
      <w:r w:rsidRPr="00C413E1">
        <w:rPr>
          <w:color w:val="808080"/>
        </w:rPr>
        <w:t>&lt;!--</w:t>
      </w:r>
      <w:r w:rsidRPr="00C413E1">
        <w:rPr>
          <w:rFonts w:ascii="微软雅黑" w:eastAsia="微软雅黑" w:hAnsi="微软雅黑" w:cs="微软雅黑" w:hint="eastAsia"/>
          <w:color w:val="808080"/>
        </w:rPr>
        <w:t>这个</w:t>
      </w:r>
      <w:r w:rsidRPr="00C413E1">
        <w:rPr>
          <w:color w:val="808080"/>
        </w:rPr>
        <w:t>id</w:t>
      </w:r>
      <w:r w:rsidRPr="00C413E1">
        <w:rPr>
          <w:rFonts w:ascii="微软雅黑" w:eastAsia="微软雅黑" w:hAnsi="微软雅黑" w:cs="微软雅黑" w:hint="eastAsia"/>
          <w:color w:val="808080"/>
        </w:rPr>
        <w:t>表示唯一标识</w:t>
      </w:r>
      <w:r w:rsidRPr="00C413E1">
        <w:rPr>
          <w:color w:val="808080"/>
        </w:rPr>
        <w:t>Order--&gt;</w:t>
      </w:r>
      <w:r w:rsidRPr="00C413E1">
        <w:rPr>
          <w:color w:val="808080"/>
        </w:rPr>
        <w:br/>
        <w:t xml:space="preserve">    </w:t>
      </w:r>
      <w:r w:rsidRPr="00C413E1">
        <w:t xml:space="preserve">&lt;id </w:t>
      </w:r>
      <w:r w:rsidRPr="00C413E1">
        <w:rPr>
          <w:color w:val="BABABA"/>
        </w:rPr>
        <w:t>column</w:t>
      </w:r>
      <w:r w:rsidRPr="00C413E1">
        <w:t xml:space="preserve">="id" </w:t>
      </w:r>
      <w:r w:rsidRPr="00C413E1">
        <w:rPr>
          <w:color w:val="BABABA"/>
        </w:rPr>
        <w:t>property</w:t>
      </w:r>
      <w:r w:rsidRPr="00C413E1">
        <w:t>="id"&gt;&lt;/id&gt;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="number" </w:t>
      </w:r>
      <w:r w:rsidRPr="00C413E1">
        <w:rPr>
          <w:color w:val="BABABA"/>
        </w:rPr>
        <w:t>property</w:t>
      </w:r>
      <w:r w:rsidRPr="00C413E1">
        <w:t>="number"&gt;&lt;/result&gt;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="note" </w:t>
      </w:r>
      <w:r w:rsidRPr="00C413E1">
        <w:rPr>
          <w:color w:val="BABABA"/>
        </w:rPr>
        <w:t>property</w:t>
      </w:r>
      <w:r w:rsidRPr="00C413E1">
        <w:t>="note"&gt;&lt;/result&gt;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="user_id" </w:t>
      </w:r>
      <w:r w:rsidRPr="00C413E1">
        <w:rPr>
          <w:color w:val="BABABA"/>
        </w:rPr>
        <w:t>property</w:t>
      </w:r>
      <w:r w:rsidRPr="00C413E1">
        <w:t>="user_id"&gt;&lt;/result&gt;</w:t>
      </w:r>
      <w:r w:rsidRPr="00C413E1">
        <w:br/>
        <w:t xml:space="preserve">    </w:t>
      </w:r>
      <w:r w:rsidRPr="00C413E1">
        <w:rPr>
          <w:color w:val="808080"/>
        </w:rPr>
        <w:t>&lt;!--association</w:t>
      </w:r>
      <w:r w:rsidRPr="00C413E1">
        <w:rPr>
          <w:rFonts w:ascii="微软雅黑" w:eastAsia="微软雅黑" w:hAnsi="微软雅黑" w:cs="微软雅黑" w:hint="eastAsia"/>
          <w:color w:val="808080"/>
        </w:rPr>
        <w:t>要指定属性，并且指定属性的类型</w:t>
      </w:r>
      <w:r w:rsidRPr="00C413E1">
        <w:rPr>
          <w:color w:val="808080"/>
        </w:rPr>
        <w:br/>
        <w:t xml:space="preserve">     select:</w:t>
      </w:r>
      <w:r w:rsidRPr="00C413E1">
        <w:rPr>
          <w:rFonts w:ascii="微软雅黑" w:eastAsia="微软雅黑" w:hAnsi="微软雅黑" w:cs="微软雅黑" w:hint="eastAsia"/>
          <w:color w:val="808080"/>
        </w:rPr>
        <w:t>表示查询</w:t>
      </w:r>
      <w:r w:rsidRPr="00C413E1">
        <w:rPr>
          <w:color w:val="808080"/>
        </w:rPr>
        <w:t>user</w:t>
      </w:r>
      <w:r w:rsidRPr="00C413E1">
        <w:rPr>
          <w:rFonts w:ascii="微软雅黑" w:eastAsia="微软雅黑" w:hAnsi="微软雅黑" w:cs="微软雅黑" w:hint="eastAsia"/>
          <w:color w:val="808080"/>
        </w:rPr>
        <w:t>表的</w:t>
      </w:r>
      <w:r w:rsidRPr="00C413E1">
        <w:rPr>
          <w:color w:val="808080"/>
        </w:rPr>
        <w:t>select</w:t>
      </w:r>
      <w:r w:rsidRPr="00C413E1">
        <w:rPr>
          <w:color w:val="808080"/>
        </w:rPr>
        <w:br/>
        <w:t xml:space="preserve">        column</w:t>
      </w:r>
      <w:r w:rsidRPr="00C413E1">
        <w:rPr>
          <w:rFonts w:ascii="微软雅黑" w:eastAsia="微软雅黑" w:hAnsi="微软雅黑" w:cs="微软雅黑" w:hint="eastAsia"/>
          <w:color w:val="808080"/>
        </w:rPr>
        <w:t>：表示在订单表中的</w:t>
      </w:r>
      <w:r w:rsidRPr="00C413E1">
        <w:rPr>
          <w:color w:val="808080"/>
        </w:rPr>
        <w:t>user</w:t>
      </w:r>
      <w:r w:rsidRPr="00C413E1">
        <w:rPr>
          <w:rFonts w:ascii="微软雅黑" w:eastAsia="微软雅黑" w:hAnsi="微软雅黑" w:cs="微软雅黑" w:hint="eastAsia"/>
          <w:color w:val="808080"/>
        </w:rPr>
        <w:t>外键</w:t>
      </w:r>
      <w:r w:rsidRPr="00C413E1">
        <w:rPr>
          <w:rFonts w:ascii="宋体" w:hAnsi="宋体" w:hint="eastAsia"/>
          <w:color w:val="808080"/>
        </w:rPr>
        <w:br/>
        <w:t xml:space="preserve">    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  <w:t xml:space="preserve">    </w:t>
      </w:r>
      <w:r w:rsidRPr="00C413E1">
        <w:t xml:space="preserve">&lt;association </w:t>
      </w:r>
      <w:r w:rsidRPr="00C413E1">
        <w:rPr>
          <w:color w:val="BABABA"/>
        </w:rPr>
        <w:t>property</w:t>
      </w:r>
      <w:r w:rsidRPr="00C413E1">
        <w:t xml:space="preserve">="user" </w:t>
      </w:r>
      <w:r w:rsidRPr="00C413E1">
        <w:rPr>
          <w:color w:val="BABABA"/>
        </w:rPr>
        <w:t>javaType</w:t>
      </w:r>
      <w:r w:rsidRPr="00C413E1">
        <w:t xml:space="preserve">="cn.edu.scnu.pojo.User" </w:t>
      </w:r>
      <w:r w:rsidRPr="00C413E1">
        <w:rPr>
          <w:color w:val="BABABA"/>
        </w:rPr>
        <w:t>select</w:t>
      </w:r>
      <w:r w:rsidRPr="00C413E1">
        <w:t xml:space="preserve">="findUserById" </w:t>
      </w:r>
      <w:r w:rsidRPr="00C413E1">
        <w:rPr>
          <w:color w:val="BABABA"/>
        </w:rPr>
        <w:t>column</w:t>
      </w:r>
      <w:r w:rsidRPr="00C413E1">
        <w:t>="user_id"&gt;</w:t>
      </w:r>
      <w:r w:rsidRPr="00C413E1">
        <w:br/>
        <w:t xml:space="preserve">        </w:t>
      </w:r>
      <w:r w:rsidRPr="00C413E1">
        <w:rPr>
          <w:color w:val="808080"/>
        </w:rPr>
        <w:t xml:space="preserve">&lt;!-- </w:t>
      </w:r>
      <w:r w:rsidRPr="00C413E1">
        <w:rPr>
          <w:rFonts w:ascii="微软雅黑" w:eastAsia="微软雅黑" w:hAnsi="微软雅黑" w:cs="微软雅黑" w:hint="eastAsia"/>
          <w:color w:val="808080"/>
        </w:rPr>
        <w:t>这个</w:t>
      </w:r>
      <w:r w:rsidRPr="00C413E1">
        <w:rPr>
          <w:color w:val="808080"/>
        </w:rPr>
        <w:t>id</w:t>
      </w:r>
      <w:r w:rsidRPr="00C413E1">
        <w:rPr>
          <w:rFonts w:ascii="微软雅黑" w:eastAsia="微软雅黑" w:hAnsi="微软雅黑" w:cs="微软雅黑" w:hint="eastAsia"/>
          <w:color w:val="808080"/>
        </w:rPr>
        <w:t>表示唯一标识用户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  <w:t xml:space="preserve">        </w:t>
      </w:r>
      <w:r w:rsidRPr="00C413E1">
        <w:t xml:space="preserve">&lt;id </w:t>
      </w:r>
      <w:r w:rsidRPr="00C413E1">
        <w:rPr>
          <w:color w:val="BABABA"/>
        </w:rPr>
        <w:t>column</w:t>
      </w:r>
      <w:r w:rsidRPr="00C413E1">
        <w:t xml:space="preserve">="user_id" </w:t>
      </w:r>
      <w:r w:rsidRPr="00C413E1">
        <w:rPr>
          <w:color w:val="BABABA"/>
        </w:rPr>
        <w:t>property</w:t>
      </w:r>
      <w:r w:rsidRPr="00C413E1">
        <w:t>="id"&gt;&lt;/id&gt;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="name" </w:t>
      </w:r>
      <w:r w:rsidRPr="00C413E1">
        <w:rPr>
          <w:color w:val="BABABA"/>
        </w:rPr>
        <w:t>property</w:t>
      </w:r>
      <w:r w:rsidRPr="00C413E1">
        <w:t>="name"&gt;&lt;/result&gt;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="age" </w:t>
      </w:r>
      <w:r w:rsidRPr="00C413E1">
        <w:rPr>
          <w:color w:val="BABABA"/>
        </w:rPr>
        <w:t>property</w:t>
      </w:r>
      <w:r w:rsidRPr="00C413E1">
        <w:t>="age"&gt;&lt;/result&gt;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="addr" </w:t>
      </w:r>
      <w:r w:rsidRPr="00C413E1">
        <w:rPr>
          <w:color w:val="BABABA"/>
        </w:rPr>
        <w:t>property</w:t>
      </w:r>
      <w:r w:rsidRPr="00C413E1">
        <w:t>="addr"&gt;&lt;/result&gt;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="phone" </w:t>
      </w:r>
      <w:r w:rsidRPr="00C413E1">
        <w:rPr>
          <w:color w:val="BABABA"/>
        </w:rPr>
        <w:t>property</w:t>
      </w:r>
      <w:r w:rsidRPr="00C413E1">
        <w:t>="phone"&gt;&lt;/result&gt;</w:t>
      </w:r>
      <w:r w:rsidRPr="00C413E1">
        <w:br/>
        <w:t xml:space="preserve">    &lt;/association&gt;</w:t>
      </w:r>
      <w:r w:rsidRPr="00C413E1">
        <w:br/>
        <w:t>&lt;/resultMap&gt;</w:t>
      </w:r>
      <w:r w:rsidRPr="00C413E1">
        <w:br/>
        <w:t xml:space="preserve">&lt;select </w:t>
      </w:r>
      <w:r w:rsidRPr="00C413E1">
        <w:rPr>
          <w:color w:val="BABABA"/>
        </w:rPr>
        <w:t>id</w:t>
      </w:r>
      <w:r w:rsidRPr="00C413E1">
        <w:t xml:space="preserve">="findOrderLazyLoading" </w:t>
      </w:r>
      <w:r w:rsidRPr="00C413E1">
        <w:rPr>
          <w:color w:val="BABABA"/>
        </w:rPr>
        <w:t>resultMap</w:t>
      </w:r>
      <w:r w:rsidRPr="00C413E1">
        <w:t>="UserLazyLoading"&gt;</w:t>
      </w:r>
      <w:r w:rsidRPr="00C413E1">
        <w:br/>
        <w:t xml:space="preserve">   </w:t>
      </w:r>
      <w:r w:rsidRPr="00C413E1">
        <w:rPr>
          <w:color w:val="A9B7C6"/>
        </w:rPr>
        <w:t xml:space="preserve">select </w:t>
      </w:r>
      <w:r w:rsidRPr="00C413E1">
        <w:rPr>
          <w:color w:val="FFC66D"/>
        </w:rPr>
        <w:t xml:space="preserve">* </w:t>
      </w:r>
      <w:r w:rsidRPr="00C413E1">
        <w:rPr>
          <w:color w:val="A9B7C6"/>
        </w:rPr>
        <w:t>from orders</w:t>
      </w:r>
      <w:r w:rsidRPr="00C413E1">
        <w:rPr>
          <w:color w:val="A9B7C6"/>
        </w:rPr>
        <w:br/>
      </w:r>
      <w:r w:rsidRPr="00C413E1">
        <w:t>&lt;/select&gt;</w:t>
      </w:r>
    </w:p>
    <w:p w14:paraId="63AAFD0A" w14:textId="5609FC15" w:rsidR="00E60B73" w:rsidRPr="00C413E1" w:rsidRDefault="00E60B73" w:rsidP="00434B6C">
      <w:pPr>
        <w:rPr>
          <w:color w:val="auto"/>
        </w:rPr>
      </w:pPr>
    </w:p>
    <w:p w14:paraId="58188DF0" w14:textId="1B0FD64F" w:rsidR="00E60B73" w:rsidRPr="00C413E1" w:rsidRDefault="00C413E1" w:rsidP="00434B6C">
      <w:pPr>
        <w:rPr>
          <w:b/>
          <w:i/>
          <w:color w:val="auto"/>
          <w:u w:val="single"/>
        </w:rPr>
      </w:pPr>
      <w:r w:rsidRPr="00C413E1">
        <w:rPr>
          <w:rFonts w:hint="eastAsia"/>
          <w:b/>
          <w:i/>
          <w:color w:val="auto"/>
          <w:u w:val="single"/>
        </w:rPr>
        <w:t>Test</w:t>
      </w:r>
      <w:r w:rsidRPr="00C413E1">
        <w:rPr>
          <w:b/>
          <w:i/>
          <w:color w:val="auto"/>
          <w:u w:val="single"/>
        </w:rPr>
        <w:t>.java</w:t>
      </w:r>
    </w:p>
    <w:p w14:paraId="263FFFE8" w14:textId="7CA6BF05" w:rsidR="00C413E1" w:rsidRDefault="00C413E1" w:rsidP="00806E81">
      <w:pPr>
        <w:pStyle w:val="code"/>
      </w:pPr>
      <w:r>
        <w:rPr>
          <w:rFonts w:ascii="微软雅黑" w:eastAsia="微软雅黑" w:hAnsi="微软雅黑" w:cs="微软雅黑" w:hint="eastAsia"/>
        </w:rPr>
        <w:t>首先查询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的订单信息</w:t>
      </w:r>
    </w:p>
    <w:p w14:paraId="23FB208C" w14:textId="26E78490" w:rsidR="00C413E1" w:rsidRDefault="00C413E1" w:rsidP="00806E81">
      <w:pPr>
        <w:pStyle w:val="code"/>
      </w:pPr>
      <w:r>
        <w:rPr>
          <w:rFonts w:ascii="微软雅黑" w:eastAsia="微软雅黑" w:hAnsi="微软雅黑" w:cs="微软雅黑" w:hint="eastAsia"/>
        </w:rPr>
        <w:t>当循环调用</w:t>
      </w:r>
      <w:r>
        <w:rPr>
          <w:rFonts w:hint="eastAsia"/>
        </w:rPr>
        <w:t>getUser</w:t>
      </w:r>
      <w:r>
        <w:t>()</w:t>
      </w:r>
      <w:r>
        <w:rPr>
          <w:rFonts w:ascii="微软雅黑" w:eastAsia="微软雅黑" w:hAnsi="微软雅黑" w:cs="微软雅黑" w:hint="eastAsia"/>
        </w:rPr>
        <w:t>时，才会查询</w:t>
      </w:r>
      <w:r>
        <w:rPr>
          <w:rFonts w:hint="eastAsia"/>
        </w:rPr>
        <w:t>User</w:t>
      </w:r>
      <w:r>
        <w:rPr>
          <w:rFonts w:ascii="微软雅黑" w:eastAsia="微软雅黑" w:hAnsi="微软雅黑" w:cs="微软雅黑" w:hint="eastAsia"/>
        </w:rPr>
        <w:t>信息</w:t>
      </w:r>
    </w:p>
    <w:p w14:paraId="13FCD0A9" w14:textId="3CB2642F" w:rsidR="00C413E1" w:rsidRPr="00C413E1" w:rsidRDefault="00C413E1" w:rsidP="00806E81">
      <w:pPr>
        <w:pStyle w:val="code"/>
      </w:pPr>
      <w:r w:rsidRPr="00C413E1">
        <w:rPr>
          <w:color w:val="BBB529"/>
        </w:rPr>
        <w:t>@org.junit.Test</w:t>
      </w:r>
      <w:r w:rsidRPr="00C413E1">
        <w:rPr>
          <w:color w:val="BBB529"/>
        </w:rPr>
        <w:br/>
      </w:r>
      <w:r w:rsidRPr="00C413E1">
        <w:rPr>
          <w:color w:val="CC7832"/>
        </w:rPr>
        <w:t xml:space="preserve">public void </w:t>
      </w:r>
      <w:r w:rsidRPr="00C413E1">
        <w:rPr>
          <w:color w:val="FFC66D"/>
        </w:rPr>
        <w:t>findOrderLazyLoading</w:t>
      </w:r>
      <w:r w:rsidRPr="00C413E1">
        <w:t>(){</w:t>
      </w:r>
      <w:r w:rsidRPr="00C413E1">
        <w:br/>
        <w:t xml:space="preserve">    SqlSession session = </w:t>
      </w:r>
      <w:r w:rsidRPr="00C413E1">
        <w:rPr>
          <w:color w:val="9876AA"/>
        </w:rPr>
        <w:t>sqlSessionFactory</w:t>
      </w:r>
      <w:r w:rsidRPr="00C413E1">
        <w:t>.openSession()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>OrderCustomMapper orderCustomMapper = session.getMapper(OrderCustomMapper.</w:t>
      </w:r>
      <w:r w:rsidRPr="00C413E1">
        <w:rPr>
          <w:color w:val="CC7832"/>
        </w:rPr>
        <w:t>class</w:t>
      </w:r>
      <w:r w:rsidRPr="00C413E1">
        <w:t>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 xml:space="preserve">List&lt;OrderResultMap&gt;  orderResultMaps = </w:t>
      </w:r>
      <w:r w:rsidRPr="00C413E1">
        <w:lastRenderedPageBreak/>
        <w:t>orderCustomMapper.findOrderLazyLoading()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for</w:t>
      </w:r>
      <w:r w:rsidRPr="00C413E1">
        <w:t>(OrderResultMap orderResultMap:orderResultMaps){</w:t>
      </w:r>
      <w:r w:rsidRPr="00C413E1">
        <w:br/>
        <w:t xml:space="preserve">        System.</w:t>
      </w:r>
      <w:r w:rsidRPr="00C413E1">
        <w:rPr>
          <w:i/>
          <w:iCs/>
          <w:color w:val="9876AA"/>
        </w:rPr>
        <w:t>out</w:t>
      </w:r>
      <w:r w:rsidRPr="00C413E1">
        <w:t>.println(orderResultMap.getUser().toString())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>}</w:t>
      </w:r>
      <w:r w:rsidRPr="00C413E1">
        <w:br/>
        <w:t xml:space="preserve">    session.close()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</w:r>
      <w:r w:rsidRPr="00C413E1">
        <w:rPr>
          <w:color w:val="CC7832"/>
        </w:rPr>
        <w:br/>
      </w:r>
      <w:r w:rsidRPr="00C413E1">
        <w:t>}</w:t>
      </w:r>
    </w:p>
    <w:p w14:paraId="499D5D87" w14:textId="77777777" w:rsidR="00C413E1" w:rsidRPr="00C413E1" w:rsidRDefault="00C413E1" w:rsidP="00434B6C">
      <w:pPr>
        <w:rPr>
          <w:color w:val="auto"/>
        </w:rPr>
      </w:pPr>
    </w:p>
    <w:p w14:paraId="1FB534B0" w14:textId="6D7F3396" w:rsidR="00757BD0" w:rsidRDefault="00757BD0" w:rsidP="00757BD0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查询缓存</w:t>
      </w:r>
    </w:p>
    <w:p w14:paraId="727AD283" w14:textId="77777777" w:rsidR="006C532A" w:rsidRDefault="006C532A" w:rsidP="006C532A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mybais</w:t>
      </w:r>
      <w:r>
        <w:rPr>
          <w:rFonts w:hint="eastAsia"/>
        </w:rPr>
        <w:t>缓存介绍</w:t>
      </w:r>
    </w:p>
    <w:p w14:paraId="5B907F46" w14:textId="317065C4" w:rsidR="006C532A" w:rsidRDefault="006C532A" w:rsidP="006C532A">
      <w:pPr>
        <w:rPr>
          <w:rFonts w:hint="eastAsia"/>
        </w:rPr>
      </w:pPr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提供查询缓存，用于减轻数据压力，提高数据库性能。</w:t>
      </w:r>
    </w:p>
    <w:p w14:paraId="0FBE631F" w14:textId="46FFBA07" w:rsidR="006C532A" w:rsidRDefault="006C532A" w:rsidP="006C532A">
      <w:r>
        <w:tab/>
      </w:r>
      <w:r>
        <w:rPr>
          <w:rFonts w:hint="eastAsia"/>
        </w:rPr>
        <w:t>如下图，是</w:t>
      </w:r>
      <w:r>
        <w:rPr>
          <w:rFonts w:hint="eastAsia"/>
        </w:rPr>
        <w:t>mybatis</w:t>
      </w:r>
      <w:r>
        <w:rPr>
          <w:rFonts w:hint="eastAsia"/>
        </w:rPr>
        <w:t>一级缓存和二级缓存的区别图解：</w:t>
      </w:r>
    </w:p>
    <w:p w14:paraId="04E97C21" w14:textId="6A334540" w:rsidR="006C532A" w:rsidRDefault="006C532A" w:rsidP="006C532A">
      <w:r>
        <w:rPr>
          <w:noProof/>
        </w:rPr>
        <w:drawing>
          <wp:inline distT="0" distB="0" distL="0" distR="0" wp14:anchorId="3DB74A6C" wp14:editId="580D0B65">
            <wp:extent cx="5904230" cy="2200910"/>
            <wp:effectExtent l="0" t="0" r="12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FAF" w14:textId="447EE713" w:rsidR="006C532A" w:rsidRDefault="006C532A" w:rsidP="006C532A">
      <w:r>
        <w:tab/>
      </w:r>
      <w:r>
        <w:rPr>
          <w:rFonts w:hint="eastAsia"/>
        </w:rPr>
        <w:t>一级缓存，</w:t>
      </w:r>
      <w:r w:rsidR="00BA107E">
        <w:rPr>
          <w:rFonts w:hint="eastAsia"/>
        </w:rPr>
        <w:t>sqlSession</w:t>
      </w:r>
      <w:r w:rsidR="00BA107E">
        <w:rPr>
          <w:rFonts w:hint="eastAsia"/>
        </w:rPr>
        <w:t>级别缓存。</w:t>
      </w:r>
      <w:r>
        <w:rPr>
          <w:rFonts w:hint="eastAsia"/>
        </w:rPr>
        <w:t>在操作数据库时需要构造</w:t>
      </w:r>
      <w:r>
        <w:rPr>
          <w:rFonts w:hint="eastAsia"/>
        </w:rPr>
        <w:t>sqlSession</w:t>
      </w:r>
      <w:r>
        <w:rPr>
          <w:rFonts w:hint="eastAsia"/>
        </w:rPr>
        <w:t>对象，在对象中有一个数据金额狗（</w:t>
      </w:r>
      <w:r>
        <w:rPr>
          <w:rFonts w:hint="eastAsia"/>
        </w:rPr>
        <w:t>HashMap</w:t>
      </w:r>
      <w:r>
        <w:rPr>
          <w:rFonts w:hint="eastAsia"/>
        </w:rPr>
        <w:t>）用于存储缓存数据。不同的</w:t>
      </w:r>
      <w:r>
        <w:rPr>
          <w:rFonts w:hint="eastAsia"/>
        </w:rPr>
        <w:t>sqlSession</w:t>
      </w:r>
      <w:r>
        <w:rPr>
          <w:rFonts w:hint="eastAsia"/>
        </w:rPr>
        <w:t>之间的缓存数据区域（</w:t>
      </w:r>
      <w:r>
        <w:rPr>
          <w:rFonts w:hint="eastAsia"/>
        </w:rPr>
        <w:t>hashMap</w:t>
      </w:r>
      <w:r>
        <w:rPr>
          <w:rFonts w:hint="eastAsia"/>
        </w:rPr>
        <w:t>）是相互不影响的。</w:t>
      </w:r>
    </w:p>
    <w:p w14:paraId="6F882220" w14:textId="3747B1C0" w:rsidR="00BA107E" w:rsidRDefault="00BA107E" w:rsidP="006C532A">
      <w:r>
        <w:tab/>
      </w:r>
      <w:r>
        <w:rPr>
          <w:rFonts w:hint="eastAsia"/>
        </w:rPr>
        <w:t>二级缓存，是</w:t>
      </w:r>
      <w:r>
        <w:rPr>
          <w:rFonts w:hint="eastAsia"/>
        </w:rPr>
        <w:t>mapper</w:t>
      </w:r>
      <w:r>
        <w:rPr>
          <w:rFonts w:hint="eastAsia"/>
        </w:rPr>
        <w:t>级别的缓存。多个</w:t>
      </w:r>
      <w:r>
        <w:rPr>
          <w:rFonts w:hint="eastAsia"/>
        </w:rPr>
        <w:t>sqlSession</w:t>
      </w:r>
      <w:r>
        <w:rPr>
          <w:rFonts w:hint="eastAsia"/>
        </w:rPr>
        <w:t>可能操作同一个</w:t>
      </w:r>
      <w:r>
        <w:rPr>
          <w:rFonts w:hint="eastAsia"/>
        </w:rPr>
        <w:t>Mapper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语句，多个</w:t>
      </w:r>
      <w:r>
        <w:rPr>
          <w:rFonts w:hint="eastAsia"/>
        </w:rPr>
        <w:t>sqlSession</w:t>
      </w:r>
      <w:r>
        <w:rPr>
          <w:rFonts w:hint="eastAsia"/>
        </w:rPr>
        <w:t>可以共用二级缓存，二级缓存是跨</w:t>
      </w:r>
      <w:r>
        <w:rPr>
          <w:rFonts w:hint="eastAsia"/>
        </w:rPr>
        <w:t>sqlSession</w:t>
      </w:r>
      <w:r>
        <w:rPr>
          <w:rFonts w:hint="eastAsia"/>
        </w:rPr>
        <w:t>的。</w:t>
      </w:r>
    </w:p>
    <w:p w14:paraId="547AD356" w14:textId="2FEBCD54" w:rsidR="00BA107E" w:rsidRDefault="00BA107E" w:rsidP="006C532A"/>
    <w:p w14:paraId="0430DEF2" w14:textId="140F1B02" w:rsidR="00BA107E" w:rsidRDefault="00BA107E" w:rsidP="006C532A">
      <w:r>
        <w:rPr>
          <w:rFonts w:hint="eastAsia"/>
        </w:rPr>
        <w:t>为什么要用缓存？</w:t>
      </w:r>
    </w:p>
    <w:p w14:paraId="228BDB45" w14:textId="08D44C29" w:rsidR="00BA107E" w:rsidRPr="006C532A" w:rsidRDefault="00BA107E" w:rsidP="006C532A">
      <w:pPr>
        <w:rPr>
          <w:rFonts w:hint="eastAsia"/>
        </w:rPr>
      </w:pPr>
      <w:r>
        <w:tab/>
      </w:r>
      <w:r>
        <w:rPr>
          <w:rFonts w:hint="eastAsia"/>
        </w:rPr>
        <w:t>如果缓存中有数据就不用从数据库获取，大大提高系统性能。</w:t>
      </w:r>
    </w:p>
    <w:p w14:paraId="2E271291" w14:textId="69EF05B0" w:rsidR="00757BD0" w:rsidRDefault="006C532A" w:rsidP="00757BD0">
      <w:pPr>
        <w:pStyle w:val="4"/>
      </w:pPr>
      <w:r>
        <w:rPr>
          <w:rFonts w:hint="eastAsia"/>
        </w:rPr>
        <w:t>6.2</w:t>
      </w:r>
      <w:r w:rsidR="00757BD0">
        <w:t xml:space="preserve">  </w:t>
      </w:r>
      <w:r w:rsidR="00757BD0">
        <w:rPr>
          <w:rFonts w:hint="eastAsia"/>
        </w:rPr>
        <w:t>一级缓存</w:t>
      </w:r>
    </w:p>
    <w:p w14:paraId="11BA2468" w14:textId="4B67815F" w:rsidR="00ED5AA0" w:rsidRPr="00ED5AA0" w:rsidRDefault="00ED5AA0" w:rsidP="00ED5AA0">
      <w:pPr>
        <w:pStyle w:val="5"/>
        <w:rPr>
          <w:rFonts w:hint="eastAsia"/>
        </w:rPr>
      </w:pPr>
      <w:r>
        <w:rPr>
          <w:rFonts w:hint="eastAsia"/>
        </w:rPr>
        <w:t>6.2.1</w:t>
      </w:r>
      <w:r>
        <w:t xml:space="preserve">  </w:t>
      </w:r>
      <w:r>
        <w:rPr>
          <w:rFonts w:hint="eastAsia"/>
        </w:rPr>
        <w:t>一级缓存的原理</w:t>
      </w:r>
    </w:p>
    <w:p w14:paraId="2998CB75" w14:textId="373F0FE6" w:rsidR="00A840C4" w:rsidRDefault="00BA107E" w:rsidP="00A840C4">
      <w:r>
        <w:tab/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查询用户，一级缓存示意图：</w:t>
      </w:r>
    </w:p>
    <w:p w14:paraId="0951B8EF" w14:textId="7D22843A" w:rsidR="00BA107E" w:rsidRDefault="00BA107E" w:rsidP="00A840C4">
      <w:r>
        <w:rPr>
          <w:noProof/>
        </w:rPr>
        <w:lastRenderedPageBreak/>
        <w:drawing>
          <wp:inline distT="0" distB="0" distL="0" distR="0" wp14:anchorId="695F59B6" wp14:editId="73C0A2AB">
            <wp:extent cx="5904230" cy="350647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9ED5" w14:textId="02B023B7" w:rsidR="00BA107E" w:rsidRDefault="00BA107E" w:rsidP="00A840C4">
      <w:pPr>
        <w:rPr>
          <w:b/>
        </w:rPr>
      </w:pPr>
      <w:r>
        <w:tab/>
      </w:r>
      <w:r>
        <w:rPr>
          <w:rFonts w:hint="eastAsia"/>
        </w:rPr>
        <w:t>从图中可以看出，第一次查询会存入一级缓存中，第二次查询直接从缓存中查询。而</w:t>
      </w:r>
      <w:r w:rsidRPr="00BA107E">
        <w:rPr>
          <w:rFonts w:hint="eastAsia"/>
          <w:b/>
        </w:rPr>
        <w:t>如果</w:t>
      </w:r>
      <w:r w:rsidRPr="00BA107E">
        <w:rPr>
          <w:rFonts w:hint="eastAsia"/>
          <w:b/>
        </w:rPr>
        <w:t>sqlSession</w:t>
      </w:r>
      <w:r w:rsidRPr="00BA107E">
        <w:rPr>
          <w:rFonts w:hint="eastAsia"/>
          <w:b/>
        </w:rPr>
        <w:t>去执行</w:t>
      </w:r>
      <w:r w:rsidRPr="00BA107E">
        <w:rPr>
          <w:rFonts w:hint="eastAsia"/>
          <w:b/>
        </w:rPr>
        <w:t>commit</w:t>
      </w:r>
      <w:r w:rsidRPr="00BA107E">
        <w:rPr>
          <w:rFonts w:hint="eastAsia"/>
          <w:b/>
        </w:rPr>
        <w:t>操作（执行插入，更新，删除），会清空</w:t>
      </w:r>
      <w:r w:rsidRPr="00BA107E">
        <w:rPr>
          <w:rFonts w:hint="eastAsia"/>
          <w:b/>
        </w:rPr>
        <w:t>sqlsession</w:t>
      </w:r>
      <w:r w:rsidRPr="00BA107E">
        <w:rPr>
          <w:rFonts w:hint="eastAsia"/>
          <w:b/>
        </w:rPr>
        <w:t>中的一级缓存。可以让缓存中总是存储最新信息，避免脏数据。</w:t>
      </w:r>
    </w:p>
    <w:p w14:paraId="3A56CE31" w14:textId="5E78488B" w:rsidR="00BA107E" w:rsidRDefault="00ED5AA0" w:rsidP="00ED5AA0">
      <w:pPr>
        <w:pStyle w:val="5"/>
      </w:pPr>
      <w:r>
        <w:rPr>
          <w:rFonts w:hint="eastAsia"/>
        </w:rPr>
        <w:t>6.2.2</w:t>
      </w:r>
      <w:r>
        <w:t xml:space="preserve">  </w:t>
      </w:r>
      <w:r>
        <w:rPr>
          <w:rFonts w:hint="eastAsia"/>
        </w:rPr>
        <w:t>一级缓存的测试：</w:t>
      </w:r>
    </w:p>
    <w:p w14:paraId="47F76CD0" w14:textId="41C1566A" w:rsidR="00ED5AA0" w:rsidRPr="00ED5AA0" w:rsidRDefault="00ED5AA0" w:rsidP="00806E81">
      <w:pPr>
        <w:pStyle w:val="code"/>
      </w:pPr>
      <w:r w:rsidRPr="00ED5AA0">
        <w:rPr>
          <w:rFonts w:hint="eastAsia"/>
        </w:rPr>
        <w:t>//</w:t>
      </w:r>
      <w:r w:rsidRPr="00ED5AA0">
        <w:rPr>
          <w:rFonts w:ascii="微软雅黑" w:eastAsia="微软雅黑" w:hAnsi="微软雅黑" w:cs="微软雅黑" w:hint="eastAsia"/>
        </w:rPr>
        <w:t>其中一级缓存</w:t>
      </w:r>
      <w:r w:rsidRPr="00ED5AA0">
        <w:rPr>
          <w:rFonts w:hint="eastAsia"/>
        </w:rPr>
        <w:t>mybatis</w:t>
      </w:r>
      <w:r w:rsidRPr="00ED5AA0">
        <w:rPr>
          <w:rFonts w:ascii="微软雅黑" w:eastAsia="微软雅黑" w:hAnsi="微软雅黑" w:cs="微软雅黑" w:hint="eastAsia"/>
        </w:rPr>
        <w:t>是默认支持的，因此不需要在配置文件中打开。</w:t>
      </w:r>
    </w:p>
    <w:p w14:paraId="4E1302D6" w14:textId="260925AF" w:rsidR="00ED5AA0" w:rsidRPr="00ED5AA0" w:rsidRDefault="00ED5AA0" w:rsidP="00806E81">
      <w:pPr>
        <w:pStyle w:val="code"/>
      </w:pPr>
      <w:r w:rsidRPr="00ED5AA0">
        <w:rPr>
          <w:color w:val="BBB529"/>
        </w:rPr>
        <w:t>@org.junit.Test</w:t>
      </w:r>
      <w:r w:rsidRPr="00ED5AA0">
        <w:rPr>
          <w:color w:val="BBB529"/>
        </w:rPr>
        <w:br/>
      </w:r>
      <w:r w:rsidRPr="00ED5AA0">
        <w:rPr>
          <w:color w:val="CC7832"/>
        </w:rPr>
        <w:t xml:space="preserve">public  void </w:t>
      </w:r>
      <w:r w:rsidRPr="00ED5AA0">
        <w:rPr>
          <w:color w:val="FFC66D"/>
        </w:rPr>
        <w:t>findUserById</w:t>
      </w:r>
      <w:r w:rsidRPr="00ED5AA0">
        <w:t>(){</w:t>
      </w:r>
      <w:r w:rsidRPr="00ED5AA0">
        <w:br/>
        <w:t xml:space="preserve">    SqlSession session = </w:t>
      </w:r>
      <w:r w:rsidRPr="00ED5AA0">
        <w:rPr>
          <w:color w:val="9876AA"/>
        </w:rPr>
        <w:t>sqlSessionFactory</w:t>
      </w:r>
      <w:r w:rsidRPr="00ED5AA0">
        <w:t>.openSession()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OrderCustomMapper orderCustomMapper = session.getMapper(OrderCustomMapper.</w:t>
      </w:r>
      <w:r w:rsidRPr="00ED5AA0">
        <w:rPr>
          <w:color w:val="CC7832"/>
        </w:rPr>
        <w:t>class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User user = orderCustomMapper.findUserById(</w:t>
      </w:r>
      <w:r w:rsidRPr="00ED5AA0">
        <w:rPr>
          <w:color w:val="6897BB"/>
        </w:rPr>
        <w:t>3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System.</w:t>
      </w:r>
      <w:r w:rsidRPr="00ED5AA0">
        <w:rPr>
          <w:i/>
          <w:iCs/>
          <w:color w:val="9876AA"/>
        </w:rPr>
        <w:t>out</w:t>
      </w:r>
      <w:r w:rsidRPr="00ED5AA0">
        <w:t>.println(user.toString())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User user1 = orderCustomMapper.findUserById(</w:t>
      </w:r>
      <w:r w:rsidRPr="00ED5AA0">
        <w:rPr>
          <w:color w:val="6897BB"/>
        </w:rPr>
        <w:t>3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System.</w:t>
      </w:r>
      <w:r w:rsidRPr="00ED5AA0">
        <w:rPr>
          <w:i/>
          <w:iCs/>
          <w:color w:val="9876AA"/>
        </w:rPr>
        <w:t>out</w:t>
      </w:r>
      <w:r w:rsidRPr="00ED5AA0">
        <w:t>.println(user1.toString())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session.close()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</w:r>
      <w:r w:rsidRPr="00ED5AA0">
        <w:t>}</w:t>
      </w:r>
    </w:p>
    <w:p w14:paraId="49E1B13C" w14:textId="011B5474" w:rsidR="00ED5AA0" w:rsidRDefault="00ED5AA0" w:rsidP="00A840C4">
      <w:r>
        <w:rPr>
          <w:rFonts w:hint="eastAsia"/>
        </w:rPr>
        <w:t>结果如下，只发出了一次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10838610" w14:textId="1F62AFE3" w:rsidR="00ED5AA0" w:rsidRDefault="00ED5AA0" w:rsidP="00A840C4">
      <w:r>
        <w:rPr>
          <w:noProof/>
        </w:rPr>
        <w:drawing>
          <wp:inline distT="0" distB="0" distL="0" distR="0" wp14:anchorId="03C665C7" wp14:editId="3B0DAEFF">
            <wp:extent cx="5904230" cy="733425"/>
            <wp:effectExtent l="0" t="0" r="12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52BC" w14:textId="7D08501C" w:rsidR="00ED5AA0" w:rsidRDefault="00ED5AA0" w:rsidP="003249EC">
      <w:pPr>
        <w:pStyle w:val="5"/>
      </w:pPr>
      <w:r>
        <w:rPr>
          <w:rFonts w:hint="eastAsia"/>
        </w:rPr>
        <w:t>6.2.3</w:t>
      </w:r>
      <w:r>
        <w:t xml:space="preserve">  </w:t>
      </w:r>
      <w:r>
        <w:rPr>
          <w:rFonts w:hint="eastAsia"/>
        </w:rPr>
        <w:t>一级缓存的应用</w:t>
      </w:r>
    </w:p>
    <w:p w14:paraId="42F643CC" w14:textId="140BF3FC" w:rsidR="00ED5AA0" w:rsidRDefault="00ED5AA0" w:rsidP="00A840C4">
      <w:r>
        <w:tab/>
      </w:r>
      <w:r>
        <w:rPr>
          <w:rFonts w:hint="eastAsia"/>
        </w:rPr>
        <w:t>在实际开发中，</w:t>
      </w:r>
      <w:r>
        <w:rPr>
          <w:rFonts w:hint="eastAsia"/>
        </w:rPr>
        <w:t>mybaits</w:t>
      </w:r>
      <w:r>
        <w:rPr>
          <w:rFonts w:hint="eastAsia"/>
        </w:rPr>
        <w:t>是和</w:t>
      </w:r>
      <w:r>
        <w:rPr>
          <w:rFonts w:hint="eastAsia"/>
        </w:rPr>
        <w:t>spring</w:t>
      </w:r>
      <w:r>
        <w:rPr>
          <w:rFonts w:hint="eastAsia"/>
        </w:rPr>
        <w:t>整合开发的，事务控制在</w:t>
      </w:r>
      <w:r>
        <w:rPr>
          <w:rFonts w:hint="eastAsia"/>
        </w:rPr>
        <w:t>service</w:t>
      </w:r>
      <w:r>
        <w:rPr>
          <w:rFonts w:hint="eastAsia"/>
        </w:rPr>
        <w:t>中。</w:t>
      </w:r>
    </w:p>
    <w:p w14:paraId="299BD853" w14:textId="1A12B2CE" w:rsidR="00ED5AA0" w:rsidRDefault="00ED5AA0" w:rsidP="00A840C4">
      <w:r>
        <w:rPr>
          <w:rFonts w:hint="eastAsia"/>
        </w:rPr>
        <w:t>一个</w:t>
      </w:r>
      <w:r>
        <w:rPr>
          <w:rFonts w:hint="eastAsia"/>
        </w:rPr>
        <w:t>service</w:t>
      </w:r>
      <w:r>
        <w:rPr>
          <w:rFonts w:hint="eastAsia"/>
        </w:rPr>
        <w:t>方法中有很多</w:t>
      </w:r>
      <w:r>
        <w:rPr>
          <w:rFonts w:hint="eastAsia"/>
        </w:rPr>
        <w:t>mapper</w:t>
      </w:r>
      <w:r>
        <w:rPr>
          <w:rFonts w:hint="eastAsia"/>
        </w:rPr>
        <w:t>方法的调用。</w:t>
      </w:r>
    </w:p>
    <w:p w14:paraId="5A6253C3" w14:textId="6D6EE9D6" w:rsidR="00ED5AA0" w:rsidRDefault="00ED5AA0" w:rsidP="00806E81">
      <w:pPr>
        <w:pStyle w:val="code"/>
      </w:pPr>
      <w:r>
        <w:tab/>
        <w:t>S</w:t>
      </w:r>
      <w:r>
        <w:rPr>
          <w:rFonts w:hint="eastAsia"/>
        </w:rPr>
        <w:t>ervice</w:t>
      </w:r>
      <w:r>
        <w:t>{  //</w:t>
      </w:r>
      <w:r>
        <w:rPr>
          <w:rFonts w:ascii="微软雅黑" w:eastAsia="微软雅黑" w:hAnsi="微软雅黑" w:cs="微软雅黑" w:hint="eastAsia"/>
        </w:rPr>
        <w:t>一旦调用</w:t>
      </w:r>
      <w:r>
        <w:rPr>
          <w:rFonts w:hint="eastAsia"/>
        </w:rPr>
        <w:t>service</w:t>
      </w:r>
      <w:r>
        <w:rPr>
          <w:rFonts w:ascii="微软雅黑" w:eastAsia="微软雅黑" w:hAnsi="微软雅黑" w:cs="微软雅黑" w:hint="eastAsia"/>
        </w:rPr>
        <w:t>，会开启事务，创建</w:t>
      </w:r>
      <w:r>
        <w:rPr>
          <w:rFonts w:hint="eastAsia"/>
        </w:rPr>
        <w:t>sqlSession</w:t>
      </w:r>
      <w:r>
        <w:rPr>
          <w:rFonts w:ascii="微软雅黑" w:eastAsia="微软雅黑" w:hAnsi="微软雅黑" w:cs="微软雅黑" w:hint="eastAsia"/>
        </w:rPr>
        <w:t>对象</w:t>
      </w:r>
    </w:p>
    <w:p w14:paraId="530DB931" w14:textId="2E7359B7" w:rsidR="00ED5AA0" w:rsidRDefault="00ED5AA0" w:rsidP="00806E81">
      <w:pPr>
        <w:pStyle w:val="code"/>
      </w:pPr>
      <w:r>
        <w:tab/>
      </w:r>
      <w:r>
        <w:tab/>
      </w: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第一次调用</w:t>
      </w:r>
      <w:r>
        <w:rPr>
          <w:rFonts w:hint="eastAsia"/>
        </w:rPr>
        <w:t>find</w:t>
      </w:r>
      <w:r>
        <w:t>ByID(1)</w:t>
      </w:r>
    </w:p>
    <w:p w14:paraId="1A457AE1" w14:textId="3CA1CD6E" w:rsidR="00ED5AA0" w:rsidRDefault="00ED5AA0" w:rsidP="00806E81">
      <w:pPr>
        <w:pStyle w:val="code"/>
      </w:pPr>
    </w:p>
    <w:p w14:paraId="2652D060" w14:textId="441EB318" w:rsidR="00ED5AA0" w:rsidRDefault="00ED5AA0" w:rsidP="00806E81">
      <w:pPr>
        <w:pStyle w:val="code"/>
      </w:pPr>
      <w:r>
        <w:tab/>
      </w:r>
      <w:r>
        <w:tab/>
        <w:t>//</w:t>
      </w:r>
      <w:r>
        <w:rPr>
          <w:rFonts w:ascii="微软雅黑" w:eastAsia="微软雅黑" w:hAnsi="微软雅黑" w:cs="微软雅黑" w:hint="eastAsia"/>
        </w:rPr>
        <w:t>第二次调用</w:t>
      </w:r>
      <w:r>
        <w:rPr>
          <w:rFonts w:hint="eastAsia"/>
        </w:rPr>
        <w:t>findByID(</w:t>
      </w:r>
      <w:r>
        <w:t>1)</w:t>
      </w:r>
    </w:p>
    <w:p w14:paraId="68C96F71" w14:textId="7EACCF70" w:rsidR="00ED5AA0" w:rsidRDefault="00ED5AA0" w:rsidP="00806E81">
      <w:pPr>
        <w:pStyle w:val="code"/>
      </w:pPr>
      <w:r>
        <w:lastRenderedPageBreak/>
        <w:t>}//</w:t>
      </w:r>
      <w:r>
        <w:rPr>
          <w:rFonts w:ascii="微软雅黑" w:eastAsia="微软雅黑" w:hAnsi="微软雅黑" w:cs="微软雅黑" w:hint="eastAsia"/>
        </w:rPr>
        <w:t>方法结束，会调用</w:t>
      </w:r>
      <w:r>
        <w:rPr>
          <w:rFonts w:hint="eastAsia"/>
        </w:rPr>
        <w:t>sqlSession</w:t>
      </w:r>
      <w:r>
        <w:t>.close()</w:t>
      </w:r>
      <w:r>
        <w:rPr>
          <w:rFonts w:ascii="微软雅黑" w:eastAsia="微软雅黑" w:hAnsi="微软雅黑" w:cs="微软雅黑" w:hint="eastAsia"/>
        </w:rPr>
        <w:t>。</w:t>
      </w:r>
    </w:p>
    <w:p w14:paraId="469EEF14" w14:textId="78302F11" w:rsidR="003249EC" w:rsidRPr="00ED5AA0" w:rsidRDefault="003249EC" w:rsidP="00ED5AA0">
      <w:pPr>
        <w:ind w:firstLine="720"/>
        <w:rPr>
          <w:rFonts w:hint="eastAsia"/>
        </w:rPr>
      </w:pPr>
      <w:r>
        <w:rPr>
          <w:rFonts w:hint="eastAsia"/>
        </w:rPr>
        <w:t>因此，只要在</w:t>
      </w:r>
      <w:r>
        <w:rPr>
          <w:rFonts w:hint="eastAsia"/>
        </w:rPr>
        <w:t>service</w:t>
      </w:r>
      <w:r>
        <w:rPr>
          <w:rFonts w:hint="eastAsia"/>
        </w:rPr>
        <w:t>的方法体中，总是走一级缓存的，但是如果两次调用</w:t>
      </w:r>
      <w:r>
        <w:rPr>
          <w:rFonts w:hint="eastAsia"/>
        </w:rPr>
        <w:t>service</w:t>
      </w:r>
      <w:r>
        <w:rPr>
          <w:rFonts w:hint="eastAsia"/>
        </w:rPr>
        <w:t>是不走一级缓存的。</w:t>
      </w:r>
    </w:p>
    <w:p w14:paraId="3138D495" w14:textId="4722EF4F" w:rsidR="00757BD0" w:rsidRDefault="00757BD0" w:rsidP="00757BD0">
      <w:pPr>
        <w:pStyle w:val="4"/>
      </w:pPr>
      <w:r>
        <w:rPr>
          <w:rFonts w:hint="eastAsia"/>
        </w:rPr>
        <w:t>6</w:t>
      </w:r>
      <w:r w:rsidR="006C532A">
        <w:rPr>
          <w:rFonts w:hint="eastAsia"/>
        </w:rPr>
        <w:t>.3</w:t>
      </w:r>
      <w:r>
        <w:t xml:space="preserve">  </w:t>
      </w:r>
      <w:r>
        <w:rPr>
          <w:rFonts w:hint="eastAsia"/>
        </w:rPr>
        <w:t>二级缓存</w:t>
      </w:r>
    </w:p>
    <w:p w14:paraId="224396A6" w14:textId="61DA70CD" w:rsidR="00102A5F" w:rsidRDefault="00102A5F" w:rsidP="00102A5F">
      <w:pPr>
        <w:pStyle w:val="5"/>
      </w:pPr>
      <w:r>
        <w:rPr>
          <w:rFonts w:hint="eastAsia"/>
        </w:rPr>
        <w:t>6.3.1</w:t>
      </w:r>
      <w:r>
        <w:t xml:space="preserve">  </w:t>
      </w:r>
      <w:r>
        <w:rPr>
          <w:rFonts w:hint="eastAsia"/>
        </w:rPr>
        <w:t>二级缓存的原理</w:t>
      </w:r>
    </w:p>
    <w:p w14:paraId="14265B6A" w14:textId="3FA6F095" w:rsidR="00102A5F" w:rsidRDefault="00102A5F" w:rsidP="00102A5F">
      <w:r>
        <w:rPr>
          <w:noProof/>
        </w:rPr>
        <w:drawing>
          <wp:inline distT="0" distB="0" distL="0" distR="0" wp14:anchorId="35E8DD44" wp14:editId="32A71B4E">
            <wp:extent cx="5904230" cy="3388995"/>
            <wp:effectExtent l="0" t="0" r="127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54C1" w14:textId="1AA6DB0F" w:rsidR="00102A5F" w:rsidRDefault="00102A5F" w:rsidP="00102A5F"/>
    <w:p w14:paraId="0E2EA0F3" w14:textId="11BC99B5" w:rsidR="00102A5F" w:rsidRDefault="00102A5F" w:rsidP="00102A5F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中，默认是不支持二级缓存的，因此需要开启二级缓存</w:t>
      </w:r>
    </w:p>
    <w:p w14:paraId="0B617D94" w14:textId="583263CF" w:rsidR="00102A5F" w:rsidRDefault="00102A5F" w:rsidP="00102A5F"/>
    <w:p w14:paraId="202BEC25" w14:textId="3E1EC768" w:rsidR="00102A5F" w:rsidRDefault="00102A5F" w:rsidP="00102A5F">
      <w:r>
        <w:tab/>
      </w:r>
      <w:r>
        <w:rPr>
          <w:rFonts w:hint="eastAsia"/>
        </w:rPr>
        <w:t>sqlSession1</w:t>
      </w:r>
      <w:r>
        <w:rPr>
          <w:rFonts w:hint="eastAsia"/>
        </w:rPr>
        <w:t>去查询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的用户信息，查询到的用户信息存入到二级缓存中</w:t>
      </w:r>
    </w:p>
    <w:p w14:paraId="3DD4AF62" w14:textId="0CDDBC87" w:rsidR="00102A5F" w:rsidRDefault="00102A5F" w:rsidP="00102A5F">
      <w:r>
        <w:tab/>
      </w:r>
      <w:r>
        <w:rPr>
          <w:rFonts w:hint="eastAsia"/>
        </w:rPr>
        <w:t>sqlSession2</w:t>
      </w:r>
      <w:r>
        <w:rPr>
          <w:rFonts w:hint="eastAsia"/>
        </w:rPr>
        <w:t>去查询</w:t>
      </w:r>
      <w:r>
        <w:rPr>
          <w:rFonts w:hint="eastAsia"/>
        </w:rPr>
        <w:t>id=1</w:t>
      </w:r>
      <w:r>
        <w:rPr>
          <w:rFonts w:hint="eastAsia"/>
        </w:rPr>
        <w:t>的用户信息，会从二级缓存中读取。</w:t>
      </w:r>
    </w:p>
    <w:p w14:paraId="31964948" w14:textId="502F876A" w:rsidR="00102A5F" w:rsidRDefault="00102A5F" w:rsidP="00102A5F">
      <w:r>
        <w:tab/>
      </w:r>
      <w:r>
        <w:rPr>
          <w:rFonts w:hint="eastAsia"/>
        </w:rPr>
        <w:t>sqlSession3</w:t>
      </w:r>
      <w:r>
        <w:rPr>
          <w:rFonts w:hint="eastAsia"/>
        </w:rPr>
        <w:t>执行提交（</w:t>
      </w:r>
      <w:r>
        <w:rPr>
          <w:rFonts w:hint="eastAsia"/>
        </w:rPr>
        <w:t>commit</w:t>
      </w:r>
      <w:r>
        <w:rPr>
          <w:rFonts w:hint="eastAsia"/>
        </w:rPr>
        <w:t>）操作时，会清空二级缓存。</w:t>
      </w:r>
    </w:p>
    <w:p w14:paraId="4A6ABD4E" w14:textId="4CD942FA" w:rsidR="00102A5F" w:rsidRDefault="00102A5F" w:rsidP="00102A5F"/>
    <w:p w14:paraId="45EB4B2F" w14:textId="2919E2B0" w:rsidR="00102A5F" w:rsidRDefault="00102A5F" w:rsidP="00102A5F">
      <w:r>
        <w:tab/>
      </w:r>
      <w:r>
        <w:rPr>
          <w:rFonts w:hint="eastAsia"/>
        </w:rPr>
        <w:t>从上面的流程可以看出，不同的</w:t>
      </w:r>
      <w:r>
        <w:rPr>
          <w:rFonts w:hint="eastAsia"/>
        </w:rPr>
        <w:t>sqlSession</w:t>
      </w:r>
      <w:r>
        <w:rPr>
          <w:rFonts w:hint="eastAsia"/>
        </w:rPr>
        <w:t>可以通过二级缓存来优化数据库的查询操作。多个</w:t>
      </w:r>
      <w:r>
        <w:rPr>
          <w:rFonts w:hint="eastAsia"/>
        </w:rPr>
        <w:t>sqlSession</w:t>
      </w:r>
      <w:r>
        <w:rPr>
          <w:rFonts w:hint="eastAsia"/>
        </w:rPr>
        <w:t>可以共享一个</w:t>
      </w:r>
      <w:r>
        <w:rPr>
          <w:rFonts w:hint="eastAsia"/>
        </w:rPr>
        <w:t>UserMapper</w:t>
      </w:r>
      <w:r>
        <w:rPr>
          <w:rFonts w:hint="eastAsia"/>
        </w:rPr>
        <w:t>的缓存区域。</w:t>
      </w:r>
    </w:p>
    <w:p w14:paraId="611A4397" w14:textId="1D141922" w:rsidR="00102A5F" w:rsidRDefault="00102A5F" w:rsidP="00102A5F"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w:r w:rsidRPr="00102A5F">
        <w:rPr>
          <w:rFonts w:hint="eastAsia"/>
          <w:b/>
        </w:rPr>
        <w:t>二级缓存是</w:t>
      </w:r>
      <w:r w:rsidRPr="00102A5F">
        <w:rPr>
          <w:rFonts w:hint="eastAsia"/>
          <w:b/>
        </w:rPr>
        <w:t>mapper</w:t>
      </w:r>
      <w:r w:rsidRPr="00102A5F">
        <w:rPr>
          <w:rFonts w:hint="eastAsia"/>
          <w:b/>
        </w:rPr>
        <w:t>级别的</w:t>
      </w:r>
      <w:r>
        <w:rPr>
          <w:rFonts w:hint="eastAsia"/>
        </w:rPr>
        <w:t>，因此二级缓存区域时按照</w:t>
      </w:r>
      <w:r>
        <w:rPr>
          <w:rFonts w:hint="eastAsia"/>
        </w:rPr>
        <w:t>namespace</w:t>
      </w:r>
      <w:r>
        <w:rPr>
          <w:rFonts w:hint="eastAsia"/>
        </w:rPr>
        <w:t>划分的。即，</w:t>
      </w:r>
      <w:r w:rsidRPr="00102A5F">
        <w:rPr>
          <w:rFonts w:hint="eastAsia"/>
          <w:b/>
        </w:rPr>
        <w:t>每一个</w:t>
      </w:r>
      <w:r w:rsidRPr="00102A5F">
        <w:rPr>
          <w:rFonts w:hint="eastAsia"/>
          <w:b/>
        </w:rPr>
        <w:t>namespace</w:t>
      </w:r>
      <w:r w:rsidRPr="00102A5F">
        <w:rPr>
          <w:rFonts w:hint="eastAsia"/>
          <w:b/>
        </w:rPr>
        <w:t>的</w:t>
      </w:r>
      <w:r w:rsidRPr="00102A5F">
        <w:rPr>
          <w:rFonts w:hint="eastAsia"/>
          <w:b/>
        </w:rPr>
        <w:t>mapper</w:t>
      </w:r>
      <w:r w:rsidRPr="00102A5F">
        <w:rPr>
          <w:rFonts w:hint="eastAsia"/>
          <w:b/>
        </w:rPr>
        <w:t>有一个二级缓存区域</w:t>
      </w:r>
      <w:r>
        <w:rPr>
          <w:rFonts w:hint="eastAsia"/>
        </w:rPr>
        <w:t>。</w:t>
      </w:r>
    </w:p>
    <w:p w14:paraId="7D27F5CC" w14:textId="7EFE0D38" w:rsidR="00102A5F" w:rsidRDefault="00102A5F" w:rsidP="00102A5F">
      <w:pPr>
        <w:pStyle w:val="5"/>
      </w:pPr>
      <w:r>
        <w:rPr>
          <w:rFonts w:hint="eastAsia"/>
        </w:rPr>
        <w:t>6.3.2</w:t>
      </w:r>
      <w:r>
        <w:t xml:space="preserve">  </w:t>
      </w:r>
      <w:r>
        <w:rPr>
          <w:rFonts w:hint="eastAsia"/>
        </w:rPr>
        <w:t>二级缓存的测试</w:t>
      </w:r>
    </w:p>
    <w:p w14:paraId="734E28A2" w14:textId="2594D333" w:rsidR="00102A5F" w:rsidRPr="00102A5F" w:rsidRDefault="00102A5F" w:rsidP="00102A5F">
      <w:pPr>
        <w:rPr>
          <w:b/>
          <w:i/>
          <w:u w:val="single"/>
        </w:rPr>
      </w:pPr>
      <w:r>
        <w:rPr>
          <w:rFonts w:hint="eastAsia"/>
        </w:rPr>
        <w:t xml:space="preserve"> </w:t>
      </w:r>
      <w:r w:rsidRPr="00102A5F">
        <w:rPr>
          <w:rFonts w:hint="eastAsia"/>
          <w:b/>
          <w:i/>
          <w:u w:val="single"/>
        </w:rPr>
        <w:t>开启二级缓存</w:t>
      </w:r>
    </w:p>
    <w:p w14:paraId="19C13056" w14:textId="15E0971A" w:rsidR="00102A5F" w:rsidRDefault="00102A5F" w:rsidP="00806E81">
      <w:pPr>
        <w:pStyle w:val="code"/>
      </w:pPr>
      <w:r>
        <w:t>&lt;settings&gt;</w:t>
      </w:r>
      <w:r w:rsidRPr="00102A5F">
        <w:br/>
        <w:t xml:space="preserve">    </w:t>
      </w:r>
      <w:r w:rsidRPr="00102A5F">
        <w:rPr>
          <w:color w:val="808080"/>
        </w:rPr>
        <w:t>&lt;!--</w:t>
      </w:r>
      <w:r w:rsidRPr="00102A5F">
        <w:rPr>
          <w:rFonts w:ascii="微软雅黑" w:eastAsia="微软雅黑" w:hAnsi="微软雅黑" w:cs="微软雅黑" w:hint="eastAsia"/>
          <w:color w:val="808080"/>
        </w:rPr>
        <w:t>开启二级缓存</w:t>
      </w:r>
      <w:r w:rsidRPr="00102A5F">
        <w:rPr>
          <w:color w:val="808080"/>
        </w:rPr>
        <w:t>--&gt;</w:t>
      </w:r>
      <w:r w:rsidRPr="00102A5F">
        <w:rPr>
          <w:color w:val="808080"/>
        </w:rPr>
        <w:br/>
        <w:t xml:space="preserve">    </w:t>
      </w:r>
      <w:r w:rsidRPr="00102A5F">
        <w:t xml:space="preserve">&lt;setting </w:t>
      </w:r>
      <w:r w:rsidRPr="00102A5F">
        <w:rPr>
          <w:color w:val="BABABA"/>
        </w:rPr>
        <w:t>name</w:t>
      </w:r>
      <w:r w:rsidRPr="00102A5F">
        <w:rPr>
          <w:color w:val="6A8759"/>
        </w:rPr>
        <w:t xml:space="preserve">="cacheEnabled" </w:t>
      </w:r>
      <w:r w:rsidRPr="00102A5F">
        <w:rPr>
          <w:color w:val="BABABA"/>
        </w:rPr>
        <w:t>value</w:t>
      </w:r>
      <w:r w:rsidRPr="00102A5F">
        <w:rPr>
          <w:color w:val="6A8759"/>
        </w:rPr>
        <w:t>="true"</w:t>
      </w:r>
      <w:r w:rsidRPr="00102A5F">
        <w:t>&gt;&lt;/setting&gt;</w:t>
      </w:r>
      <w:r w:rsidRPr="00102A5F">
        <w:br/>
        <w:t>&lt;/settings&gt;</w:t>
      </w:r>
    </w:p>
    <w:p w14:paraId="64117D49" w14:textId="023BC47F" w:rsidR="00961D41" w:rsidRDefault="00961D41" w:rsidP="00806E81">
      <w:pPr>
        <w:pStyle w:val="code"/>
      </w:pPr>
    </w:p>
    <w:p w14:paraId="49EDF66E" w14:textId="29C8D534" w:rsidR="00961D41" w:rsidRP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t>开启</w:t>
      </w:r>
      <w:r w:rsidRPr="00961D41">
        <w:rPr>
          <w:rFonts w:hint="eastAsia"/>
        </w:rPr>
        <w:t>mapper</w:t>
      </w:r>
      <w:r w:rsidRPr="00961D41">
        <w:rPr>
          <w:rFonts w:ascii="微软雅黑" w:eastAsia="微软雅黑" w:hAnsi="微软雅黑" w:cs="微软雅黑" w:hint="eastAsia"/>
        </w:rPr>
        <w:t>的二级缓存区域</w:t>
      </w:r>
    </w:p>
    <w:p w14:paraId="208154D1" w14:textId="77777777" w:rsidR="00961D41" w:rsidRPr="00961D41" w:rsidRDefault="00961D41" w:rsidP="00806E81">
      <w:pPr>
        <w:pStyle w:val="code"/>
        <w:rPr>
          <w:color w:val="A9B7C6"/>
        </w:rPr>
      </w:pPr>
      <w:r w:rsidRPr="00961D41">
        <w:t>&lt;cache/&gt;</w:t>
      </w:r>
    </w:p>
    <w:p w14:paraId="18A7FB05" w14:textId="183B7150" w:rsidR="00961D41" w:rsidRDefault="00961D41" w:rsidP="00806E81">
      <w:pPr>
        <w:pStyle w:val="code"/>
      </w:pPr>
    </w:p>
    <w:p w14:paraId="3B76C781" w14:textId="61535E52" w:rsid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lastRenderedPageBreak/>
        <w:t>对</w:t>
      </w:r>
      <w:r w:rsidRPr="00961D41">
        <w:rPr>
          <w:rFonts w:hint="eastAsia"/>
        </w:rPr>
        <w:t>pojo</w:t>
      </w:r>
      <w:r w:rsidRPr="00961D41">
        <w:rPr>
          <w:rFonts w:ascii="微软雅黑" w:eastAsia="微软雅黑" w:hAnsi="微软雅黑" w:cs="微软雅黑" w:hint="eastAsia"/>
        </w:rPr>
        <w:t>实现序列化</w:t>
      </w:r>
    </w:p>
    <w:p w14:paraId="56565730" w14:textId="5BD72A5F" w:rsidR="00961D41" w:rsidRDefault="00961D41" w:rsidP="00806E81">
      <w:pPr>
        <w:pStyle w:val="code"/>
      </w:pPr>
      <w:r w:rsidRPr="00961D41">
        <w:tab/>
      </w:r>
      <w:r w:rsidRPr="00961D41">
        <w:rPr>
          <w:rFonts w:ascii="微软雅黑" w:eastAsia="微软雅黑" w:hAnsi="微软雅黑" w:cs="微软雅黑" w:hint="eastAsia"/>
        </w:rPr>
        <w:t>因为二级缓存的存储介质不一定是内存，因此，序列化和反序列化就很重要了。</w:t>
      </w:r>
    </w:p>
    <w:p w14:paraId="688164C9" w14:textId="4681CB3A" w:rsidR="00961D41" w:rsidRDefault="00961D41" w:rsidP="00806E81">
      <w:pPr>
        <w:pStyle w:val="code"/>
      </w:pPr>
    </w:p>
    <w:p w14:paraId="7C5E4363" w14:textId="2BCE2363" w:rsidR="00961D41" w:rsidRPr="00961D41" w:rsidRDefault="00961D41" w:rsidP="00806E81">
      <w:pPr>
        <w:pStyle w:val="code"/>
      </w:pPr>
      <w:r w:rsidRPr="00961D41">
        <w:rPr>
          <w:rFonts w:hint="eastAsia"/>
        </w:rPr>
        <w:t>T</w:t>
      </w:r>
      <w:r w:rsidRPr="00961D41">
        <w:t>est.java</w:t>
      </w:r>
    </w:p>
    <w:p w14:paraId="52D7EE3E" w14:textId="77777777" w:rsidR="00961D41" w:rsidRDefault="00961D41" w:rsidP="00806E81">
      <w:pPr>
        <w:pStyle w:val="code"/>
        <w:rPr>
          <w:color w:val="CC7832"/>
        </w:rPr>
      </w:pPr>
      <w:r w:rsidRPr="00961D41">
        <w:rPr>
          <w:color w:val="BBB529"/>
        </w:rPr>
        <w:t>@org.junit.Test</w:t>
      </w:r>
      <w:r w:rsidRPr="00961D41">
        <w:rPr>
          <w:color w:val="BBB529"/>
        </w:rPr>
        <w:br/>
      </w:r>
      <w:r w:rsidRPr="00961D41">
        <w:rPr>
          <w:color w:val="CC7832"/>
        </w:rPr>
        <w:t xml:space="preserve">public  void </w:t>
      </w:r>
      <w:r w:rsidRPr="00961D41">
        <w:rPr>
          <w:color w:val="FFC66D"/>
        </w:rPr>
        <w:t>findUserById</w:t>
      </w:r>
      <w:r w:rsidRPr="00961D41">
        <w:t>(){</w:t>
      </w:r>
      <w:r w:rsidRPr="00961D41">
        <w:br/>
        <w:t xml:space="preserve">    SqlSession session = </w:t>
      </w:r>
      <w:r w:rsidRPr="00961D41">
        <w:rPr>
          <w:color w:val="9876AA"/>
        </w:rPr>
        <w:t>sqlSessionFactory</w:t>
      </w:r>
      <w:r w:rsidRPr="00961D41">
        <w:t>.openSession()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OrderCustomMapper orderCustomMapper = session.getMapper(OrderCustomMapper.</w:t>
      </w:r>
      <w:r w:rsidRPr="00961D41">
        <w:rPr>
          <w:color w:val="CC7832"/>
        </w:rPr>
        <w:t>class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User user = orderCustomMapper.findUserById(</w:t>
      </w:r>
      <w:r w:rsidRPr="00961D41">
        <w:rPr>
          <w:color w:val="6897BB"/>
        </w:rPr>
        <w:t>3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System.</w:t>
      </w:r>
      <w:r w:rsidRPr="00961D41">
        <w:rPr>
          <w:i/>
          <w:iCs/>
          <w:color w:val="9876AA"/>
        </w:rPr>
        <w:t>out</w:t>
      </w:r>
      <w:r w:rsidRPr="00961D41">
        <w:t>.println(user.toString())</w:t>
      </w:r>
      <w:r w:rsidRPr="00961D41">
        <w:rPr>
          <w:color w:val="CC7832"/>
        </w:rPr>
        <w:t>;</w:t>
      </w:r>
    </w:p>
    <w:p w14:paraId="05666620" w14:textId="636D52F2" w:rsidR="00961D41" w:rsidRPr="00961D41" w:rsidRDefault="00961D41" w:rsidP="00806E81">
      <w:pPr>
        <w:pStyle w:val="code"/>
      </w:pPr>
      <w:r>
        <w:rPr>
          <w:color w:val="CC7832"/>
        </w:rPr>
        <w:t>//</w:t>
      </w:r>
      <w:r>
        <w:rPr>
          <w:rFonts w:ascii="微软雅黑" w:eastAsia="微软雅黑" w:hAnsi="微软雅黑" w:cs="微软雅黑" w:hint="eastAsia"/>
          <w:color w:val="CC7832"/>
        </w:rPr>
        <w:t>如果不关闭，是写不到二级缓存区域的。</w:t>
      </w:r>
      <w:r w:rsidRPr="00961D41">
        <w:rPr>
          <w:color w:val="CC7832"/>
        </w:rPr>
        <w:br/>
        <w:t xml:space="preserve">    </w:t>
      </w:r>
      <w:r w:rsidRPr="00961D41">
        <w:t>session.close()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</w:r>
      <w:r w:rsidRPr="00961D41">
        <w:rPr>
          <w:color w:val="CC7832"/>
        </w:rPr>
        <w:br/>
      </w:r>
      <w:r w:rsidRPr="00961D41">
        <w:rPr>
          <w:color w:val="CC7832"/>
        </w:rPr>
        <w:br/>
        <w:t xml:space="preserve">    </w:t>
      </w:r>
      <w:r w:rsidRPr="00961D41">
        <w:t xml:space="preserve">SqlSession session1 = </w:t>
      </w:r>
      <w:r w:rsidRPr="00961D41">
        <w:rPr>
          <w:color w:val="9876AA"/>
        </w:rPr>
        <w:t>sqlSessionFactory</w:t>
      </w:r>
      <w:r w:rsidRPr="00961D41">
        <w:t>.openSession()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OrderCustomMapper orderCustomMapper1 = session1.getMapper(OrderCustomMapper.</w:t>
      </w:r>
      <w:r w:rsidRPr="00961D41">
        <w:rPr>
          <w:color w:val="CC7832"/>
        </w:rPr>
        <w:t>class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User user1 = orderCustomMapper1.findUserById(</w:t>
      </w:r>
      <w:r w:rsidRPr="00961D41">
        <w:rPr>
          <w:color w:val="6897BB"/>
        </w:rPr>
        <w:t>3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System.</w:t>
      </w:r>
      <w:r w:rsidRPr="00961D41">
        <w:rPr>
          <w:i/>
          <w:iCs/>
          <w:color w:val="9876AA"/>
        </w:rPr>
        <w:t>out</w:t>
      </w:r>
      <w:r w:rsidRPr="00961D41">
        <w:t>.println(user1.toString())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session1.close()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</w:r>
      <w:r w:rsidRPr="00961D41">
        <w:t>}</w:t>
      </w:r>
    </w:p>
    <w:p w14:paraId="1E30563F" w14:textId="77777777" w:rsidR="00961D41" w:rsidRPr="00961D41" w:rsidRDefault="00961D41" w:rsidP="00806E81">
      <w:pPr>
        <w:pStyle w:val="code"/>
      </w:pPr>
    </w:p>
    <w:p w14:paraId="1031415E" w14:textId="73FD4D48" w:rsidR="00961D41" w:rsidRDefault="00961D41" w:rsidP="00806E81">
      <w:pPr>
        <w:pStyle w:val="code"/>
      </w:pPr>
    </w:p>
    <w:p w14:paraId="578ACBE6" w14:textId="22D6CF71" w:rsidR="00961D41" w:rsidRP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t>结果如下，只发送了一次</w:t>
      </w:r>
      <w:r w:rsidRPr="00961D41">
        <w:rPr>
          <w:rFonts w:hint="eastAsia"/>
        </w:rPr>
        <w:t>sql</w:t>
      </w:r>
      <w:r w:rsidRPr="00961D41">
        <w:rPr>
          <w:rFonts w:ascii="微软雅黑" w:eastAsia="微软雅黑" w:hAnsi="微软雅黑" w:cs="微软雅黑" w:hint="eastAsia"/>
        </w:rPr>
        <w:t>语句</w:t>
      </w:r>
    </w:p>
    <w:p w14:paraId="25E0F8AB" w14:textId="628E7EA2" w:rsidR="00961D41" w:rsidRDefault="00961D41" w:rsidP="00806E81">
      <w:pPr>
        <w:pStyle w:val="code"/>
        <w:rPr>
          <w:color w:val="6A8759"/>
        </w:rPr>
      </w:pPr>
      <w:r>
        <w:rPr>
          <w:noProof/>
        </w:rPr>
        <w:drawing>
          <wp:inline distT="0" distB="0" distL="0" distR="0" wp14:anchorId="14702BC4" wp14:editId="06C3B308">
            <wp:extent cx="5904230" cy="1464945"/>
            <wp:effectExtent l="0" t="0" r="127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171" w14:textId="3EF0D078" w:rsidR="00BA175F" w:rsidRDefault="00BA175F" w:rsidP="00806E81">
      <w:pPr>
        <w:pStyle w:val="code"/>
      </w:pPr>
    </w:p>
    <w:p w14:paraId="377A56AC" w14:textId="7EA1B1DF" w:rsidR="00BA175F" w:rsidRDefault="00BA175F" w:rsidP="00806E81">
      <w:pPr>
        <w:pStyle w:val="code"/>
      </w:pPr>
      <w:r>
        <w:rPr>
          <w:rFonts w:hint="eastAsia"/>
        </w:rPr>
        <w:t>userCache</w:t>
      </w:r>
      <w:r>
        <w:rPr>
          <w:rFonts w:ascii="微软雅黑" w:eastAsia="微软雅黑" w:hAnsi="微软雅黑" w:cs="微软雅黑" w:hint="eastAsia"/>
        </w:rPr>
        <w:t>配置：</w:t>
      </w:r>
    </w:p>
    <w:p w14:paraId="1C31BD89" w14:textId="005C09F7" w:rsidR="00BA175F" w:rsidRDefault="00BA175F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在</w:t>
      </w:r>
      <w:r>
        <w:rPr>
          <w:rFonts w:hint="eastAsia"/>
        </w:rPr>
        <w:t>select</w:t>
      </w:r>
      <w:r>
        <w:rPr>
          <w:rFonts w:ascii="微软雅黑" w:eastAsia="微软雅黑" w:hAnsi="微软雅黑" w:cs="微软雅黑" w:hint="eastAsia"/>
        </w:rPr>
        <w:t>语句中，可以设置</w:t>
      </w:r>
      <w:r>
        <w:rPr>
          <w:rFonts w:hint="eastAsia"/>
        </w:rPr>
        <w:t>userCache</w:t>
      </w:r>
      <w:r>
        <w:rPr>
          <w:rFonts w:ascii="微软雅黑" w:eastAsia="微软雅黑" w:hAnsi="微软雅黑" w:cs="微软雅黑" w:hint="eastAsia"/>
        </w:rPr>
        <w:t>，禁用二级缓存，这样每次查询这样的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时，就不会存储到二级缓存中。适应变化比较多的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查询语句。</w:t>
      </w:r>
    </w:p>
    <w:p w14:paraId="7267060B" w14:textId="77777777" w:rsidR="00BA175F" w:rsidRPr="00BA175F" w:rsidRDefault="00BA175F" w:rsidP="00806E81">
      <w:pPr>
        <w:pStyle w:val="code"/>
        <w:rPr>
          <w:color w:val="A9B7C6"/>
        </w:rPr>
      </w:pPr>
      <w:r w:rsidRPr="00BA175F">
        <w:t xml:space="preserve">&lt;select </w:t>
      </w:r>
      <w:r w:rsidRPr="00BA175F">
        <w:rPr>
          <w:color w:val="BABABA"/>
        </w:rPr>
        <w:t>id</w:t>
      </w:r>
      <w:r w:rsidRPr="00BA175F">
        <w:t xml:space="preserve">="findUserById" </w:t>
      </w:r>
      <w:r w:rsidRPr="00BA175F">
        <w:rPr>
          <w:color w:val="BABABA"/>
        </w:rPr>
        <w:t>parameterType</w:t>
      </w:r>
      <w:r w:rsidRPr="00BA175F">
        <w:t xml:space="preserve">="int" </w:t>
      </w:r>
      <w:r w:rsidRPr="00BA175F">
        <w:rPr>
          <w:color w:val="BABABA"/>
        </w:rPr>
        <w:t>resultType</w:t>
      </w:r>
      <w:r w:rsidRPr="00BA175F">
        <w:t xml:space="preserve">="cn.edu.scnu.pojo.User" </w:t>
      </w:r>
      <w:r w:rsidRPr="00BA175F">
        <w:rPr>
          <w:color w:val="FF0000"/>
        </w:rPr>
        <w:t>useCache="false"</w:t>
      </w:r>
      <w:r w:rsidRPr="00BA175F">
        <w:t>&gt;</w:t>
      </w:r>
      <w:r w:rsidRPr="00BA175F">
        <w:br/>
        <w:t xml:space="preserve">    </w:t>
      </w:r>
      <w:r w:rsidRPr="00BA175F">
        <w:rPr>
          <w:color w:val="A9B7C6"/>
        </w:rPr>
        <w:t xml:space="preserve">select </w:t>
      </w:r>
      <w:r w:rsidRPr="00BA175F">
        <w:rPr>
          <w:color w:val="FFC66D"/>
        </w:rPr>
        <w:t xml:space="preserve">* </w:t>
      </w:r>
      <w:r w:rsidRPr="00BA175F">
        <w:rPr>
          <w:color w:val="A9B7C6"/>
        </w:rPr>
        <w:t>from users where id=#{id}</w:t>
      </w:r>
      <w:r w:rsidRPr="00BA175F">
        <w:rPr>
          <w:color w:val="A9B7C6"/>
        </w:rPr>
        <w:br/>
      </w:r>
      <w:r w:rsidRPr="00BA175F">
        <w:t>&lt;/select&gt;</w:t>
      </w:r>
    </w:p>
    <w:p w14:paraId="65F6EA85" w14:textId="33C0E8BD" w:rsidR="00BA175F" w:rsidRDefault="00BA175F" w:rsidP="00806E81">
      <w:pPr>
        <w:pStyle w:val="code"/>
      </w:pPr>
    </w:p>
    <w:p w14:paraId="0AAD7C25" w14:textId="7424F6F3" w:rsidR="00BA175F" w:rsidRDefault="00BA175F" w:rsidP="00806E81">
      <w:pPr>
        <w:pStyle w:val="code"/>
      </w:pPr>
      <w:r>
        <w:rPr>
          <w:rFonts w:ascii="微软雅黑" w:eastAsia="微软雅黑" w:hAnsi="微软雅黑" w:cs="微软雅黑" w:hint="eastAsia"/>
        </w:rPr>
        <w:t>刷新缓存</w:t>
      </w:r>
    </w:p>
    <w:p w14:paraId="73786A0E" w14:textId="0DF086B2" w:rsidR="00BA175F" w:rsidRDefault="00BA175F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每次执行</w:t>
      </w:r>
      <w:r>
        <w:rPr>
          <w:rFonts w:hint="eastAsia"/>
        </w:rPr>
        <w:t>insert</w:t>
      </w:r>
      <w:r>
        <w:rPr>
          <w:rFonts w:ascii="微软雅黑" w:eastAsia="微软雅黑" w:hAnsi="微软雅黑" w:cs="微软雅黑" w:hint="eastAsia"/>
        </w:rPr>
        <w:t>这种需要</w:t>
      </w:r>
      <w:r>
        <w:rPr>
          <w:rFonts w:hint="eastAsia"/>
        </w:rPr>
        <w:t>commit</w:t>
      </w:r>
      <w:r>
        <w:rPr>
          <w:rFonts w:ascii="微软雅黑" w:eastAsia="微软雅黑" w:hAnsi="微软雅黑" w:cs="微软雅黑" w:hint="eastAsia"/>
        </w:rPr>
        <w:t>的语句，都会自动刷新缓存，如果不想刷新缓存可以设置</w:t>
      </w:r>
      <w:r>
        <w:t>f</w:t>
      </w:r>
      <w:r>
        <w:rPr>
          <w:rFonts w:hint="eastAsia"/>
        </w:rPr>
        <w:t>lushCache=“false</w:t>
      </w:r>
      <w:r>
        <w:t>”</w:t>
      </w:r>
    </w:p>
    <w:p w14:paraId="7E5B6560" w14:textId="1F5DDEB4" w:rsidR="00BA175F" w:rsidRPr="00BA175F" w:rsidRDefault="00BA175F" w:rsidP="00806E81">
      <w:pPr>
        <w:pStyle w:val="code"/>
        <w:rPr>
          <w:color w:val="A9B7C6"/>
        </w:rPr>
      </w:pPr>
      <w:r>
        <w:rPr>
          <w:color w:val="BABABA"/>
        </w:rPr>
        <w:t>&lt;insert</w:t>
      </w:r>
      <w:r w:rsidR="000762EA">
        <w:rPr>
          <w:color w:val="BABABA"/>
        </w:rPr>
        <w:t xml:space="preserve"> </w:t>
      </w:r>
      <w:r w:rsidRPr="00BA175F">
        <w:rPr>
          <w:color w:val="BABABA"/>
        </w:rPr>
        <w:t>id</w:t>
      </w:r>
      <w:r w:rsidRPr="00BA175F">
        <w:t>="</w:t>
      </w:r>
      <w:r w:rsidR="000762EA">
        <w:t>insetUser</w:t>
      </w:r>
      <w:r w:rsidRPr="00BA175F">
        <w:t xml:space="preserve">"  </w:t>
      </w:r>
      <w:r w:rsidRPr="00BA175F">
        <w:rPr>
          <w:color w:val="BABABA"/>
        </w:rPr>
        <w:t>flushCache</w:t>
      </w:r>
      <w:r w:rsidRPr="00BA175F">
        <w:t>="false"&gt;</w:t>
      </w:r>
    </w:p>
    <w:p w14:paraId="5F6C13C2" w14:textId="77777777" w:rsidR="00BA175F" w:rsidRPr="00BA175F" w:rsidRDefault="00BA175F" w:rsidP="00806E81">
      <w:pPr>
        <w:pStyle w:val="code"/>
        <w:rPr>
          <w:rFonts w:hint="eastAsia"/>
        </w:rPr>
      </w:pPr>
    </w:p>
    <w:p w14:paraId="597719AD" w14:textId="77777777" w:rsidR="00102A5F" w:rsidRPr="00BA175F" w:rsidRDefault="00102A5F" w:rsidP="00102A5F">
      <w:pPr>
        <w:rPr>
          <w:rFonts w:hint="eastAsia"/>
        </w:rPr>
      </w:pPr>
    </w:p>
    <w:p w14:paraId="4737DC0D" w14:textId="3533A2AB" w:rsidR="00102A5F" w:rsidRPr="00102A5F" w:rsidRDefault="00102A5F" w:rsidP="00102A5F">
      <w:pPr>
        <w:pStyle w:val="5"/>
        <w:rPr>
          <w:rFonts w:hint="eastAsia"/>
        </w:rPr>
      </w:pPr>
      <w:r>
        <w:rPr>
          <w:rFonts w:hint="eastAsia"/>
        </w:rPr>
        <w:t>6.3.3</w:t>
      </w:r>
      <w:r>
        <w:t xml:space="preserve">  </w:t>
      </w:r>
      <w:r>
        <w:rPr>
          <w:rFonts w:hint="eastAsia"/>
        </w:rPr>
        <w:t>二级缓存的应用</w:t>
      </w:r>
    </w:p>
    <w:p w14:paraId="26570A5B" w14:textId="43DFF9D0" w:rsidR="00757BD0" w:rsidRDefault="00A74CF6" w:rsidP="00757BD0">
      <w:r>
        <w:tab/>
      </w:r>
      <w:r>
        <w:rPr>
          <w:rFonts w:hint="eastAsia"/>
        </w:rPr>
        <w:t>针对查询多，但是实时性要求不高。</w:t>
      </w:r>
      <w:r w:rsidR="002F224C">
        <w:rPr>
          <w:rFonts w:hint="eastAsia"/>
        </w:rPr>
        <w:t>或者比较耗时的统计分析，电话账单等。</w:t>
      </w:r>
    </w:p>
    <w:p w14:paraId="027F77C8" w14:textId="6154531A" w:rsidR="002F224C" w:rsidRDefault="002F224C" w:rsidP="00757BD0"/>
    <w:p w14:paraId="7B04F45E" w14:textId="799D9632" w:rsidR="002F224C" w:rsidRDefault="002F224C" w:rsidP="00757BD0">
      <w:r>
        <w:tab/>
      </w:r>
      <w:r>
        <w:rPr>
          <w:rFonts w:hint="eastAsia"/>
        </w:rPr>
        <w:t>实现思路：设置刷新频率</w:t>
      </w:r>
      <w:r>
        <w:rPr>
          <w:rFonts w:hint="eastAsia"/>
        </w:rPr>
        <w:t>flushInterval</w:t>
      </w:r>
      <w:r>
        <w:rPr>
          <w:rFonts w:hint="eastAsia"/>
        </w:rPr>
        <w:t>，比如</w:t>
      </w:r>
      <w:r>
        <w:rPr>
          <w:rFonts w:hint="eastAsia"/>
        </w:rPr>
        <w:t>30</w:t>
      </w:r>
      <w:r>
        <w:rPr>
          <w:rFonts w:hint="eastAsia"/>
        </w:rPr>
        <w:t>分钟，</w:t>
      </w:r>
      <w:r>
        <w:rPr>
          <w:rFonts w:hint="eastAsia"/>
        </w:rPr>
        <w:t>24</w:t>
      </w:r>
      <w:r>
        <w:rPr>
          <w:rFonts w:hint="eastAsia"/>
        </w:rPr>
        <w:t>小时等。</w:t>
      </w:r>
    </w:p>
    <w:p w14:paraId="2D97F8C5" w14:textId="6E0E23F8" w:rsidR="002F224C" w:rsidRDefault="002F224C" w:rsidP="00757BD0"/>
    <w:p w14:paraId="2F86D6A8" w14:textId="5C64D5A5" w:rsidR="002F224C" w:rsidRDefault="002F224C" w:rsidP="00757BD0">
      <w:r>
        <w:tab/>
      </w:r>
      <w:r>
        <w:rPr>
          <w:rFonts w:hint="eastAsia"/>
        </w:rPr>
        <w:t>局限性：</w:t>
      </w:r>
    </w:p>
    <w:p w14:paraId="2364F036" w14:textId="1E39197A" w:rsidR="002F224C" w:rsidRDefault="002F224C" w:rsidP="00757BD0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二级缓存，如果改动一个数据是全部刷新，而不是只刷新一个数据。</w:t>
      </w:r>
    </w:p>
    <w:p w14:paraId="0EEA74A3" w14:textId="7806E0EE" w:rsidR="000762EA" w:rsidRDefault="000762EA" w:rsidP="000762EA">
      <w:pPr>
        <w:pStyle w:val="5"/>
      </w:pPr>
      <w:r>
        <w:rPr>
          <w:rFonts w:hint="eastAsia"/>
        </w:rPr>
        <w:t>6</w:t>
      </w:r>
      <w:r>
        <w:t>.3.4  mybatis</w:t>
      </w:r>
      <w:r>
        <w:rPr>
          <w:rFonts w:hint="eastAsia"/>
        </w:rPr>
        <w:t>整合</w:t>
      </w:r>
      <w:r>
        <w:rPr>
          <w:rFonts w:hint="eastAsia"/>
        </w:rPr>
        <w:t>ehcache</w:t>
      </w:r>
    </w:p>
    <w:p w14:paraId="46F244BD" w14:textId="49A13AD3" w:rsidR="000762EA" w:rsidRDefault="000762EA" w:rsidP="00757BD0">
      <w:r>
        <w:tab/>
      </w:r>
      <w:r>
        <w:rPr>
          <w:rFonts w:hint="eastAsia"/>
        </w:rPr>
        <w:t>e</w:t>
      </w:r>
      <w:r>
        <w:t>hcache</w:t>
      </w:r>
      <w:r>
        <w:rPr>
          <w:rFonts w:hint="eastAsia"/>
        </w:rPr>
        <w:t>是一个分布式缓存。其他分布式缓存，如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memached</w:t>
      </w:r>
      <w:r>
        <w:rPr>
          <w:rFonts w:hint="eastAsia"/>
        </w:rPr>
        <w:t>等。</w:t>
      </w:r>
    </w:p>
    <w:p w14:paraId="495A8146" w14:textId="19C78737" w:rsidR="000762EA" w:rsidRDefault="000762EA" w:rsidP="000762EA">
      <w:pPr>
        <w:jc w:val="center"/>
      </w:pPr>
      <w:r>
        <w:rPr>
          <w:noProof/>
        </w:rPr>
        <w:drawing>
          <wp:inline distT="0" distB="0" distL="0" distR="0" wp14:anchorId="79792459" wp14:editId="1BB84745">
            <wp:extent cx="5800725" cy="3171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23B9" w14:textId="1B64E1D1" w:rsidR="000762EA" w:rsidRDefault="000762EA" w:rsidP="000762EA"/>
    <w:p w14:paraId="0837D36A" w14:textId="59014679" w:rsidR="000762EA" w:rsidRDefault="000762EA" w:rsidP="000762EA">
      <w:r>
        <w:tab/>
      </w:r>
      <w:r>
        <w:rPr>
          <w:rFonts w:hint="eastAsia"/>
        </w:rPr>
        <w:t>从上图中可以看出，如果不使用分布式缓存，那么二级缓存会在每台服务器上单独存储。</w:t>
      </w:r>
    </w:p>
    <w:p w14:paraId="20F967ED" w14:textId="20572C6A" w:rsidR="000762EA" w:rsidRDefault="000762EA" w:rsidP="000762EA">
      <w:r>
        <w:tab/>
      </w:r>
      <w:r>
        <w:rPr>
          <w:rFonts w:hint="eastAsia"/>
        </w:rPr>
        <w:t>如果使用分布式缓存，相当于将缓存集中存储，都将缓存存储到“</w:t>
      </w:r>
      <w:r w:rsidRPr="000762EA">
        <w:rPr>
          <w:rFonts w:hint="eastAsia"/>
          <w:b/>
          <w:i/>
          <w:color w:val="FF0000"/>
          <w:u w:val="single"/>
        </w:rPr>
        <w:t>缓存</w:t>
      </w:r>
      <w:r>
        <w:t>”</w:t>
      </w:r>
      <w:r>
        <w:rPr>
          <w:rFonts w:hint="eastAsia"/>
        </w:rPr>
        <w:t>区域。</w:t>
      </w:r>
    </w:p>
    <w:p w14:paraId="4B4FAAC9" w14:textId="68F69CF2" w:rsidR="000762EA" w:rsidRDefault="000762EA" w:rsidP="000762EA"/>
    <w:p w14:paraId="57EFCCD3" w14:textId="5A5BDD5B" w:rsidR="000762EA" w:rsidRDefault="000762EA" w:rsidP="000762EA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中本身存在</w:t>
      </w:r>
      <w:r>
        <w:rPr>
          <w:rFonts w:hint="eastAsia"/>
        </w:rPr>
        <w:t>cache</w:t>
      </w:r>
      <w:r>
        <w:rPr>
          <w:rFonts w:hint="eastAsia"/>
        </w:rPr>
        <w:t>接口，可以实现该接口，从而实现自定义的缓存处理模式。</w:t>
      </w:r>
    </w:p>
    <w:p w14:paraId="1147CD3E" w14:textId="3686A296" w:rsidR="000762EA" w:rsidRDefault="000762EA" w:rsidP="000762EA">
      <w:r>
        <w:tab/>
      </w:r>
      <w:r>
        <w:rPr>
          <w:rFonts w:hint="eastAsia"/>
        </w:rPr>
        <w:t>因此，与</w:t>
      </w:r>
      <w:r w:rsidR="009C4FEE">
        <w:rPr>
          <w:rFonts w:hint="eastAsia"/>
        </w:rPr>
        <w:t>ehcache</w:t>
      </w:r>
      <w:r w:rsidR="009C4FEE">
        <w:rPr>
          <w:rFonts w:hint="eastAsia"/>
        </w:rPr>
        <w:t>的整合，就是将</w:t>
      </w:r>
      <w:r w:rsidR="009C4FEE">
        <w:rPr>
          <w:rFonts w:hint="eastAsia"/>
        </w:rPr>
        <w:t>ehcache</w:t>
      </w:r>
      <w:r w:rsidR="009C4FEE">
        <w:rPr>
          <w:rFonts w:hint="eastAsia"/>
        </w:rPr>
        <w:t>实现</w:t>
      </w:r>
      <w:r w:rsidR="009C4FEE">
        <w:rPr>
          <w:rFonts w:hint="eastAsia"/>
        </w:rPr>
        <w:t>cache</w:t>
      </w:r>
      <w:r w:rsidR="009C4FEE">
        <w:rPr>
          <w:rFonts w:hint="eastAsia"/>
        </w:rPr>
        <w:t>的实现类配置到</w:t>
      </w:r>
      <w:r w:rsidR="009C4FEE">
        <w:rPr>
          <w:rFonts w:hint="eastAsia"/>
        </w:rPr>
        <w:t>mybatis</w:t>
      </w:r>
      <w:r w:rsidR="009C4FEE">
        <w:rPr>
          <w:rFonts w:hint="eastAsia"/>
        </w:rPr>
        <w:t>中。</w:t>
      </w:r>
    </w:p>
    <w:p w14:paraId="6618385F" w14:textId="0453DD43" w:rsidR="009C4FEE" w:rsidRDefault="009C4FEE" w:rsidP="000762EA"/>
    <w:p w14:paraId="205C0552" w14:textId="4FC9E61E" w:rsidR="009C4FEE" w:rsidRDefault="009C4FEE" w:rsidP="000762EA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e</w:t>
      </w:r>
      <w:r w:rsidRPr="009C4FEE">
        <w:rPr>
          <w:rFonts w:hint="eastAsia"/>
          <w:b/>
          <w:i/>
          <w:u w:val="single"/>
        </w:rPr>
        <w:t>hcache</w:t>
      </w:r>
      <w:r w:rsidRPr="009C4FEE">
        <w:rPr>
          <w:rFonts w:hint="eastAsia"/>
          <w:b/>
          <w:i/>
          <w:u w:val="single"/>
        </w:rPr>
        <w:t>包的添加</w:t>
      </w:r>
    </w:p>
    <w:p w14:paraId="0F236DBA" w14:textId="39BC89C4" w:rsidR="009C4FEE" w:rsidRDefault="009C4FEE" w:rsidP="00806E81">
      <w:pPr>
        <w:pStyle w:val="code"/>
      </w:pPr>
      <w:r w:rsidRPr="009C4FEE">
        <w:rPr>
          <w:color w:val="A9B7C6"/>
        </w:rPr>
        <w:br/>
      </w:r>
      <w:r w:rsidRPr="009C4FEE">
        <w:t>&lt;!-- https://mvnrepository.com/artifact/net.sf.ehcache/ehcache-core --&gt;</w:t>
      </w:r>
      <w:r w:rsidRPr="009C4FEE">
        <w:br/>
        <w:t>&lt;dependency&gt;</w:t>
      </w:r>
      <w:r w:rsidRPr="009C4FEE">
        <w:br/>
        <w:t xml:space="preserve">  &lt;groupId&gt;</w:t>
      </w:r>
      <w:r w:rsidRPr="009C4FEE">
        <w:rPr>
          <w:color w:val="A9B7C6"/>
        </w:rPr>
        <w:t>net.sf.ehcache</w:t>
      </w:r>
      <w:r w:rsidRPr="009C4FEE">
        <w:t>&lt;/groupId&gt;</w:t>
      </w:r>
      <w:r w:rsidRPr="009C4FEE">
        <w:br/>
        <w:t xml:space="preserve">  &lt;artifactId&gt;</w:t>
      </w:r>
      <w:r w:rsidRPr="009C4FEE">
        <w:rPr>
          <w:color w:val="A9B7C6"/>
        </w:rPr>
        <w:t>ehcache-core</w:t>
      </w:r>
      <w:r w:rsidRPr="009C4FEE">
        <w:t>&lt;/artifactId&gt;</w:t>
      </w:r>
      <w:r w:rsidRPr="009C4FEE">
        <w:br/>
        <w:t xml:space="preserve">  &lt;version&gt;</w:t>
      </w:r>
      <w:r w:rsidRPr="009C4FEE">
        <w:rPr>
          <w:color w:val="A9B7C6"/>
        </w:rPr>
        <w:t>2.6.11</w:t>
      </w:r>
      <w:r w:rsidRPr="009C4FEE">
        <w:t>&lt;/version&gt;</w:t>
      </w:r>
      <w:r w:rsidRPr="009C4FEE">
        <w:br/>
        <w:t>&lt;/dependency&gt;</w:t>
      </w:r>
      <w:r w:rsidRPr="009C4FEE">
        <w:br/>
        <w:t>&lt;!-- https://mvnrepository.com/artifact/org.mybatis.caches/mybatis-ehcache --&gt;</w:t>
      </w:r>
      <w:r w:rsidRPr="009C4FEE">
        <w:br/>
        <w:t>&lt;dependency&gt;</w:t>
      </w:r>
      <w:r w:rsidRPr="009C4FEE">
        <w:br/>
        <w:t xml:space="preserve">  &lt;groupId&gt;</w:t>
      </w:r>
      <w:r w:rsidRPr="009C4FEE">
        <w:rPr>
          <w:color w:val="A9B7C6"/>
        </w:rPr>
        <w:t>org.mybatis.caches</w:t>
      </w:r>
      <w:r w:rsidRPr="009C4FEE">
        <w:t>&lt;/groupId&gt;</w:t>
      </w:r>
      <w:r w:rsidRPr="009C4FEE">
        <w:br/>
        <w:t xml:space="preserve">  &lt;artifactId&gt;</w:t>
      </w:r>
      <w:r w:rsidRPr="009C4FEE">
        <w:rPr>
          <w:color w:val="A9B7C6"/>
        </w:rPr>
        <w:t>mybatis-ehcache</w:t>
      </w:r>
      <w:r w:rsidRPr="009C4FEE">
        <w:t>&lt;/artifactId&gt;</w:t>
      </w:r>
      <w:r w:rsidRPr="009C4FEE">
        <w:br/>
        <w:t xml:space="preserve">  &lt;version&gt;</w:t>
      </w:r>
      <w:r w:rsidRPr="009C4FEE">
        <w:rPr>
          <w:color w:val="A9B7C6"/>
        </w:rPr>
        <w:t>1.1.0</w:t>
      </w:r>
      <w:r w:rsidRPr="009C4FEE">
        <w:t>&lt;/version&gt;</w:t>
      </w:r>
      <w:r w:rsidRPr="009C4FEE">
        <w:br/>
        <w:t>&lt;/dependency&gt;</w:t>
      </w:r>
    </w:p>
    <w:p w14:paraId="10FDEEC3" w14:textId="16A0B738" w:rsidR="009C4FEE" w:rsidRDefault="009C4FEE" w:rsidP="00806E81">
      <w:pPr>
        <w:pStyle w:val="code"/>
      </w:pPr>
    </w:p>
    <w:p w14:paraId="2EA1AE18" w14:textId="1C0333BB" w:rsidR="009C4FEE" w:rsidRDefault="009C4FEE" w:rsidP="009C4FEE">
      <w:pPr>
        <w:rPr>
          <w:b/>
          <w:i/>
          <w:u w:val="single"/>
        </w:rPr>
      </w:pPr>
      <w:r w:rsidRPr="009C4FEE">
        <w:rPr>
          <w:b/>
          <w:i/>
          <w:u w:val="single"/>
        </w:rPr>
        <w:lastRenderedPageBreak/>
        <w:t>Mybatis</w:t>
      </w:r>
      <w:r w:rsidRPr="009C4FEE">
        <w:rPr>
          <w:rFonts w:hint="eastAsia"/>
          <w:b/>
          <w:i/>
          <w:u w:val="single"/>
        </w:rPr>
        <w:t>与</w:t>
      </w:r>
      <w:r w:rsidRPr="009C4FEE">
        <w:rPr>
          <w:rFonts w:hint="eastAsia"/>
          <w:b/>
          <w:i/>
          <w:u w:val="single"/>
        </w:rPr>
        <w:t>e</w:t>
      </w:r>
      <w:r w:rsidRPr="009C4FEE">
        <w:rPr>
          <w:b/>
          <w:i/>
          <w:u w:val="single"/>
        </w:rPr>
        <w:t>hcache</w:t>
      </w:r>
      <w:r w:rsidRPr="009C4FEE">
        <w:rPr>
          <w:rFonts w:hint="eastAsia"/>
          <w:b/>
          <w:i/>
          <w:u w:val="single"/>
        </w:rPr>
        <w:t>的整合</w:t>
      </w:r>
    </w:p>
    <w:p w14:paraId="71C385C8" w14:textId="77777777" w:rsidR="009C4FEE" w:rsidRPr="009C4FEE" w:rsidRDefault="009C4FEE" w:rsidP="00806E81">
      <w:pPr>
        <w:pStyle w:val="code"/>
        <w:rPr>
          <w:color w:val="A9B7C6"/>
        </w:rPr>
      </w:pPr>
      <w:r w:rsidRPr="009C4FEE">
        <w:t>&lt;!--</w:t>
      </w:r>
      <w:r w:rsidRPr="009C4FEE">
        <w:rPr>
          <w:rFonts w:ascii="微软雅黑" w:eastAsia="微软雅黑" w:hAnsi="微软雅黑" w:cs="微软雅黑" w:hint="eastAsia"/>
        </w:rPr>
        <w:t>在</w:t>
      </w:r>
      <w:r w:rsidRPr="009C4FEE">
        <w:t>mybatis-ehcache</w:t>
      </w:r>
      <w:r w:rsidRPr="009C4FEE">
        <w:rPr>
          <w:rFonts w:ascii="微软雅黑" w:eastAsia="微软雅黑" w:hAnsi="微软雅黑" w:cs="微软雅黑" w:hint="eastAsia"/>
        </w:rPr>
        <w:t>的包中找到实现</w:t>
      </w:r>
      <w:r w:rsidRPr="009C4FEE">
        <w:t>cache</w:t>
      </w:r>
      <w:r w:rsidRPr="009C4FEE">
        <w:rPr>
          <w:rFonts w:ascii="微软雅黑" w:eastAsia="微软雅黑" w:hAnsi="微软雅黑" w:cs="微软雅黑" w:hint="eastAsia"/>
        </w:rPr>
        <w:t>接口的实现类，并将其指定为</w:t>
      </w:r>
      <w:r w:rsidRPr="009C4FEE">
        <w:t>type</w:t>
      </w:r>
      <w:r w:rsidRPr="009C4FEE">
        <w:rPr>
          <w:rFonts w:ascii="微软雅黑" w:eastAsia="微软雅黑" w:hAnsi="微软雅黑" w:cs="微软雅黑" w:hint="eastAsia"/>
        </w:rPr>
        <w:t>参数的值</w:t>
      </w:r>
      <w:r w:rsidRPr="009C4FEE">
        <w:t>--&gt;</w:t>
      </w:r>
      <w:r w:rsidRPr="009C4FEE">
        <w:br/>
        <w:t xml:space="preserve">&lt;cache </w:t>
      </w:r>
      <w:r w:rsidRPr="009C4FEE">
        <w:rPr>
          <w:color w:val="BABABA"/>
        </w:rPr>
        <w:t>type</w:t>
      </w:r>
      <w:r w:rsidRPr="009C4FEE">
        <w:rPr>
          <w:color w:val="6A8759"/>
        </w:rPr>
        <w:t>="org.mybatis.caches.ehcache.EhcacheCache"</w:t>
      </w:r>
      <w:r w:rsidRPr="009C4FEE">
        <w:t>/&gt;</w:t>
      </w:r>
    </w:p>
    <w:p w14:paraId="41E44E0C" w14:textId="3E69DB6F" w:rsidR="009C4FEE" w:rsidRDefault="00150159" w:rsidP="009C4FEE">
      <w:pPr>
        <w:rPr>
          <w:b/>
          <w:i/>
          <w:u w:val="single"/>
        </w:rPr>
      </w:pPr>
      <w:r>
        <w:rPr>
          <w:b/>
          <w:i/>
          <w:u w:val="single"/>
        </w:rPr>
        <w:t>e</w:t>
      </w:r>
      <w:r>
        <w:rPr>
          <w:rFonts w:hint="eastAsia"/>
          <w:b/>
          <w:i/>
          <w:u w:val="single"/>
        </w:rPr>
        <w:t>hcache</w:t>
      </w:r>
      <w:r>
        <w:rPr>
          <w:b/>
          <w:i/>
          <w:u w:val="single"/>
        </w:rPr>
        <w:t>.xml</w:t>
      </w:r>
      <w:r w:rsidR="00F871A2">
        <w:rPr>
          <w:rFonts w:hint="eastAsia"/>
          <w:b/>
          <w:i/>
          <w:u w:val="single"/>
        </w:rPr>
        <w:t>配置文件</w:t>
      </w:r>
    </w:p>
    <w:p w14:paraId="6464E340" w14:textId="01049047" w:rsidR="00F871A2" w:rsidRDefault="00F871A2" w:rsidP="00806E81">
      <w:pPr>
        <w:pStyle w:val="code"/>
      </w:pPr>
      <w:r w:rsidRPr="00F871A2">
        <w:t xml:space="preserve">&lt;ehcache </w:t>
      </w:r>
      <w:r w:rsidRPr="00F871A2">
        <w:rPr>
          <w:color w:val="BABABA"/>
        </w:rPr>
        <w:t>xmlns:</w:t>
      </w:r>
      <w:r w:rsidRPr="00F871A2">
        <w:rPr>
          <w:color w:val="9876AA"/>
        </w:rPr>
        <w:t>xsi</w:t>
      </w:r>
      <w:r w:rsidRPr="00F871A2">
        <w:t>="http://www.w3.org/2001/XMLSchema-instance"</w:t>
      </w:r>
      <w:r w:rsidRPr="00F871A2">
        <w:br/>
        <w:t xml:space="preserve">         </w:t>
      </w:r>
      <w:r w:rsidRPr="00F871A2">
        <w:rPr>
          <w:color w:val="9876AA"/>
        </w:rPr>
        <w:t>xsi</w:t>
      </w:r>
      <w:r w:rsidRPr="00F871A2">
        <w:rPr>
          <w:color w:val="BABABA"/>
        </w:rPr>
        <w:t>:noNamespaceSchemaLocation</w:t>
      </w:r>
      <w:r w:rsidRPr="00F871A2">
        <w:t>="../config/ehcache.xsd"&gt;</w:t>
      </w:r>
      <w:r w:rsidRPr="00F871A2">
        <w:rPr>
          <w:color w:val="A9B7C6"/>
        </w:rPr>
        <w:t>     </w:t>
      </w:r>
      <w:r w:rsidRPr="00F871A2">
        <w:rPr>
          <w:color w:val="A9B7C6"/>
        </w:rPr>
        <w:br/>
      </w:r>
      <w:r w:rsidRPr="00F871A2">
        <w:rPr>
          <w:color w:val="A9B7C6"/>
        </w:rPr>
        <w:br/>
        <w:t xml:space="preserve">    </w:t>
      </w:r>
      <w:r w:rsidRPr="00F871A2">
        <w:t>&lt;diskStore</w:t>
      </w:r>
      <w:r w:rsidRPr="00F871A2">
        <w:rPr>
          <w:color w:val="A9B7C6"/>
        </w:rPr>
        <w:t> path="D:\Lay\JavaEE\ehcache"/&gt;</w:t>
      </w:r>
      <w:r w:rsidRPr="00F871A2">
        <w:rPr>
          <w:color w:val="A9B7C6"/>
        </w:rPr>
        <w:br/>
        <w:t xml:space="preserve">    </w:t>
      </w:r>
      <w:r w:rsidRPr="00F871A2">
        <w:t>&lt;defaultCache</w:t>
      </w:r>
      <w:r w:rsidRPr="00F871A2">
        <w:br/>
        <w:t xml:space="preserve">            </w:t>
      </w:r>
      <w:r w:rsidRPr="00F871A2">
        <w:rPr>
          <w:color w:val="BABABA"/>
        </w:rPr>
        <w:t>maxElementsInMemory</w:t>
      </w:r>
      <w:r w:rsidRPr="00F871A2">
        <w:t>="10000"</w:t>
      </w:r>
      <w:r w:rsidRPr="00F871A2">
        <w:br/>
        <w:t xml:space="preserve">            </w:t>
      </w:r>
      <w:r w:rsidRPr="00F871A2">
        <w:rPr>
          <w:color w:val="BABABA"/>
        </w:rPr>
        <w:t>eternal</w:t>
      </w:r>
      <w:r w:rsidRPr="00F871A2">
        <w:t>="false"</w:t>
      </w:r>
      <w:r w:rsidRPr="00F871A2">
        <w:br/>
        <w:t xml:space="preserve">            </w:t>
      </w:r>
      <w:r w:rsidRPr="00F871A2">
        <w:rPr>
          <w:color w:val="BABABA"/>
        </w:rPr>
        <w:t>timeToIdleSeconds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timeToLiveSeconds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overflowToDisk</w:t>
      </w:r>
      <w:r w:rsidRPr="00F871A2">
        <w:t>="true"</w:t>
      </w:r>
      <w:r w:rsidRPr="00F871A2">
        <w:br/>
        <w:t xml:space="preserve">            </w:t>
      </w:r>
      <w:r w:rsidRPr="00F871A2">
        <w:rPr>
          <w:color w:val="BABABA"/>
        </w:rPr>
        <w:t>maxElementsOnDisk</w:t>
      </w:r>
      <w:r w:rsidRPr="00F871A2">
        <w:t>="10000000"</w:t>
      </w:r>
      <w:r w:rsidRPr="00F871A2">
        <w:br/>
        <w:t xml:space="preserve">            </w:t>
      </w:r>
      <w:r w:rsidRPr="00F871A2">
        <w:rPr>
          <w:color w:val="BABABA"/>
        </w:rPr>
        <w:t>diskPersistent</w:t>
      </w:r>
      <w:r w:rsidRPr="00F871A2">
        <w:t>="false"</w:t>
      </w:r>
      <w:r w:rsidRPr="00F871A2">
        <w:br/>
        <w:t xml:space="preserve">            </w:t>
      </w:r>
      <w:r w:rsidRPr="00F871A2">
        <w:rPr>
          <w:color w:val="BABABA"/>
        </w:rPr>
        <w:t>diskExpiryThreadIntervalSeconds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memoryStoreEvictionPolicy</w:t>
      </w:r>
      <w:r w:rsidRPr="00F871A2">
        <w:t>="LRU"&gt;</w:t>
      </w:r>
      <w:r w:rsidRPr="00F871A2">
        <w:rPr>
          <w:color w:val="A9B7C6"/>
        </w:rPr>
        <w:t> </w:t>
      </w:r>
      <w:r w:rsidRPr="00F871A2">
        <w:rPr>
          <w:color w:val="A9B7C6"/>
        </w:rPr>
        <w:br/>
        <w:t xml:space="preserve">              </w:t>
      </w:r>
      <w:r w:rsidRPr="00F871A2">
        <w:rPr>
          <w:color w:val="A9B7C6"/>
        </w:rPr>
        <w:br/>
        <w:t xml:space="preserve">    </w:t>
      </w:r>
      <w:r w:rsidRPr="00F871A2">
        <w:t>&lt;/defaultCache&gt;</w:t>
      </w:r>
      <w:r w:rsidRPr="00F871A2">
        <w:br/>
        <w:t>&lt;/ehcache&gt;</w:t>
      </w:r>
    </w:p>
    <w:p w14:paraId="7BE0A943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maxElementsInMemory</w:t>
      </w:r>
      <w:r w:rsidRPr="00F871A2">
        <w:rPr>
          <w:rFonts w:ascii="微软雅黑" w:eastAsia="微软雅黑" w:hAnsi="微软雅黑" w:cs="微软雅黑" w:hint="eastAsia"/>
        </w:rPr>
        <w:t>：缓存最大个数。</w:t>
      </w:r>
      <w:r w:rsidRPr="00F871A2">
        <w:rPr>
          <w:rFonts w:hint="eastAsia"/>
        </w:rPr>
        <w:t>     </w:t>
      </w:r>
    </w:p>
    <w:p w14:paraId="74CA60DA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eternal:</w:t>
      </w:r>
      <w:r w:rsidRPr="00F871A2">
        <w:rPr>
          <w:rFonts w:ascii="微软雅黑" w:eastAsia="微软雅黑" w:hAnsi="微软雅黑" w:cs="微软雅黑" w:hint="eastAsia"/>
        </w:rPr>
        <w:t>对象是否永久有效，一但设置了，</w:t>
      </w:r>
      <w:r w:rsidRPr="00F871A2">
        <w:rPr>
          <w:rFonts w:hint="eastAsia"/>
        </w:rPr>
        <w:t>timeout</w:t>
      </w:r>
      <w:r w:rsidRPr="00F871A2">
        <w:rPr>
          <w:rFonts w:ascii="微软雅黑" w:eastAsia="微软雅黑" w:hAnsi="微软雅黑" w:cs="微软雅黑" w:hint="eastAsia"/>
        </w:rPr>
        <w:t>将不起作用。</w:t>
      </w:r>
      <w:r w:rsidRPr="00F871A2">
        <w:rPr>
          <w:rFonts w:hint="eastAsia"/>
        </w:rPr>
        <w:t>     </w:t>
      </w:r>
    </w:p>
    <w:p w14:paraId="12F29298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timeToIdleSeconds</w:t>
      </w:r>
      <w:r w:rsidRPr="00F871A2">
        <w:rPr>
          <w:rFonts w:ascii="微软雅黑" w:eastAsia="微软雅黑" w:hAnsi="微软雅黑" w:cs="微软雅黑" w:hint="eastAsia"/>
        </w:rPr>
        <w:t>：设置对象在失效前的允许闲置时间（单位：秒）。仅当</w:t>
      </w:r>
      <w:r w:rsidRPr="00F871A2">
        <w:rPr>
          <w:rFonts w:hint="eastAsia"/>
        </w:rPr>
        <w:t>eternal=false</w:t>
      </w:r>
      <w:r w:rsidRPr="00F871A2">
        <w:rPr>
          <w:rFonts w:ascii="微软雅黑" w:eastAsia="微软雅黑" w:hAnsi="微软雅黑" w:cs="微软雅黑" w:hint="eastAsia"/>
        </w:rPr>
        <w:t>对象不是永久有效时使用，可选属性，默认值是</w:t>
      </w:r>
      <w:r w:rsidRPr="00F871A2">
        <w:rPr>
          <w:rFonts w:hint="eastAsia"/>
        </w:rPr>
        <w:t>0</w:t>
      </w:r>
      <w:r w:rsidRPr="00F871A2">
        <w:rPr>
          <w:rFonts w:ascii="微软雅黑" w:eastAsia="微软雅黑" w:hAnsi="微软雅黑" w:cs="微软雅黑" w:hint="eastAsia"/>
        </w:rPr>
        <w:t>，也就是可闲置时间无穷大。</w:t>
      </w:r>
      <w:r w:rsidRPr="00F871A2">
        <w:rPr>
          <w:rFonts w:hint="eastAsia"/>
        </w:rPr>
        <w:t>     </w:t>
      </w:r>
    </w:p>
    <w:p w14:paraId="7EEE8D62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timeToLiveSeconds</w:t>
      </w:r>
      <w:r w:rsidRPr="00F871A2">
        <w:rPr>
          <w:rFonts w:ascii="微软雅黑" w:eastAsia="微软雅黑" w:hAnsi="微软雅黑" w:cs="微软雅黑" w:hint="eastAsia"/>
        </w:rPr>
        <w:t>：设置对象在失效前允许存活时间（单位：秒）。最大时间介于创建时间和失效时间之间。仅当</w:t>
      </w:r>
      <w:r w:rsidRPr="00F871A2">
        <w:rPr>
          <w:rFonts w:hint="eastAsia"/>
        </w:rPr>
        <w:t>eternal=false</w:t>
      </w:r>
      <w:r w:rsidRPr="00F871A2">
        <w:rPr>
          <w:rFonts w:ascii="微软雅黑" w:eastAsia="微软雅黑" w:hAnsi="微软雅黑" w:cs="微软雅黑" w:hint="eastAsia"/>
        </w:rPr>
        <w:t>对象不是永久有效时使用，默认是</w:t>
      </w:r>
      <w:r w:rsidRPr="00F871A2">
        <w:rPr>
          <w:rFonts w:hint="eastAsia"/>
        </w:rPr>
        <w:t>0.</w:t>
      </w:r>
      <w:r w:rsidRPr="00F871A2">
        <w:rPr>
          <w:rFonts w:ascii="微软雅黑" w:eastAsia="微软雅黑" w:hAnsi="微软雅黑" w:cs="微软雅黑" w:hint="eastAsia"/>
        </w:rPr>
        <w:t>，也就是对象存活时间无穷大。</w:t>
      </w:r>
      <w:r w:rsidRPr="00F871A2">
        <w:rPr>
          <w:rFonts w:hint="eastAsia"/>
        </w:rPr>
        <w:t>     </w:t>
      </w:r>
    </w:p>
    <w:p w14:paraId="20B2E356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overflowToDisk</w:t>
      </w:r>
      <w:r w:rsidRPr="00F871A2">
        <w:rPr>
          <w:rFonts w:ascii="微软雅黑" w:eastAsia="微软雅黑" w:hAnsi="微软雅黑" w:cs="微软雅黑" w:hint="eastAsia"/>
        </w:rPr>
        <w:t>：当内存中对象数量达到</w:t>
      </w:r>
      <w:r w:rsidRPr="00F871A2">
        <w:rPr>
          <w:rFonts w:hint="eastAsia"/>
        </w:rPr>
        <w:t>maxElementsInMemory</w:t>
      </w:r>
      <w:r w:rsidRPr="00F871A2">
        <w:rPr>
          <w:rFonts w:ascii="微软雅黑" w:eastAsia="微软雅黑" w:hAnsi="微软雅黑" w:cs="微软雅黑" w:hint="eastAsia"/>
        </w:rPr>
        <w:t>时，</w:t>
      </w:r>
      <w:r w:rsidRPr="00F871A2">
        <w:rPr>
          <w:rFonts w:hint="eastAsia"/>
        </w:rPr>
        <w:t>Ehcache</w:t>
      </w:r>
      <w:r w:rsidRPr="00F871A2">
        <w:rPr>
          <w:rFonts w:ascii="微软雅黑" w:eastAsia="微软雅黑" w:hAnsi="微软雅黑" w:cs="微软雅黑" w:hint="eastAsia"/>
        </w:rPr>
        <w:t>将会对象写到磁盘中。</w:t>
      </w:r>
      <w:r w:rsidRPr="00F871A2">
        <w:rPr>
          <w:rFonts w:hint="eastAsia"/>
        </w:rPr>
        <w:t>     </w:t>
      </w:r>
    </w:p>
    <w:p w14:paraId="09C8221A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diskSpoolBufferSizeMB</w:t>
      </w:r>
      <w:r w:rsidRPr="00F871A2">
        <w:rPr>
          <w:rFonts w:ascii="微软雅黑" w:eastAsia="微软雅黑" w:hAnsi="微软雅黑" w:cs="微软雅黑" w:hint="eastAsia"/>
        </w:rPr>
        <w:t>：这个参数设置</w:t>
      </w:r>
      <w:r w:rsidRPr="00F871A2">
        <w:rPr>
          <w:rFonts w:hint="eastAsia"/>
        </w:rPr>
        <w:t>DiskStore</w:t>
      </w:r>
      <w:r w:rsidRPr="00F871A2">
        <w:rPr>
          <w:rFonts w:ascii="微软雅黑" w:eastAsia="微软雅黑" w:hAnsi="微软雅黑" w:cs="微软雅黑" w:hint="eastAsia"/>
        </w:rPr>
        <w:t>（磁盘缓存）的缓存区大小。默认是</w:t>
      </w:r>
      <w:r w:rsidRPr="00F871A2">
        <w:rPr>
          <w:rFonts w:hint="eastAsia"/>
        </w:rPr>
        <w:t>30MB</w:t>
      </w:r>
      <w:r w:rsidRPr="00F871A2">
        <w:rPr>
          <w:rFonts w:ascii="微软雅黑" w:eastAsia="微软雅黑" w:hAnsi="微软雅黑" w:cs="微软雅黑" w:hint="eastAsia"/>
        </w:rPr>
        <w:t>。每个</w:t>
      </w:r>
      <w:r w:rsidRPr="00F871A2">
        <w:rPr>
          <w:rFonts w:hint="eastAsia"/>
        </w:rPr>
        <w:t>Cache</w:t>
      </w:r>
      <w:r w:rsidRPr="00F871A2">
        <w:rPr>
          <w:rFonts w:ascii="微软雅黑" w:eastAsia="微软雅黑" w:hAnsi="微软雅黑" w:cs="微软雅黑" w:hint="eastAsia"/>
        </w:rPr>
        <w:t>都应该有自己的一个缓冲区。</w:t>
      </w:r>
      <w:r w:rsidRPr="00F871A2">
        <w:rPr>
          <w:rFonts w:hint="eastAsia"/>
        </w:rPr>
        <w:t>     </w:t>
      </w:r>
    </w:p>
    <w:p w14:paraId="5DD0FA56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maxElementsOnDisk</w:t>
      </w:r>
      <w:r w:rsidRPr="00F871A2">
        <w:rPr>
          <w:rFonts w:ascii="微软雅黑" w:eastAsia="微软雅黑" w:hAnsi="微软雅黑" w:cs="微软雅黑" w:hint="eastAsia"/>
        </w:rPr>
        <w:t>：硬盘最大缓存个数。</w:t>
      </w:r>
      <w:r w:rsidRPr="00F871A2">
        <w:rPr>
          <w:rFonts w:hint="eastAsia"/>
        </w:rPr>
        <w:t>     </w:t>
      </w:r>
    </w:p>
    <w:p w14:paraId="3520AC9B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diskPersistent</w:t>
      </w:r>
      <w:r w:rsidRPr="00F871A2">
        <w:rPr>
          <w:rFonts w:ascii="微软雅黑" w:eastAsia="微软雅黑" w:hAnsi="微软雅黑" w:cs="微软雅黑" w:hint="eastAsia"/>
        </w:rPr>
        <w:t>：是否缓存虚拟机重启期数据</w:t>
      </w:r>
      <w:r w:rsidRPr="00F871A2">
        <w:rPr>
          <w:rFonts w:hint="eastAsia"/>
        </w:rPr>
        <w:t> Whether the disk store persists between restarts of the Virtual Machine. The default value is false.     </w:t>
      </w:r>
    </w:p>
    <w:p w14:paraId="418A7759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diskExpiryThreadIntervalSeconds</w:t>
      </w:r>
      <w:r w:rsidRPr="00F871A2">
        <w:rPr>
          <w:rFonts w:ascii="微软雅黑" w:eastAsia="微软雅黑" w:hAnsi="微软雅黑" w:cs="微软雅黑" w:hint="eastAsia"/>
        </w:rPr>
        <w:t>：磁盘失效线程运行时间间隔，默认是</w:t>
      </w:r>
      <w:r w:rsidRPr="00F871A2">
        <w:rPr>
          <w:rFonts w:hint="eastAsia"/>
        </w:rPr>
        <w:t>120</w:t>
      </w:r>
      <w:r w:rsidRPr="00F871A2">
        <w:rPr>
          <w:rFonts w:ascii="微软雅黑" w:eastAsia="微软雅黑" w:hAnsi="微软雅黑" w:cs="微软雅黑" w:hint="eastAsia"/>
        </w:rPr>
        <w:t>秒。</w:t>
      </w:r>
      <w:r w:rsidRPr="00F871A2">
        <w:rPr>
          <w:rFonts w:hint="eastAsia"/>
        </w:rPr>
        <w:t>     </w:t>
      </w:r>
    </w:p>
    <w:p w14:paraId="78115E48" w14:textId="77777777" w:rsidR="00F871A2" w:rsidRPr="00F871A2" w:rsidRDefault="00F871A2" w:rsidP="00806E81">
      <w:pPr>
        <w:pStyle w:val="code"/>
        <w:rPr>
          <w:rFonts w:hint="eastAsia"/>
        </w:rPr>
      </w:pPr>
      <w:r w:rsidRPr="00F871A2">
        <w:rPr>
          <w:rFonts w:hint="eastAsia"/>
        </w:rPr>
        <w:t>       memoryStoreEvictionPolicy</w:t>
      </w:r>
      <w:r w:rsidRPr="00F871A2">
        <w:rPr>
          <w:rFonts w:ascii="微软雅黑" w:eastAsia="微软雅黑" w:hAnsi="微软雅黑" w:cs="微软雅黑" w:hint="eastAsia"/>
        </w:rPr>
        <w:t>：当达到</w:t>
      </w:r>
      <w:r w:rsidRPr="00F871A2">
        <w:rPr>
          <w:rFonts w:hint="eastAsia"/>
        </w:rPr>
        <w:t>maxElementsInMemory</w:t>
      </w:r>
      <w:r w:rsidRPr="00F871A2">
        <w:rPr>
          <w:rFonts w:ascii="微软雅黑" w:eastAsia="微软雅黑" w:hAnsi="微软雅黑" w:cs="微软雅黑" w:hint="eastAsia"/>
        </w:rPr>
        <w:t>限制时，</w:t>
      </w:r>
      <w:r w:rsidRPr="00F871A2">
        <w:rPr>
          <w:rFonts w:hint="eastAsia"/>
        </w:rPr>
        <w:t>Ehcache</w:t>
      </w:r>
      <w:r w:rsidRPr="00F871A2">
        <w:rPr>
          <w:rFonts w:ascii="微软雅黑" w:eastAsia="微软雅黑" w:hAnsi="微软雅黑" w:cs="微软雅黑" w:hint="eastAsia"/>
        </w:rPr>
        <w:t>将会根据指定的策略去清理内存。默认策略是</w:t>
      </w:r>
      <w:r w:rsidRPr="00F871A2">
        <w:rPr>
          <w:rFonts w:hint="eastAsia"/>
        </w:rPr>
        <w:t>LRU</w:t>
      </w:r>
      <w:r w:rsidRPr="00F871A2">
        <w:rPr>
          <w:rFonts w:ascii="微软雅黑" w:eastAsia="微软雅黑" w:hAnsi="微软雅黑" w:cs="微软雅黑" w:hint="eastAsia"/>
        </w:rPr>
        <w:t>（最近最少使用）。你可以设置为</w:t>
      </w:r>
      <w:r w:rsidRPr="00F871A2">
        <w:rPr>
          <w:rFonts w:hint="eastAsia"/>
        </w:rPr>
        <w:t>FIFO</w:t>
      </w:r>
      <w:r w:rsidRPr="00F871A2">
        <w:rPr>
          <w:rFonts w:ascii="微软雅黑" w:eastAsia="微软雅黑" w:hAnsi="微软雅黑" w:cs="微软雅黑" w:hint="eastAsia"/>
        </w:rPr>
        <w:t>（先进先出）或是</w:t>
      </w:r>
      <w:r w:rsidRPr="00F871A2">
        <w:rPr>
          <w:rFonts w:hint="eastAsia"/>
        </w:rPr>
        <w:t>LFU</w:t>
      </w:r>
      <w:r w:rsidRPr="00F871A2">
        <w:rPr>
          <w:rFonts w:ascii="微软雅黑" w:eastAsia="微软雅黑" w:hAnsi="微软雅黑" w:cs="微软雅黑" w:hint="eastAsia"/>
        </w:rPr>
        <w:t>（较少使用）。</w:t>
      </w:r>
      <w:r w:rsidRPr="00F871A2">
        <w:rPr>
          <w:rFonts w:hint="eastAsia"/>
        </w:rPr>
        <w:t>     </w:t>
      </w:r>
    </w:p>
    <w:p w14:paraId="271FA506" w14:textId="4D5ADEE6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clearOnFlush</w:t>
      </w:r>
      <w:r w:rsidRPr="00F871A2">
        <w:rPr>
          <w:rFonts w:ascii="微软雅黑" w:eastAsia="微软雅黑" w:hAnsi="微软雅黑" w:cs="微软雅黑" w:hint="eastAsia"/>
        </w:rPr>
        <w:t>：内存数量最大时是否清除。</w:t>
      </w:r>
    </w:p>
    <w:p w14:paraId="55A9CFAA" w14:textId="77777777" w:rsidR="00F871A2" w:rsidRPr="00F871A2" w:rsidRDefault="00F871A2" w:rsidP="00806E81">
      <w:pPr>
        <w:pStyle w:val="code"/>
      </w:pPr>
    </w:p>
    <w:p w14:paraId="7E13FA87" w14:textId="77777777" w:rsidR="00F871A2" w:rsidRPr="00F871A2" w:rsidRDefault="00F871A2" w:rsidP="009C4FEE">
      <w:pPr>
        <w:rPr>
          <w:rFonts w:hint="eastAsia"/>
          <w:b/>
          <w:i/>
          <w:u w:val="single"/>
        </w:rPr>
      </w:pPr>
    </w:p>
    <w:p w14:paraId="0F8DE4A5" w14:textId="77777777" w:rsidR="009C4FEE" w:rsidRPr="009C4FEE" w:rsidRDefault="009C4FEE" w:rsidP="000762EA">
      <w:pPr>
        <w:rPr>
          <w:rFonts w:hint="eastAsia"/>
          <w:b/>
          <w:i/>
          <w:u w:val="single"/>
        </w:rPr>
      </w:pPr>
    </w:p>
    <w:p w14:paraId="1D1FB1A2" w14:textId="771610A7" w:rsidR="00757BD0" w:rsidRDefault="00757BD0" w:rsidP="00757BD0">
      <w:pPr>
        <w:pStyle w:val="3"/>
        <w:rPr>
          <w:rStyle w:val="30"/>
          <w:rFonts w:asciiTheme="minorHAnsi" w:eastAsia="Microsoft YaHei UI" w:hAnsiTheme="minorHAnsi"/>
          <w:b/>
          <w:color w:val="000000" w:themeColor="text1"/>
        </w:rPr>
      </w:pP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lastRenderedPageBreak/>
        <w:t>第七章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 xml:space="preserve"> </w:t>
      </w: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t xml:space="preserve"> mybatis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和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spring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的整合</w:t>
      </w:r>
    </w:p>
    <w:p w14:paraId="2489DC74" w14:textId="2A1F62D5" w:rsidR="00861E1F" w:rsidRDefault="00861E1F" w:rsidP="00861E1F">
      <w:pPr>
        <w:pStyle w:val="4"/>
      </w:pPr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环境配置</w:t>
      </w:r>
    </w:p>
    <w:p w14:paraId="2B450EB5" w14:textId="4FFA10DE" w:rsidR="0068589D" w:rsidRDefault="00875DEB" w:rsidP="00806E81">
      <w:pPr>
        <w:pStyle w:val="code"/>
      </w:pPr>
      <w:r>
        <w:rPr>
          <w:rFonts w:ascii="微软雅黑" w:eastAsia="微软雅黑" w:hAnsi="微软雅黑" w:cs="微软雅黑" w:hint="eastAsia"/>
        </w:rPr>
        <w:t>添加</w:t>
      </w:r>
      <w:r>
        <w:rPr>
          <w:rFonts w:hint="eastAsia"/>
        </w:rPr>
        <w:t>spring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jar</w:t>
      </w:r>
      <w:r>
        <w:rPr>
          <w:rFonts w:ascii="微软雅黑" w:eastAsia="微软雅黑" w:hAnsi="微软雅黑" w:cs="微软雅黑" w:hint="eastAsia"/>
        </w:rPr>
        <w:t>包，以及如下：</w:t>
      </w:r>
    </w:p>
    <w:p w14:paraId="1D1F34FD" w14:textId="1401ECAC" w:rsidR="00875DEB" w:rsidRPr="00875DEB" w:rsidRDefault="00875DEB" w:rsidP="00806E81">
      <w:pPr>
        <w:pStyle w:val="code"/>
        <w:rPr>
          <w:rFonts w:ascii="宋体" w:eastAsia="宋体" w:hAnsi="宋体" w:cs="宋体"/>
          <w:color w:val="A9B7C6"/>
          <w:szCs w:val="21"/>
        </w:rPr>
      </w:pPr>
      <w:r w:rsidRPr="00861E1F">
        <w:t>&lt;!-- https://mvnrepository.com/artifact/org.mybatis/mybatis-spring --&gt;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org.mybatis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mybatis-spring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1.3.1</w:t>
      </w:r>
      <w:r w:rsidRPr="00861E1F">
        <w:t>&lt;/version&gt;</w:t>
      </w:r>
      <w:r w:rsidRPr="00861E1F">
        <w:br/>
        <w:t>&lt;/dependency&gt;</w:t>
      </w:r>
      <w:r w:rsidRPr="00861E1F">
        <w:br/>
        <w:t>&lt;!-- https://mvnrepository.com/artifact/org.mybatis/mybatis --&gt;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org.mybatis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mybatis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3.4.5</w:t>
      </w:r>
      <w:r w:rsidRPr="00861E1F">
        <w:t>&lt;/version&gt;</w:t>
      </w:r>
      <w:r w:rsidRPr="00861E1F">
        <w:br/>
        <w:t>&lt;/dependency&gt;</w:t>
      </w:r>
    </w:p>
    <w:p w14:paraId="080AA227" w14:textId="77777777" w:rsidR="00875DEB" w:rsidRPr="0068589D" w:rsidRDefault="00875DEB" w:rsidP="00806E81">
      <w:pPr>
        <w:pStyle w:val="code"/>
        <w:rPr>
          <w:rFonts w:hint="eastAsia"/>
        </w:rPr>
      </w:pPr>
    </w:p>
    <w:p w14:paraId="111F4BD1" w14:textId="77777777" w:rsidR="00861E1F" w:rsidRPr="00861E1F" w:rsidRDefault="00861E1F" w:rsidP="00861E1F">
      <w:pPr>
        <w:rPr>
          <w:rFonts w:hint="eastAsia"/>
        </w:rPr>
      </w:pPr>
    </w:p>
    <w:p w14:paraId="6B1300E9" w14:textId="36449067" w:rsidR="00757BD0" w:rsidRDefault="00861E1F" w:rsidP="00757BD0">
      <w:pPr>
        <w:pStyle w:val="4"/>
      </w:pPr>
      <w:r>
        <w:rPr>
          <w:rFonts w:hint="eastAsia"/>
        </w:rPr>
        <w:t>7.2</w:t>
      </w:r>
      <w:r w:rsidR="00757BD0">
        <w:t xml:space="preserve">  </w:t>
      </w:r>
      <w:r w:rsidR="00757BD0">
        <w:rPr>
          <w:rFonts w:hint="eastAsia"/>
        </w:rPr>
        <w:t>整合后的原始</w:t>
      </w:r>
      <w:r w:rsidR="00757BD0">
        <w:rPr>
          <w:rFonts w:hint="eastAsia"/>
        </w:rPr>
        <w:t>Dao</w:t>
      </w:r>
      <w:r w:rsidR="00757BD0">
        <w:rPr>
          <w:rFonts w:hint="eastAsia"/>
        </w:rPr>
        <w:t>开发</w:t>
      </w:r>
    </w:p>
    <w:p w14:paraId="23A393C5" w14:textId="5F9186B0" w:rsidR="00A840C4" w:rsidRDefault="0068589D" w:rsidP="00A840C4">
      <w:r>
        <w:rPr>
          <w:rFonts w:hint="eastAsia"/>
        </w:rPr>
        <w:t>7</w:t>
      </w:r>
      <w:r>
        <w:t xml:space="preserve">.2.1  </w:t>
      </w:r>
      <w:r>
        <w:rPr>
          <w:rFonts w:hint="eastAsia"/>
        </w:rPr>
        <w:t>配置</w:t>
      </w:r>
      <w:r>
        <w:rPr>
          <w:rFonts w:hint="eastAsia"/>
        </w:rPr>
        <w:t>sqlSessionFactory</w:t>
      </w:r>
    </w:p>
    <w:p w14:paraId="6CE90106" w14:textId="3E28D6DA" w:rsidR="0068589D" w:rsidRDefault="0068589D" w:rsidP="00A840C4">
      <w:r>
        <w:tab/>
        <w:t>S</w:t>
      </w:r>
      <w:r>
        <w:rPr>
          <w:rFonts w:hint="eastAsia"/>
        </w:rPr>
        <w:t>qlSessionFactory</w:t>
      </w:r>
      <w:r>
        <w:rPr>
          <w:rFonts w:hint="eastAsia"/>
        </w:rPr>
        <w:t>在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的整合包下</w:t>
      </w:r>
    </w:p>
    <w:p w14:paraId="3FC74356" w14:textId="5053B7D6" w:rsidR="0068589D" w:rsidRDefault="0068589D" w:rsidP="00A840C4"/>
    <w:p w14:paraId="36C07A23" w14:textId="5688FCD1" w:rsidR="00D96E25" w:rsidRPr="00F755A2" w:rsidRDefault="00D96E25" w:rsidP="00A840C4">
      <w:pPr>
        <w:rPr>
          <w:b/>
          <w:i/>
          <w:u w:val="single"/>
        </w:rPr>
      </w:pPr>
      <w:r w:rsidRPr="00F755A2">
        <w:rPr>
          <w:rFonts w:hint="eastAsia"/>
          <w:b/>
          <w:i/>
          <w:u w:val="single"/>
        </w:rPr>
        <w:t>配置</w:t>
      </w:r>
      <w:r w:rsidRPr="00F755A2">
        <w:rPr>
          <w:rFonts w:hint="eastAsia"/>
          <w:b/>
          <w:i/>
          <w:u w:val="single"/>
        </w:rPr>
        <w:t>sqlSessionFactory</w:t>
      </w:r>
    </w:p>
    <w:p w14:paraId="2A497DA4" w14:textId="77777777" w:rsidR="00D96E25" w:rsidRPr="00D96E25" w:rsidRDefault="00D96E25" w:rsidP="00806E81">
      <w:pPr>
        <w:pStyle w:val="code"/>
        <w:rPr>
          <w:color w:val="A9B7C6"/>
        </w:rPr>
      </w:pP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配置</w:t>
      </w:r>
      <w:r w:rsidRPr="00D96E25">
        <w:rPr>
          <w:color w:val="808080"/>
        </w:rPr>
        <w:t>sqlSessionFactory--&gt;</w:t>
      </w:r>
      <w:r w:rsidRPr="00D96E25">
        <w:rPr>
          <w:color w:val="808080"/>
        </w:rPr>
        <w:br/>
      </w:r>
      <w:r w:rsidRPr="00D96E25">
        <w:t xml:space="preserve">&lt;bean </w:t>
      </w:r>
      <w:r w:rsidRPr="00D96E25">
        <w:rPr>
          <w:color w:val="BABABA"/>
        </w:rPr>
        <w:t>id</w:t>
      </w:r>
      <w:r w:rsidRPr="00D96E25">
        <w:t xml:space="preserve">="sessionFactory" </w:t>
      </w:r>
      <w:r w:rsidRPr="00D96E25">
        <w:rPr>
          <w:color w:val="BABABA"/>
        </w:rPr>
        <w:t>class</w:t>
      </w:r>
      <w:r w:rsidRPr="00D96E25">
        <w:t>="org.mybatis.spring.SqlSessionFactoryBean"&gt;</w:t>
      </w:r>
      <w:r w:rsidRPr="00D96E25">
        <w:br/>
        <w:t xml:space="preserve">    </w:t>
      </w: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引入</w:t>
      </w:r>
      <w:r w:rsidRPr="00D96E25">
        <w:rPr>
          <w:color w:val="808080"/>
        </w:rPr>
        <w:t>mybatis</w:t>
      </w:r>
      <w:r w:rsidRPr="00D96E25">
        <w:rPr>
          <w:rFonts w:ascii="微软雅黑" w:eastAsia="微软雅黑" w:hAnsi="微软雅黑" w:cs="微软雅黑" w:hint="eastAsia"/>
          <w:color w:val="808080"/>
        </w:rPr>
        <w:t>配置文件</w:t>
      </w:r>
      <w:r w:rsidRPr="00D96E25">
        <w:rPr>
          <w:color w:val="808080"/>
        </w:rPr>
        <w:t>--&gt;</w:t>
      </w:r>
      <w:r w:rsidRPr="00D96E25">
        <w:rPr>
          <w:color w:val="808080"/>
        </w:rPr>
        <w:br/>
        <w:t xml:space="preserve">    </w:t>
      </w:r>
      <w:r w:rsidRPr="00D96E25">
        <w:t xml:space="preserve">&lt;property </w:t>
      </w:r>
      <w:r w:rsidRPr="00D96E25">
        <w:rPr>
          <w:color w:val="BABABA"/>
        </w:rPr>
        <w:t>name</w:t>
      </w:r>
      <w:r w:rsidRPr="00D96E25">
        <w:t xml:space="preserve">="configuration" </w:t>
      </w:r>
      <w:r w:rsidRPr="00D96E25">
        <w:rPr>
          <w:color w:val="BABABA"/>
        </w:rPr>
        <w:t>value</w:t>
      </w:r>
      <w:r w:rsidRPr="00D96E25">
        <w:t>="cn/edu/scnu/conf/mybatis-conf.xml"&gt;&lt;/property&gt;</w:t>
      </w:r>
      <w:r w:rsidRPr="00D96E25">
        <w:br/>
        <w:t xml:space="preserve">    </w:t>
      </w: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配置数据源</w:t>
      </w:r>
      <w:r w:rsidRPr="00D96E25">
        <w:rPr>
          <w:color w:val="808080"/>
        </w:rPr>
        <w:t>--&gt;</w:t>
      </w:r>
      <w:r w:rsidRPr="00D96E25">
        <w:rPr>
          <w:color w:val="808080"/>
        </w:rPr>
        <w:br/>
        <w:t xml:space="preserve">    </w:t>
      </w:r>
      <w:r w:rsidRPr="00D96E25">
        <w:t xml:space="preserve">&lt;property </w:t>
      </w:r>
      <w:r w:rsidRPr="00D96E25">
        <w:rPr>
          <w:color w:val="BABABA"/>
        </w:rPr>
        <w:t>name</w:t>
      </w:r>
      <w:r w:rsidRPr="00D96E25">
        <w:t xml:space="preserve">="dataSource" </w:t>
      </w:r>
      <w:r w:rsidRPr="00D96E25">
        <w:rPr>
          <w:color w:val="BABABA"/>
        </w:rPr>
        <w:t>ref</w:t>
      </w:r>
      <w:r w:rsidRPr="00D96E25">
        <w:t>="dataSource"/&gt;</w:t>
      </w:r>
      <w:r w:rsidRPr="00D96E25">
        <w:br/>
        <w:t>&lt;/bean&gt;</w:t>
      </w:r>
    </w:p>
    <w:p w14:paraId="6057BEA8" w14:textId="5D96E5C0" w:rsidR="00D96E25" w:rsidRPr="00F755A2" w:rsidRDefault="00F755A2" w:rsidP="00A840C4">
      <w:pPr>
        <w:rPr>
          <w:b/>
          <w:i/>
          <w:u w:val="single"/>
        </w:rPr>
      </w:pPr>
      <w:r w:rsidRPr="00F755A2">
        <w:rPr>
          <w:rFonts w:hint="eastAsia"/>
          <w:b/>
          <w:i/>
          <w:u w:val="single"/>
        </w:rPr>
        <w:t>配置数据源</w:t>
      </w:r>
    </w:p>
    <w:p w14:paraId="33F4B2D1" w14:textId="72B44269" w:rsidR="00F755A2" w:rsidRPr="00F755A2" w:rsidRDefault="00F755A2" w:rsidP="00806E81">
      <w:pPr>
        <w:pStyle w:val="code"/>
        <w:rPr>
          <w:rFonts w:hint="eastAsia"/>
        </w:rPr>
      </w:pP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引入</w:t>
      </w:r>
      <w:r w:rsidRPr="00F755A2">
        <w:rPr>
          <w:color w:val="808080"/>
        </w:rPr>
        <w:t>db.properties--&gt;</w:t>
      </w:r>
      <w:r w:rsidRPr="00F755A2">
        <w:rPr>
          <w:color w:val="808080"/>
        </w:rPr>
        <w:br/>
      </w:r>
      <w:r w:rsidRPr="00F755A2">
        <w:t>&lt;</w:t>
      </w:r>
      <w:r w:rsidRPr="00F755A2">
        <w:rPr>
          <w:color w:val="9876AA"/>
        </w:rPr>
        <w:t>context</w:t>
      </w:r>
      <w:r w:rsidRPr="00F755A2">
        <w:t xml:space="preserve">:property-placeholder </w:t>
      </w:r>
      <w:r w:rsidRPr="00F755A2">
        <w:rPr>
          <w:color w:val="BABABA"/>
        </w:rPr>
        <w:t>location</w:t>
      </w:r>
      <w:r w:rsidRPr="00F755A2">
        <w:t>="cn/edu/scnu/conf/db.properties"/&gt;</w:t>
      </w:r>
      <w:r w:rsidRPr="00F755A2">
        <w:br/>
        <w:t xml:space="preserve">&lt;bean </w:t>
      </w:r>
      <w:r w:rsidRPr="00F755A2">
        <w:rPr>
          <w:color w:val="BABABA"/>
        </w:rPr>
        <w:t>id</w:t>
      </w:r>
      <w:r w:rsidRPr="00F755A2">
        <w:t xml:space="preserve">="dataSource" </w:t>
      </w:r>
      <w:r w:rsidRPr="00F755A2">
        <w:rPr>
          <w:color w:val="BABABA"/>
        </w:rPr>
        <w:t>class</w:t>
      </w:r>
      <w:r w:rsidRPr="00F755A2">
        <w:t>="com.mchange.v2.c3p0.ComboPooledDataSource"&gt;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="driverClass" </w:t>
      </w:r>
      <w:r w:rsidRPr="00F755A2">
        <w:rPr>
          <w:color w:val="BABABA"/>
        </w:rPr>
        <w:t>value</w:t>
      </w:r>
      <w:r w:rsidRPr="00F755A2">
        <w:t>="${jdbc.driver}"/&gt;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="jdbcUrl" </w:t>
      </w:r>
      <w:r w:rsidRPr="00F755A2">
        <w:rPr>
          <w:color w:val="BABABA"/>
        </w:rPr>
        <w:t>value</w:t>
      </w:r>
      <w:r w:rsidRPr="00F755A2">
        <w:t>="${jdbc.url}"/&gt;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="password" </w:t>
      </w:r>
      <w:r w:rsidRPr="00F755A2">
        <w:rPr>
          <w:color w:val="BABABA"/>
        </w:rPr>
        <w:t>value</w:t>
      </w:r>
      <w:r w:rsidRPr="00F755A2">
        <w:t>="${jdbc.password}"/&gt;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="user" </w:t>
      </w:r>
      <w:r w:rsidRPr="00F755A2">
        <w:rPr>
          <w:color w:val="BABABA"/>
        </w:rPr>
        <w:t>value</w:t>
      </w:r>
      <w:r w:rsidRPr="00F755A2">
        <w:t>="${jdbc.username}"/&gt;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="maxPoolSize" </w:t>
      </w:r>
      <w:r w:rsidRPr="00F755A2">
        <w:rPr>
          <w:color w:val="BABABA"/>
        </w:rPr>
        <w:t>value</w:t>
      </w:r>
      <w:r w:rsidRPr="00F755A2">
        <w:t>="10"/&gt;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="minPoolSize" </w:t>
      </w:r>
      <w:r w:rsidRPr="00F755A2">
        <w:rPr>
          <w:color w:val="BABABA"/>
        </w:rPr>
        <w:t>value</w:t>
      </w:r>
      <w:r w:rsidRPr="00F755A2">
        <w:t>="5"/&gt;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="maxIdleTime" </w:t>
      </w:r>
      <w:r w:rsidRPr="00F755A2">
        <w:rPr>
          <w:color w:val="BABABA"/>
        </w:rPr>
        <w:t>value</w:t>
      </w:r>
      <w:r w:rsidRPr="00F755A2">
        <w:t>="5"/&gt;</w:t>
      </w:r>
      <w:r w:rsidRPr="00F755A2">
        <w:br/>
        <w:t>&lt;/bean&gt;</w:t>
      </w:r>
    </w:p>
    <w:p w14:paraId="00F8E3ED" w14:textId="33BA27B8" w:rsidR="00F755A2" w:rsidRDefault="00F755A2" w:rsidP="00A840C4">
      <w:pPr>
        <w:rPr>
          <w:b/>
          <w:i/>
          <w:u w:val="single"/>
        </w:rPr>
      </w:pPr>
      <w:r w:rsidRPr="00F755A2">
        <w:rPr>
          <w:b/>
          <w:i/>
          <w:u w:val="single"/>
        </w:rPr>
        <w:t>M</w:t>
      </w:r>
      <w:r w:rsidRPr="00F755A2">
        <w:rPr>
          <w:rFonts w:hint="eastAsia"/>
          <w:b/>
          <w:i/>
          <w:u w:val="single"/>
        </w:rPr>
        <w:t>ybatis-config</w:t>
      </w:r>
      <w:r w:rsidRPr="00F755A2">
        <w:rPr>
          <w:b/>
          <w:i/>
          <w:u w:val="single"/>
        </w:rPr>
        <w:t>.xml</w:t>
      </w:r>
      <w:r w:rsidRPr="00F755A2">
        <w:rPr>
          <w:rFonts w:hint="eastAsia"/>
          <w:b/>
          <w:i/>
          <w:u w:val="single"/>
        </w:rPr>
        <w:t>修整后</w:t>
      </w:r>
    </w:p>
    <w:p w14:paraId="6D37539E" w14:textId="0F17FEA8" w:rsidR="00F755A2" w:rsidRPr="00F755A2" w:rsidRDefault="00F755A2" w:rsidP="00806E81">
      <w:pPr>
        <w:pStyle w:val="code"/>
        <w:rPr>
          <w:color w:val="A9B7C6"/>
        </w:rPr>
      </w:pPr>
      <w:r w:rsidRPr="00F755A2">
        <w:t>&lt;configuration&gt;</w:t>
      </w:r>
      <w:r w:rsidRPr="00F755A2">
        <w:br/>
        <w:t xml:space="preserve">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加载属性文件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</w:t>
      </w:r>
      <w:r w:rsidRPr="00F755A2">
        <w:t xml:space="preserve">&lt;properties </w:t>
      </w:r>
      <w:r w:rsidRPr="00F755A2">
        <w:rPr>
          <w:color w:val="BABABA"/>
        </w:rPr>
        <w:t>resource</w:t>
      </w:r>
      <w:r w:rsidRPr="00F755A2">
        <w:rPr>
          <w:color w:val="6A8759"/>
        </w:rPr>
        <w:t>="cn/edu/scnu/conf/db.properties"</w:t>
      </w:r>
      <w:r w:rsidRPr="00F755A2">
        <w:t>/&gt;</w:t>
      </w:r>
      <w:r w:rsidRPr="00F755A2">
        <w:br/>
        <w:t xml:space="preserve">    &lt;settings&gt;</w:t>
      </w:r>
      <w:r w:rsidRPr="00F755A2">
        <w:br/>
        <w:t xml:space="preserve">    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开启延迟加载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    </w:t>
      </w:r>
      <w:r w:rsidRPr="00F755A2">
        <w:t xml:space="preserve">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="lazyLoadingEnabled" </w:t>
      </w:r>
      <w:r w:rsidRPr="00F755A2">
        <w:rPr>
          <w:color w:val="BABABA"/>
        </w:rPr>
        <w:t>value</w:t>
      </w:r>
      <w:r w:rsidRPr="00F755A2">
        <w:rPr>
          <w:color w:val="6A8759"/>
        </w:rPr>
        <w:t>="true"</w:t>
      </w:r>
      <w:r w:rsidRPr="00F755A2">
        <w:t>&gt;&lt;/setting&gt;</w:t>
      </w:r>
      <w:r w:rsidRPr="00F755A2">
        <w:br/>
      </w:r>
      <w:r w:rsidRPr="00F755A2">
        <w:lastRenderedPageBreak/>
        <w:t xml:space="preserve">        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="aggressiveLazyLoading" </w:t>
      </w:r>
      <w:r w:rsidRPr="00F755A2">
        <w:rPr>
          <w:color w:val="BABABA"/>
        </w:rPr>
        <w:t>value</w:t>
      </w:r>
      <w:r w:rsidRPr="00F755A2">
        <w:rPr>
          <w:color w:val="6A8759"/>
        </w:rPr>
        <w:t>="false"</w:t>
      </w:r>
      <w:r w:rsidRPr="00F755A2">
        <w:t>&gt;&lt;/setting&gt;</w:t>
      </w:r>
      <w:r w:rsidRPr="00F755A2">
        <w:br/>
      </w:r>
      <w:r w:rsidRPr="00F755A2">
        <w:br/>
        <w:t xml:space="preserve">    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开启二级缓存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    </w:t>
      </w:r>
      <w:r w:rsidRPr="00F755A2">
        <w:t xml:space="preserve">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="cacheEnabled" </w:t>
      </w:r>
      <w:r w:rsidRPr="00F755A2">
        <w:rPr>
          <w:color w:val="BABABA"/>
        </w:rPr>
        <w:t>value</w:t>
      </w:r>
      <w:r w:rsidRPr="00F755A2">
        <w:rPr>
          <w:color w:val="6A8759"/>
        </w:rPr>
        <w:t>="true"</w:t>
      </w:r>
      <w:r w:rsidR="004A22F9">
        <w:t>&gt;&lt;/setting&gt;</w:t>
      </w:r>
      <w:r w:rsidR="004A22F9">
        <w:br/>
        <w:t xml:space="preserve">    &lt;/settings&gt;</w:t>
      </w:r>
      <w:r w:rsidRPr="00F755A2">
        <w:br/>
        <w:t xml:space="preserve">    &lt;mappers&gt;</w:t>
      </w:r>
      <w:r w:rsidRPr="00F755A2">
        <w:br/>
        <w:t xml:space="preserve">        &lt;mapper </w:t>
      </w:r>
      <w:r w:rsidRPr="00F755A2">
        <w:rPr>
          <w:color w:val="BABABA"/>
        </w:rPr>
        <w:t>resource</w:t>
      </w:r>
      <w:r w:rsidRPr="00F755A2">
        <w:rPr>
          <w:color w:val="6A8759"/>
        </w:rPr>
        <w:t>="cn/edu/scnu/sqlMap/OrderMapper.xml"</w:t>
      </w:r>
      <w:r w:rsidRPr="00F755A2">
        <w:t>&gt;&lt;/mapper&gt;</w:t>
      </w:r>
      <w:r w:rsidRPr="00F755A2">
        <w:br/>
        <w:t xml:space="preserve">      </w:t>
      </w:r>
      <w:r w:rsidRPr="00F755A2">
        <w:rPr>
          <w:color w:val="808080"/>
        </w:rPr>
        <w:t>&lt;!--&lt;package name="cn.edu.scnu.sqlMap"&gt;&lt;/package&gt;--&gt;</w:t>
      </w:r>
      <w:r w:rsidRPr="00F755A2">
        <w:rPr>
          <w:color w:val="808080"/>
        </w:rPr>
        <w:br/>
        <w:t xml:space="preserve">    </w:t>
      </w:r>
      <w:r w:rsidRPr="00F755A2">
        <w:t>&lt;/mappers&gt;</w:t>
      </w:r>
      <w:r w:rsidRPr="00F755A2">
        <w:br/>
        <w:t>&lt;/configuration&gt;</w:t>
      </w:r>
    </w:p>
    <w:p w14:paraId="567F0DF2" w14:textId="0A33EFC2" w:rsidR="00F755A2" w:rsidRPr="004A22F9" w:rsidRDefault="00F755A2" w:rsidP="00A840C4">
      <w:pPr>
        <w:rPr>
          <w:rFonts w:hint="eastAsia"/>
        </w:rPr>
      </w:pPr>
    </w:p>
    <w:p w14:paraId="326481DF" w14:textId="0D6D034A" w:rsidR="0068589D" w:rsidRDefault="0068589D" w:rsidP="00A840C4">
      <w:r>
        <w:rPr>
          <w:rFonts w:hint="eastAsia"/>
        </w:rPr>
        <w:t>7.2.2</w:t>
      </w:r>
      <w:r>
        <w:t xml:space="preserve">  </w:t>
      </w:r>
      <w:r w:rsidR="004A22F9">
        <w:rPr>
          <w:rFonts w:hint="eastAsia"/>
        </w:rPr>
        <w:t>原始</w:t>
      </w:r>
      <w:r w:rsidR="004A22F9">
        <w:rPr>
          <w:rFonts w:hint="eastAsia"/>
        </w:rPr>
        <w:t>Dao</w:t>
      </w:r>
      <w:r w:rsidR="004A22F9">
        <w:rPr>
          <w:rFonts w:hint="eastAsia"/>
        </w:rPr>
        <w:t>的开发</w:t>
      </w:r>
    </w:p>
    <w:p w14:paraId="2A23D646" w14:textId="029B7A76" w:rsidR="004A22F9" w:rsidRPr="00E01344" w:rsidRDefault="004A22F9" w:rsidP="00A840C4">
      <w:pPr>
        <w:rPr>
          <w:b/>
          <w:i/>
          <w:u w:val="single"/>
        </w:rPr>
      </w:pPr>
      <w:r w:rsidRPr="00E01344">
        <w:rPr>
          <w:b/>
          <w:i/>
          <w:u w:val="single"/>
        </w:rPr>
        <w:tab/>
      </w:r>
      <w:r w:rsidRPr="00E01344">
        <w:rPr>
          <w:rFonts w:hint="eastAsia"/>
          <w:b/>
          <w:i/>
          <w:u w:val="single"/>
        </w:rPr>
        <w:t>定义</w:t>
      </w:r>
      <w:r w:rsidRPr="00E01344">
        <w:rPr>
          <w:rFonts w:hint="eastAsia"/>
          <w:b/>
          <w:i/>
          <w:u w:val="single"/>
        </w:rPr>
        <w:t>UserDao</w:t>
      </w:r>
      <w:r w:rsidRPr="00E01344">
        <w:rPr>
          <w:rFonts w:hint="eastAsia"/>
          <w:b/>
          <w:i/>
          <w:u w:val="single"/>
        </w:rPr>
        <w:t>接口</w:t>
      </w:r>
    </w:p>
    <w:p w14:paraId="3613699C" w14:textId="77777777" w:rsidR="00E01344" w:rsidRPr="00E01344" w:rsidRDefault="00E01344" w:rsidP="00806E81">
      <w:pPr>
        <w:pStyle w:val="code"/>
      </w:pPr>
      <w:r w:rsidRPr="00E01344">
        <w:rPr>
          <w:color w:val="CC7832"/>
        </w:rPr>
        <w:t xml:space="preserve">public interface </w:t>
      </w:r>
      <w:r w:rsidRPr="00E01344">
        <w:t>UserDao {</w:t>
      </w:r>
      <w:r w:rsidRPr="00E01344">
        <w:br/>
        <w:t xml:space="preserve">    User </w:t>
      </w:r>
      <w:r w:rsidRPr="00E01344">
        <w:rPr>
          <w:color w:val="FFC66D"/>
        </w:rPr>
        <w:t>findUserById</w:t>
      </w:r>
      <w:r w:rsidRPr="00E01344">
        <w:t>(Integer)</w:t>
      </w:r>
      <w:r w:rsidRPr="00E01344">
        <w:rPr>
          <w:color w:val="CC7832"/>
        </w:rPr>
        <w:t>;</w:t>
      </w:r>
      <w:r w:rsidRPr="00E01344">
        <w:rPr>
          <w:color w:val="CC7832"/>
        </w:rPr>
        <w:br/>
      </w:r>
      <w:r w:rsidRPr="00E01344">
        <w:t>}</w:t>
      </w:r>
    </w:p>
    <w:p w14:paraId="21B5A489" w14:textId="77777777" w:rsidR="00E01344" w:rsidRPr="00E01344" w:rsidRDefault="00E01344" w:rsidP="00A840C4">
      <w:pPr>
        <w:rPr>
          <w:rFonts w:hint="eastAsia"/>
        </w:rPr>
      </w:pPr>
    </w:p>
    <w:p w14:paraId="729AD0F6" w14:textId="49C11B26" w:rsidR="004A22F9" w:rsidRPr="00E01344" w:rsidRDefault="004A22F9" w:rsidP="00A840C4">
      <w:pPr>
        <w:rPr>
          <w:b/>
          <w:i/>
          <w:u w:val="single"/>
        </w:rPr>
      </w:pPr>
      <w:r>
        <w:tab/>
      </w:r>
      <w:r w:rsidRPr="00E01344">
        <w:rPr>
          <w:rFonts w:hint="eastAsia"/>
          <w:b/>
          <w:i/>
          <w:u w:val="single"/>
        </w:rPr>
        <w:t>定义</w:t>
      </w:r>
      <w:r w:rsidRPr="00E01344">
        <w:rPr>
          <w:rFonts w:hint="eastAsia"/>
          <w:b/>
          <w:i/>
          <w:u w:val="single"/>
        </w:rPr>
        <w:t>UserDaoImpl</w:t>
      </w:r>
      <w:r w:rsidRPr="00E01344">
        <w:rPr>
          <w:rFonts w:hint="eastAsia"/>
          <w:b/>
          <w:i/>
          <w:u w:val="single"/>
        </w:rPr>
        <w:t>的实现类</w:t>
      </w:r>
    </w:p>
    <w:p w14:paraId="3A05A51B" w14:textId="77777777" w:rsidR="00C47FA5" w:rsidRDefault="00E01344" w:rsidP="00806E81">
      <w:pPr>
        <w:pStyle w:val="code"/>
      </w:pPr>
      <w:r w:rsidRPr="00E01344">
        <w:rPr>
          <w:color w:val="CC7832"/>
        </w:rPr>
        <w:t xml:space="preserve">public class </w:t>
      </w:r>
      <w:r w:rsidRPr="00E01344">
        <w:t>UserDaoImpl</w:t>
      </w:r>
      <w:r>
        <w:t xml:space="preserve"> </w:t>
      </w:r>
      <w:r>
        <w:rPr>
          <w:rFonts w:asciiTheme="minorEastAsia" w:eastAsiaTheme="minorEastAsia" w:hAnsiTheme="minorEastAsia" w:hint="eastAsia"/>
        </w:rPr>
        <w:t>extend</w:t>
      </w:r>
      <w:r>
        <w:t>s SqlSessionDaoSupport</w:t>
      </w:r>
      <w:r w:rsidRPr="00E01344">
        <w:t xml:space="preserve"> </w:t>
      </w:r>
      <w:r w:rsidRPr="00E01344">
        <w:rPr>
          <w:color w:val="CC7832"/>
        </w:rPr>
        <w:t xml:space="preserve">implements </w:t>
      </w:r>
      <w:r w:rsidRPr="00E01344">
        <w:t>UserDao {</w:t>
      </w:r>
    </w:p>
    <w:p w14:paraId="38F3B1CF" w14:textId="77777777" w:rsidR="00C47FA5" w:rsidRDefault="00C47FA5" w:rsidP="00806E81">
      <w:pPr>
        <w:pStyle w:val="code"/>
      </w:pPr>
      <w:r>
        <w:t>//</w:t>
      </w:r>
      <w:r>
        <w:rPr>
          <w:rFonts w:asciiTheme="minorEastAsia" w:eastAsiaTheme="minorEastAsia" w:hAnsiTheme="minorEastAsia" w:hint="eastAsia"/>
        </w:rPr>
        <w:t>如果没有继承</w:t>
      </w:r>
      <w:r>
        <w:t>SqlSessionDaoSupport</w:t>
      </w:r>
      <w:r>
        <w:rPr>
          <w:rFonts w:asciiTheme="minorEastAsia" w:eastAsiaTheme="minorEastAsia" w:hAnsiTheme="minorEastAsia" w:hint="eastAsia"/>
        </w:rPr>
        <w:t>，需要指定sqlSessionFactory，如下：</w:t>
      </w:r>
      <w:r w:rsidR="00E01344" w:rsidRPr="00E01344">
        <w:br/>
        <w:t xml:space="preserve">   </w:t>
      </w:r>
      <w:r>
        <w:rPr>
          <w:rFonts w:asciiTheme="minorEastAsia" w:eastAsiaTheme="minorEastAsia" w:hAnsiTheme="minorEastAsia" w:hint="eastAsia"/>
        </w:rPr>
        <w:t>//</w:t>
      </w:r>
      <w:r w:rsidR="00E01344" w:rsidRPr="00E01344">
        <w:t xml:space="preserve"> </w:t>
      </w:r>
      <w:r w:rsidR="00E01344" w:rsidRPr="00E01344">
        <w:rPr>
          <w:color w:val="CC7832"/>
        </w:rPr>
        <w:t xml:space="preserve">private </w:t>
      </w:r>
      <w:r w:rsidR="00E01344" w:rsidRPr="00E01344">
        <w:t xml:space="preserve">SqlSessionFactory </w:t>
      </w:r>
      <w:r w:rsidR="00E01344" w:rsidRPr="00E01344">
        <w:rPr>
          <w:color w:val="9876AA"/>
        </w:rPr>
        <w:t>sqlSessionFactory</w:t>
      </w:r>
      <w:r w:rsidR="00E01344" w:rsidRPr="00E01344">
        <w:rPr>
          <w:color w:val="CC7832"/>
        </w:rPr>
        <w:t>;</w:t>
      </w:r>
      <w:r w:rsidR="00E01344" w:rsidRPr="00E01344">
        <w:rPr>
          <w:color w:val="CC7832"/>
        </w:rPr>
        <w:br/>
      </w:r>
      <w:r w:rsidR="00E01344" w:rsidRPr="00E01344">
        <w:rPr>
          <w:color w:val="CC7832"/>
        </w:rPr>
        <w:br/>
        <w:t xml:space="preserve">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="00E01344" w:rsidRPr="00E01344">
        <w:rPr>
          <w:color w:val="CC7832"/>
        </w:rPr>
        <w:t xml:space="preserve"> public void </w:t>
      </w:r>
      <w:r w:rsidR="00E01344" w:rsidRPr="00E01344">
        <w:rPr>
          <w:color w:val="FFC66D"/>
        </w:rPr>
        <w:t>setSqlSessionFactory</w:t>
      </w:r>
      <w:r w:rsidR="00E01344" w:rsidRPr="00E01344">
        <w:t>(SqlSessionFactory sqlSessionFactory) {</w:t>
      </w:r>
      <w:r w:rsidR="00E01344" w:rsidRPr="00E01344">
        <w:br/>
        <w:t xml:space="preserve">    </w:t>
      </w:r>
      <w:r>
        <w:rPr>
          <w:rFonts w:asciiTheme="minorEastAsia" w:eastAsiaTheme="minorEastAsia" w:hAnsiTheme="minorEastAsia" w:hint="eastAsia"/>
        </w:rPr>
        <w:t>//</w:t>
      </w:r>
      <w:r w:rsidR="00E01344" w:rsidRPr="00E01344">
        <w:t xml:space="preserve">    </w:t>
      </w:r>
      <w:r w:rsidR="00E01344" w:rsidRPr="00E01344">
        <w:rPr>
          <w:color w:val="CC7832"/>
        </w:rPr>
        <w:t>this</w:t>
      </w:r>
      <w:r w:rsidR="00E01344" w:rsidRPr="00E01344">
        <w:t>.</w:t>
      </w:r>
      <w:r w:rsidR="00E01344" w:rsidRPr="00E01344">
        <w:rPr>
          <w:color w:val="9876AA"/>
        </w:rPr>
        <w:t xml:space="preserve">sqlSessionFactory </w:t>
      </w:r>
      <w:r w:rsidR="00E01344" w:rsidRPr="00E01344">
        <w:t>= sqlSessionFactory</w:t>
      </w:r>
      <w:r w:rsidR="00E01344" w:rsidRPr="00E01344">
        <w:rPr>
          <w:color w:val="CC7832"/>
        </w:rPr>
        <w:t>;</w:t>
      </w:r>
      <w:r w:rsidR="00E01344" w:rsidRPr="00E01344">
        <w:rPr>
          <w:color w:val="CC7832"/>
        </w:rPr>
        <w:br/>
        <w:t xml:space="preserve">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="00E01344" w:rsidRPr="00E01344">
        <w:rPr>
          <w:color w:val="CC7832"/>
        </w:rPr>
        <w:t xml:space="preserve"> </w:t>
      </w:r>
      <w:r w:rsidR="00E01344" w:rsidRPr="00E01344">
        <w:t>}</w:t>
      </w:r>
    </w:p>
    <w:p w14:paraId="71127C43" w14:textId="77777777" w:rsidR="00C47FA5" w:rsidRDefault="00C47FA5" w:rsidP="00806E81">
      <w:pPr>
        <w:pStyle w:val="code"/>
      </w:pPr>
    </w:p>
    <w:p w14:paraId="1E241C3B" w14:textId="1103B78A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//如果继承了</w:t>
      </w:r>
      <w:r>
        <w:t>SqlSessionDaoSupport</w:t>
      </w:r>
      <w:r>
        <w:rPr>
          <w:rFonts w:asciiTheme="minorEastAsia" w:eastAsiaTheme="minorEastAsia" w:hAnsiTheme="minorEastAsia" w:hint="eastAsia"/>
        </w:rPr>
        <w:t>，由于在这个类中有setSqlSessionFactory</w:t>
      </w:r>
      <w:r>
        <w:rPr>
          <w:rFonts w:asciiTheme="minorEastAsia" w:eastAsiaTheme="minorEastAsia" w:hAnsiTheme="minorEastAsia"/>
        </w:rPr>
        <w:t>()</w:t>
      </w:r>
      <w:r>
        <w:rPr>
          <w:rFonts w:asciiTheme="minorEastAsia" w:eastAsiaTheme="minorEastAsia" w:hAnsiTheme="minorEastAsia" w:hint="eastAsia"/>
        </w:rPr>
        <w:t>方法，因此可以如下编程：</w:t>
      </w:r>
      <w:r w:rsidR="00E01344" w:rsidRPr="00E01344">
        <w:br/>
      </w:r>
      <w:r w:rsidR="00E01344" w:rsidRPr="00E01344">
        <w:br/>
        <w:t xml:space="preserve">    </w:t>
      </w:r>
      <w:r w:rsidR="00E01344" w:rsidRPr="00E01344">
        <w:rPr>
          <w:color w:val="CC7832"/>
        </w:rPr>
        <w:t xml:space="preserve">public </w:t>
      </w:r>
      <w:r w:rsidR="00E01344" w:rsidRPr="00E01344">
        <w:t xml:space="preserve">User </w:t>
      </w:r>
      <w:r w:rsidR="00E01344" w:rsidRPr="00E01344">
        <w:rPr>
          <w:color w:val="FFC66D"/>
        </w:rPr>
        <w:t>findUserById</w:t>
      </w:r>
      <w:r w:rsidR="00E01344" w:rsidRPr="00E01344">
        <w:t>() {</w:t>
      </w:r>
    </w:p>
    <w:p w14:paraId="56A4DCE8" w14:textId="10B385EB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//下面是继承</w:t>
      </w:r>
      <w:r>
        <w:t>SqlSessionDaoSupport</w:t>
      </w:r>
      <w:r>
        <w:rPr>
          <w:rFonts w:asciiTheme="minorEastAsia" w:eastAsiaTheme="minorEastAsia" w:hAnsiTheme="minorEastAsia" w:hint="eastAsia"/>
        </w:rPr>
        <w:t>后</w:t>
      </w:r>
    </w:p>
    <w:p w14:paraId="143B63D3" w14:textId="77777777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//Sql</w:t>
      </w:r>
      <w:r>
        <w:t>SessionFactory sqlSessionFactory = this.sqlSessionFactory;</w:t>
      </w:r>
    </w:p>
    <w:p w14:paraId="40816A33" w14:textId="77777777" w:rsidR="00C47FA5" w:rsidRDefault="00C47FA5" w:rsidP="00806E81">
      <w:pPr>
        <w:pStyle w:val="code"/>
      </w:pPr>
    </w:p>
    <w:p w14:paraId="6883C2EE" w14:textId="77777777" w:rsidR="00C47FA5" w:rsidRDefault="00C47FA5" w:rsidP="00806E81">
      <w:pPr>
        <w:pStyle w:val="code"/>
      </w:pP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无论继承</w:t>
      </w:r>
      <w:r>
        <w:t>SqlSessionDaoSupport</w:t>
      </w:r>
      <w:r>
        <w:rPr>
          <w:rFonts w:ascii="微软雅黑" w:eastAsia="微软雅黑" w:hAnsi="微软雅黑" w:cs="微软雅黑" w:hint="eastAsia"/>
        </w:rPr>
        <w:t>与否，都不需要</w:t>
      </w:r>
      <w:r>
        <w:rPr>
          <w:rFonts w:hint="eastAsia"/>
        </w:rPr>
        <w:t>session</w:t>
      </w:r>
      <w:r>
        <w:t>.close()</w:t>
      </w:r>
      <w:r>
        <w:rPr>
          <w:rFonts w:ascii="微软雅黑" w:eastAsia="微软雅黑" w:hAnsi="微软雅黑" w:cs="微软雅黑" w:hint="eastAsia"/>
        </w:rPr>
        <w:t>，因为事务管理已经</w:t>
      </w:r>
    </w:p>
    <w:p w14:paraId="21459DDC" w14:textId="06A4AF0C" w:rsidR="00E01344" w:rsidRPr="00E01344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//交给了Spring。</w:t>
      </w:r>
      <w:r w:rsidR="00E01344" w:rsidRPr="00E01344">
        <w:br/>
        <w:t xml:space="preserve">        </w:t>
      </w:r>
      <w:r w:rsidR="00E01344" w:rsidRPr="00E01344">
        <w:rPr>
          <w:color w:val="CC7832"/>
        </w:rPr>
        <w:t>return null;</w:t>
      </w:r>
      <w:r w:rsidR="00E01344" w:rsidRPr="00E01344">
        <w:rPr>
          <w:color w:val="CC7832"/>
        </w:rPr>
        <w:br/>
        <w:t xml:space="preserve">    </w:t>
      </w:r>
      <w:r w:rsidR="00E01344" w:rsidRPr="00E01344">
        <w:t>}</w:t>
      </w:r>
      <w:r w:rsidR="00E01344" w:rsidRPr="00E01344">
        <w:br/>
        <w:t>}</w:t>
      </w:r>
    </w:p>
    <w:p w14:paraId="7B273673" w14:textId="1BA4A38F" w:rsidR="004A22F9" w:rsidRPr="00E01344" w:rsidRDefault="004A22F9" w:rsidP="00A840C4">
      <w:pPr>
        <w:rPr>
          <w:rFonts w:hint="eastAsia"/>
        </w:rPr>
      </w:pPr>
    </w:p>
    <w:p w14:paraId="2AAE468E" w14:textId="0658EB3B" w:rsidR="004A22F9" w:rsidRPr="00E01344" w:rsidRDefault="004A22F9" w:rsidP="00A840C4">
      <w:pPr>
        <w:rPr>
          <w:b/>
          <w:i/>
          <w:u w:val="single"/>
        </w:rPr>
      </w:pPr>
      <w:r>
        <w:tab/>
      </w:r>
      <w:r w:rsidRPr="00E01344">
        <w:rPr>
          <w:rFonts w:hint="eastAsia"/>
          <w:b/>
          <w:i/>
          <w:u w:val="single"/>
        </w:rPr>
        <w:t>对</w:t>
      </w:r>
      <w:r w:rsidRPr="00E01344">
        <w:rPr>
          <w:rFonts w:hint="eastAsia"/>
          <w:b/>
          <w:i/>
          <w:u w:val="single"/>
        </w:rPr>
        <w:t>UserDao</w:t>
      </w:r>
      <w:r w:rsidRPr="00E01344">
        <w:rPr>
          <w:rFonts w:hint="eastAsia"/>
          <w:b/>
          <w:i/>
          <w:u w:val="single"/>
        </w:rPr>
        <w:t>注入</w:t>
      </w:r>
      <w:r w:rsidRPr="00E01344">
        <w:rPr>
          <w:rFonts w:hint="eastAsia"/>
          <w:b/>
          <w:i/>
          <w:u w:val="single"/>
        </w:rPr>
        <w:t>sqlSession</w:t>
      </w:r>
      <w:r w:rsidRPr="00E01344">
        <w:rPr>
          <w:rFonts w:hint="eastAsia"/>
          <w:b/>
          <w:i/>
          <w:u w:val="single"/>
        </w:rPr>
        <w:t>接口</w:t>
      </w:r>
    </w:p>
    <w:p w14:paraId="750412FF" w14:textId="77777777" w:rsidR="00E01344" w:rsidRPr="00E01344" w:rsidRDefault="00E01344" w:rsidP="00806E81">
      <w:pPr>
        <w:pStyle w:val="code"/>
        <w:rPr>
          <w:color w:val="A9B7C6"/>
        </w:rPr>
      </w:pPr>
      <w:r w:rsidRPr="00E01344">
        <w:t xml:space="preserve">&lt;bean </w:t>
      </w:r>
      <w:r w:rsidRPr="00E01344">
        <w:rPr>
          <w:color w:val="BABABA"/>
        </w:rPr>
        <w:t>id</w:t>
      </w:r>
      <w:r w:rsidRPr="00E01344">
        <w:t xml:space="preserve">="user" </w:t>
      </w:r>
      <w:r w:rsidRPr="00E01344">
        <w:rPr>
          <w:color w:val="BABABA"/>
        </w:rPr>
        <w:t>class</w:t>
      </w:r>
      <w:r w:rsidRPr="00E01344">
        <w:t>="cn.edu.scnu.dao.UserDaoImpl"&gt;</w:t>
      </w:r>
      <w:r w:rsidRPr="00E01344">
        <w:br/>
        <w:t xml:space="preserve">    &lt;property </w:t>
      </w:r>
      <w:r w:rsidRPr="00E01344">
        <w:rPr>
          <w:color w:val="BABABA"/>
        </w:rPr>
        <w:t>name</w:t>
      </w:r>
      <w:r w:rsidRPr="00E01344">
        <w:t xml:space="preserve">="sqlSessionFactory" </w:t>
      </w:r>
      <w:r w:rsidRPr="00E01344">
        <w:rPr>
          <w:color w:val="BABABA"/>
        </w:rPr>
        <w:t>ref</w:t>
      </w:r>
      <w:r w:rsidRPr="00E01344">
        <w:t>="sessionFactory"/&gt;</w:t>
      </w:r>
      <w:r w:rsidRPr="00E01344">
        <w:br/>
        <w:t>&lt;/bean&gt;</w:t>
      </w:r>
    </w:p>
    <w:p w14:paraId="1C44EEDB" w14:textId="77777777" w:rsidR="00E01344" w:rsidRPr="00E01344" w:rsidRDefault="00E01344" w:rsidP="00A840C4">
      <w:pPr>
        <w:rPr>
          <w:rFonts w:hint="eastAsia"/>
        </w:rPr>
      </w:pPr>
    </w:p>
    <w:p w14:paraId="2F0BFD3B" w14:textId="0215BFEE" w:rsidR="00757BD0" w:rsidRPr="00757BD0" w:rsidRDefault="00861E1F" w:rsidP="00757BD0">
      <w:pPr>
        <w:pStyle w:val="4"/>
      </w:pPr>
      <w:r>
        <w:rPr>
          <w:rFonts w:hint="eastAsia"/>
        </w:rPr>
        <w:t>7.3</w:t>
      </w:r>
      <w:r w:rsidR="00757BD0">
        <w:t xml:space="preserve">  </w:t>
      </w:r>
      <w:r w:rsidR="00757BD0">
        <w:rPr>
          <w:rFonts w:hint="eastAsia"/>
        </w:rPr>
        <w:t>整合后的</w:t>
      </w:r>
      <w:r w:rsidR="00757BD0">
        <w:rPr>
          <w:rFonts w:hint="eastAsia"/>
        </w:rPr>
        <w:t>Mapper</w:t>
      </w:r>
      <w:r w:rsidR="00757BD0">
        <w:rPr>
          <w:rFonts w:hint="eastAsia"/>
        </w:rPr>
        <w:t>代理开发</w:t>
      </w:r>
    </w:p>
    <w:p w14:paraId="4C2DFA4D" w14:textId="6BE11F93" w:rsidR="00E01344" w:rsidRDefault="00E01344" w:rsidP="00DE50E8">
      <w:r>
        <w:tab/>
      </w:r>
      <w:r>
        <w:rPr>
          <w:rFonts w:hint="eastAsia"/>
        </w:rPr>
        <w:t>在</w:t>
      </w:r>
      <w:r>
        <w:rPr>
          <w:rFonts w:hint="eastAsia"/>
        </w:rPr>
        <w:t>mapper</w:t>
      </w:r>
      <w:r>
        <w:rPr>
          <w:rFonts w:hint="eastAsia"/>
        </w:rPr>
        <w:t>代理开发中由于只有</w:t>
      </w:r>
      <w:r>
        <w:rPr>
          <w:rFonts w:hint="eastAsia"/>
        </w:rPr>
        <w:t>UserMapper</w:t>
      </w:r>
      <w:r>
        <w:rPr>
          <w:rFonts w:hint="eastAsia"/>
        </w:rPr>
        <w:t>接口。因此，在配置</w:t>
      </w:r>
      <w:r>
        <w:rPr>
          <w:rFonts w:hint="eastAsia"/>
        </w:rPr>
        <w:t>Bean</w:t>
      </w:r>
      <w:r>
        <w:rPr>
          <w:rFonts w:hint="eastAsia"/>
        </w:rPr>
        <w:t>的时候，需要</w:t>
      </w:r>
      <w:r>
        <w:rPr>
          <w:rFonts w:hint="eastAsia"/>
        </w:rPr>
        <w:t>mapper</w:t>
      </w:r>
      <w:r>
        <w:rPr>
          <w:rFonts w:hint="eastAsia"/>
        </w:rPr>
        <w:t>的接口实现。</w:t>
      </w:r>
    </w:p>
    <w:p w14:paraId="3685498E" w14:textId="0F208AD1" w:rsidR="00E01344" w:rsidRDefault="00E01344" w:rsidP="00DE50E8">
      <w:r>
        <w:tab/>
      </w:r>
      <w:r>
        <w:rPr>
          <w:rFonts w:hint="eastAsia"/>
        </w:rPr>
        <w:t>配置如下</w:t>
      </w:r>
    </w:p>
    <w:p w14:paraId="1D21944B" w14:textId="2C9756A2" w:rsidR="00C47FA5" w:rsidRDefault="00C47FA5" w:rsidP="00806E81">
      <w:pPr>
        <w:pStyle w:val="code"/>
      </w:pPr>
      <w:r w:rsidRPr="00C47FA5">
        <w:t xml:space="preserve">&lt;bean </w:t>
      </w:r>
      <w:r w:rsidRPr="00C47FA5">
        <w:rPr>
          <w:color w:val="BABABA"/>
        </w:rPr>
        <w:t>id</w:t>
      </w:r>
      <w:r w:rsidRPr="00C47FA5">
        <w:t xml:space="preserve">="orderCustomMapper" </w:t>
      </w:r>
      <w:r w:rsidRPr="00C47FA5">
        <w:rPr>
          <w:color w:val="BABABA"/>
        </w:rPr>
        <w:t>class</w:t>
      </w:r>
      <w:r w:rsidRPr="00C47FA5">
        <w:t>="org.mybatis.spring.mapper.MapperFactoryBean"&gt;</w:t>
      </w:r>
      <w:r w:rsidRPr="00C47FA5">
        <w:br/>
        <w:t xml:space="preserve">    </w:t>
      </w:r>
      <w:r w:rsidRPr="00C47FA5">
        <w:rPr>
          <w:color w:val="808080"/>
        </w:rPr>
        <w:t>&lt;!--</w:t>
      </w:r>
      <w:r w:rsidRPr="00C47FA5">
        <w:rPr>
          <w:rFonts w:ascii="微软雅黑" w:eastAsia="微软雅黑" w:hAnsi="微软雅黑" w:cs="微软雅黑" w:hint="eastAsia"/>
          <w:color w:val="808080"/>
        </w:rPr>
        <w:t>注入</w:t>
      </w:r>
      <w:r w:rsidRPr="00C47FA5">
        <w:rPr>
          <w:color w:val="808080"/>
        </w:rPr>
        <w:t>sqlSessionFactory--&gt;</w:t>
      </w:r>
      <w:r w:rsidRPr="00C47FA5">
        <w:rPr>
          <w:color w:val="808080"/>
        </w:rPr>
        <w:br/>
      </w:r>
      <w:r w:rsidRPr="00C47FA5">
        <w:rPr>
          <w:color w:val="808080"/>
        </w:rPr>
        <w:lastRenderedPageBreak/>
        <w:t xml:space="preserve">    </w:t>
      </w:r>
      <w:r w:rsidRPr="00C47FA5">
        <w:t xml:space="preserve">&lt;property </w:t>
      </w:r>
      <w:r w:rsidRPr="00C47FA5">
        <w:rPr>
          <w:color w:val="BABABA"/>
        </w:rPr>
        <w:t>name</w:t>
      </w:r>
      <w:r w:rsidRPr="00C47FA5">
        <w:t xml:space="preserve">="sqlSessionFactory" </w:t>
      </w:r>
      <w:r w:rsidRPr="00C47FA5">
        <w:rPr>
          <w:color w:val="BABABA"/>
        </w:rPr>
        <w:t>ref</w:t>
      </w:r>
      <w:r w:rsidRPr="00C47FA5">
        <w:t>="sessionFactory"/&gt;</w:t>
      </w:r>
      <w:r w:rsidRPr="00C47FA5">
        <w:br/>
        <w:t xml:space="preserve">    </w:t>
      </w:r>
      <w:r w:rsidRPr="00C47FA5">
        <w:rPr>
          <w:color w:val="808080"/>
        </w:rPr>
        <w:t>&lt;!--</w:t>
      </w:r>
      <w:r w:rsidRPr="00C47FA5">
        <w:rPr>
          <w:rFonts w:ascii="微软雅黑" w:eastAsia="微软雅黑" w:hAnsi="微软雅黑" w:cs="微软雅黑" w:hint="eastAsia"/>
          <w:color w:val="808080"/>
        </w:rPr>
        <w:t>指定</w:t>
      </w:r>
      <w:r w:rsidRPr="00C47FA5">
        <w:rPr>
          <w:color w:val="808080"/>
        </w:rPr>
        <w:t>mapper</w:t>
      </w:r>
      <w:r w:rsidRPr="00C47FA5">
        <w:rPr>
          <w:rFonts w:ascii="微软雅黑" w:eastAsia="微软雅黑" w:hAnsi="微软雅黑" w:cs="微软雅黑" w:hint="eastAsia"/>
          <w:color w:val="808080"/>
        </w:rPr>
        <w:t>的接口</w:t>
      </w:r>
      <w:r w:rsidRPr="00C47FA5">
        <w:rPr>
          <w:color w:val="808080"/>
        </w:rPr>
        <w:t>--&gt;</w:t>
      </w:r>
      <w:r w:rsidRPr="00C47FA5">
        <w:rPr>
          <w:color w:val="808080"/>
        </w:rPr>
        <w:br/>
        <w:t xml:space="preserve">    </w:t>
      </w:r>
      <w:r w:rsidRPr="00C47FA5">
        <w:t xml:space="preserve">&lt;property </w:t>
      </w:r>
      <w:r w:rsidRPr="00C47FA5">
        <w:rPr>
          <w:color w:val="BABABA"/>
        </w:rPr>
        <w:t>name</w:t>
      </w:r>
      <w:r w:rsidRPr="00C47FA5">
        <w:t xml:space="preserve">="mapperInterface" </w:t>
      </w:r>
      <w:r w:rsidRPr="00C47FA5">
        <w:rPr>
          <w:color w:val="BABABA"/>
        </w:rPr>
        <w:t>value</w:t>
      </w:r>
      <w:r w:rsidRPr="00C47FA5">
        <w:t>="cn.edu.scnu.mapper.OrderCustomMapper"/&gt;</w:t>
      </w:r>
      <w:r w:rsidRPr="00C47FA5">
        <w:br/>
        <w:t>&lt;/bean&gt;</w:t>
      </w:r>
    </w:p>
    <w:p w14:paraId="44E347D6" w14:textId="28DCFB69" w:rsidR="00C47FA5" w:rsidRDefault="00C47FA5" w:rsidP="00806E81">
      <w:pPr>
        <w:pStyle w:val="code"/>
      </w:pPr>
    </w:p>
    <w:p w14:paraId="6579F269" w14:textId="2E02319B" w:rsidR="00C47FA5" w:rsidRDefault="00C47FA5" w:rsidP="00806E81">
      <w:pPr>
        <w:pStyle w:val="code"/>
      </w:pPr>
      <w:r w:rsidRPr="00C47FA5">
        <w:rPr>
          <w:rFonts w:hint="eastAsia"/>
        </w:rPr>
        <w:t>/</w:t>
      </w:r>
      <w:r>
        <w:rPr>
          <w:rFonts w:hint="eastAsia"/>
        </w:rPr>
        <w:t>/</w:t>
      </w:r>
      <w:r>
        <w:t xml:space="preserve"> </w:t>
      </w:r>
      <w:r>
        <w:rPr>
          <w:rFonts w:ascii="微软雅黑" w:eastAsia="微软雅黑" w:hAnsi="微软雅黑" w:cs="微软雅黑" w:hint="eastAsia"/>
        </w:rPr>
        <w:t>此方法需要针对每一个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进行配置。比较麻烦，可以通过扫描器</w:t>
      </w:r>
    </w:p>
    <w:p w14:paraId="2535D8C2" w14:textId="04273DD1" w:rsidR="00C47FA5" w:rsidRDefault="00C47FA5" w:rsidP="00806E81">
      <w:pPr>
        <w:pStyle w:val="code"/>
      </w:pP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通过扫描器扫描，</w:t>
      </w:r>
      <w:r>
        <w:rPr>
          <w:rFonts w:hint="eastAsia"/>
        </w:rPr>
        <w:t>mybatis-config.</w:t>
      </w:r>
      <w:r>
        <w:t>xml</w:t>
      </w:r>
      <w:r>
        <w:rPr>
          <w:rFonts w:ascii="微软雅黑" w:eastAsia="微软雅黑" w:hAnsi="微软雅黑" w:cs="微软雅黑" w:hint="eastAsia"/>
        </w:rPr>
        <w:t>中就不需要进行</w:t>
      </w:r>
      <w:r w:rsidR="005603C3">
        <w:rPr>
          <w:rFonts w:hint="eastAsia"/>
        </w:rPr>
        <w:t>mapper</w:t>
      </w:r>
      <w:r w:rsidR="005603C3">
        <w:rPr>
          <w:rFonts w:ascii="微软雅黑" w:eastAsia="微软雅黑" w:hAnsi="微软雅黑" w:cs="微软雅黑" w:hint="eastAsia"/>
        </w:rPr>
        <w:t>的扫描了。</w:t>
      </w:r>
    </w:p>
    <w:p w14:paraId="707B23FC" w14:textId="33CA0D1E" w:rsidR="005603C3" w:rsidRDefault="005603C3" w:rsidP="00806E81">
      <w:pPr>
        <w:pStyle w:val="code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ascii="微软雅黑" w:eastAsia="微软雅黑" w:hAnsi="微软雅黑" w:cs="微软雅黑" w:hint="eastAsia"/>
        </w:rPr>
        <w:t>自动扫描出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beanid</w:t>
      </w:r>
      <w:r>
        <w:rPr>
          <w:rFonts w:ascii="微软雅黑" w:eastAsia="微软雅黑" w:hAnsi="微软雅黑" w:cs="微软雅黑" w:hint="eastAsia"/>
        </w:rPr>
        <w:t>为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的类型首字母小写。</w:t>
      </w:r>
    </w:p>
    <w:p w14:paraId="367B8B5F" w14:textId="77777777" w:rsidR="005603C3" w:rsidRDefault="005603C3" w:rsidP="00806E81">
      <w:pPr>
        <w:pStyle w:val="code"/>
        <w:rPr>
          <w:rFonts w:ascii="微软雅黑" w:eastAsia="微软雅黑" w:hAnsi="微软雅黑" w:cs="微软雅黑"/>
          <w:color w:val="808080"/>
        </w:rPr>
      </w:pPr>
      <w:r w:rsidRPr="005603C3">
        <w:t xml:space="preserve">&lt;bean </w:t>
      </w:r>
      <w:r w:rsidRPr="005603C3">
        <w:rPr>
          <w:color w:val="BABABA"/>
        </w:rPr>
        <w:t>class</w:t>
      </w:r>
      <w:r w:rsidRPr="005603C3">
        <w:t>="org.mybatis.spring.mapper.MapperScannerConfigurer"&gt;</w:t>
      </w:r>
      <w:r w:rsidRPr="005603C3">
        <w:br/>
        <w:t xml:space="preserve">    </w:t>
      </w:r>
      <w:r w:rsidRPr="005603C3">
        <w:rPr>
          <w:color w:val="808080"/>
        </w:rPr>
        <w:t>&lt;!--</w:t>
      </w:r>
      <w:r w:rsidRPr="005603C3">
        <w:rPr>
          <w:rFonts w:ascii="微软雅黑" w:eastAsia="微软雅黑" w:hAnsi="微软雅黑" w:cs="微软雅黑" w:hint="eastAsia"/>
          <w:color w:val="808080"/>
        </w:rPr>
        <w:t>配置要扫描的包名</w:t>
      </w:r>
    </w:p>
    <w:p w14:paraId="32A35537" w14:textId="2299AB37" w:rsidR="005603C3" w:rsidRDefault="005603C3" w:rsidP="00806E81">
      <w:pPr>
        <w:pStyle w:val="code"/>
        <w:rPr>
          <w:rFonts w:hint="eastAsia"/>
        </w:rPr>
      </w:pPr>
      <w:r>
        <w:tab/>
      </w:r>
      <w:r>
        <w:rPr>
          <w:rFonts w:ascii="微软雅黑" w:eastAsia="微软雅黑" w:hAnsi="微软雅黑" w:cs="微软雅黑" w:hint="eastAsia"/>
        </w:rPr>
        <w:t>如果扫描多个包，用</w:t>
      </w:r>
      <w:r>
        <w:rPr>
          <w:rFonts w:cs="Consolas"/>
        </w:rPr>
        <w:t>“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cs="Consolas"/>
        </w:rPr>
        <w:t>”</w:t>
      </w:r>
      <w:r>
        <w:rPr>
          <w:rFonts w:ascii="微软雅黑" w:eastAsia="微软雅黑" w:hAnsi="微软雅黑" w:cs="微软雅黑" w:hint="eastAsia"/>
        </w:rPr>
        <w:t>隔开，并且必须在半角输入法下。</w:t>
      </w:r>
    </w:p>
    <w:p w14:paraId="2F9052D0" w14:textId="2748E5C4" w:rsidR="00C47FA5" w:rsidRPr="005603C3" w:rsidRDefault="005603C3" w:rsidP="00806E81">
      <w:pPr>
        <w:pStyle w:val="code"/>
        <w:rPr>
          <w:rFonts w:eastAsiaTheme="minorEastAsia" w:hint="eastAsia"/>
          <w:color w:val="A9B7C6"/>
        </w:rPr>
      </w:pPr>
      <w:r w:rsidRPr="005603C3">
        <w:rPr>
          <w:color w:val="808080"/>
        </w:rPr>
        <w:t>--&gt;</w:t>
      </w:r>
      <w:r w:rsidRPr="005603C3">
        <w:rPr>
          <w:color w:val="808080"/>
        </w:rPr>
        <w:br/>
        <w:t xml:space="preserve">    </w:t>
      </w:r>
      <w:r w:rsidRPr="005603C3">
        <w:t xml:space="preserve">&lt;property </w:t>
      </w:r>
      <w:r w:rsidRPr="005603C3">
        <w:rPr>
          <w:color w:val="BABABA"/>
        </w:rPr>
        <w:t>name</w:t>
      </w:r>
      <w:r w:rsidRPr="005603C3">
        <w:t xml:space="preserve">="basePackage" </w:t>
      </w:r>
      <w:r w:rsidRPr="005603C3">
        <w:rPr>
          <w:color w:val="BABABA"/>
        </w:rPr>
        <w:t>value</w:t>
      </w:r>
      <w:r w:rsidRPr="005603C3">
        <w:t>="cn.edu.scnu.mapper"/&gt;</w:t>
      </w:r>
      <w:r w:rsidRPr="005603C3">
        <w:br/>
        <w:t xml:space="preserve">    </w:t>
      </w:r>
      <w:r w:rsidRPr="005603C3">
        <w:rPr>
          <w:color w:val="808080"/>
        </w:rPr>
        <w:t>&lt;!--</w:t>
      </w:r>
      <w:r w:rsidRPr="005603C3">
        <w:rPr>
          <w:rFonts w:ascii="微软雅黑" w:eastAsia="微软雅黑" w:hAnsi="微软雅黑" w:cs="微软雅黑" w:hint="eastAsia"/>
          <w:color w:val="808080"/>
        </w:rPr>
        <w:t>注入</w:t>
      </w:r>
      <w:r w:rsidRPr="005603C3">
        <w:rPr>
          <w:color w:val="808080"/>
        </w:rPr>
        <w:t>sqlSessionFactory</w:t>
      </w:r>
      <w:r w:rsidRPr="005603C3">
        <w:rPr>
          <w:rFonts w:ascii="微软雅黑" w:eastAsia="微软雅黑" w:hAnsi="微软雅黑" w:cs="微软雅黑" w:hint="eastAsia"/>
          <w:color w:val="808080"/>
        </w:rPr>
        <w:t>，注意：</w:t>
      </w:r>
      <w:r w:rsidRPr="005603C3">
        <w:rPr>
          <w:color w:val="808080"/>
        </w:rPr>
        <w:t>sqlSessionFactoryBeanName--&gt;</w:t>
      </w:r>
      <w:r w:rsidRPr="005603C3">
        <w:rPr>
          <w:color w:val="808080"/>
        </w:rPr>
        <w:br/>
        <w:t xml:space="preserve">    </w:t>
      </w:r>
      <w:r w:rsidRPr="005603C3">
        <w:t xml:space="preserve">&lt;property </w:t>
      </w:r>
      <w:r w:rsidRPr="005603C3">
        <w:rPr>
          <w:color w:val="BABABA"/>
        </w:rPr>
        <w:t>name</w:t>
      </w:r>
      <w:r w:rsidRPr="005603C3">
        <w:t xml:space="preserve">="sqlSessionFactoryBeanName" </w:t>
      </w:r>
      <w:r w:rsidRPr="005603C3">
        <w:rPr>
          <w:color w:val="BABABA"/>
        </w:rPr>
        <w:t>value</w:t>
      </w:r>
      <w:r w:rsidRPr="005603C3">
        <w:t>="sessionFactory"/&gt;</w:t>
      </w:r>
      <w:r w:rsidRPr="005603C3">
        <w:br/>
        <w:t>&lt;/bean&gt;</w:t>
      </w:r>
    </w:p>
    <w:p w14:paraId="40A5A0B8" w14:textId="2C93722F" w:rsidR="00C47FA5" w:rsidRPr="00C47FA5" w:rsidRDefault="00C47FA5" w:rsidP="00806E81">
      <w:pPr>
        <w:pStyle w:val="code"/>
        <w:rPr>
          <w:color w:val="A9B7C6"/>
        </w:rPr>
      </w:pPr>
      <w:r w:rsidRPr="00C47FA5">
        <w:t xml:space="preserve">  </w:t>
      </w:r>
    </w:p>
    <w:p w14:paraId="6E7A1CE9" w14:textId="7FE336EB" w:rsidR="00E01344" w:rsidRPr="00C47FA5" w:rsidRDefault="00E01344" w:rsidP="00DE50E8">
      <w:pPr>
        <w:rPr>
          <w:rFonts w:hint="eastAsia"/>
        </w:rPr>
      </w:pPr>
    </w:p>
    <w:sectPr w:rsidR="00E01344" w:rsidRPr="00C47FA5" w:rsidSect="00B51E03">
      <w:footerReference w:type="default" r:id="rId93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BD58B" w14:textId="77777777" w:rsidR="00151307" w:rsidRDefault="00151307">
      <w:r>
        <w:separator/>
      </w:r>
    </w:p>
    <w:p w14:paraId="7AFBF987" w14:textId="77777777" w:rsidR="00151307" w:rsidRDefault="00151307"/>
  </w:endnote>
  <w:endnote w:type="continuationSeparator" w:id="0">
    <w:p w14:paraId="422ECE38" w14:textId="77777777" w:rsidR="00151307" w:rsidRDefault="00151307">
      <w:r>
        <w:continuationSeparator/>
      </w:r>
    </w:p>
    <w:p w14:paraId="18AA0593" w14:textId="77777777" w:rsidR="00151307" w:rsidRDefault="00151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5B570F88" w:rsidR="00806E81" w:rsidRDefault="00806E81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8355A0">
          <w:rPr>
            <w:noProof/>
            <w:lang w:val="zh-CN" w:bidi="zh-CN"/>
          </w:rPr>
          <w:t>43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31C10" w14:textId="77777777" w:rsidR="00151307" w:rsidRDefault="00151307">
      <w:r>
        <w:separator/>
      </w:r>
    </w:p>
    <w:p w14:paraId="446862CF" w14:textId="77777777" w:rsidR="00151307" w:rsidRDefault="00151307"/>
  </w:footnote>
  <w:footnote w:type="continuationSeparator" w:id="0">
    <w:p w14:paraId="636F8EE5" w14:textId="77777777" w:rsidR="00151307" w:rsidRDefault="00151307">
      <w:r>
        <w:continuationSeparator/>
      </w:r>
    </w:p>
    <w:p w14:paraId="49C9D603" w14:textId="77777777" w:rsidR="00151307" w:rsidRDefault="0015130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8167AF"/>
    <w:multiLevelType w:val="hybridMultilevel"/>
    <w:tmpl w:val="62F6E0F6"/>
    <w:lvl w:ilvl="0" w:tplc="446C5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ED758D2"/>
    <w:multiLevelType w:val="hybridMultilevel"/>
    <w:tmpl w:val="5248F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1700FFF"/>
    <w:multiLevelType w:val="hybridMultilevel"/>
    <w:tmpl w:val="AE466222"/>
    <w:lvl w:ilvl="0" w:tplc="5D54B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1746B6B"/>
    <w:multiLevelType w:val="hybridMultilevel"/>
    <w:tmpl w:val="875EC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F94462E"/>
    <w:multiLevelType w:val="hybridMultilevel"/>
    <w:tmpl w:val="E448642A"/>
    <w:lvl w:ilvl="0" w:tplc="CC8CA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406938FB"/>
    <w:multiLevelType w:val="hybridMultilevel"/>
    <w:tmpl w:val="F6FA5A0A"/>
    <w:lvl w:ilvl="0" w:tplc="8444C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27E113E"/>
    <w:multiLevelType w:val="hybridMultilevel"/>
    <w:tmpl w:val="236E764A"/>
    <w:lvl w:ilvl="0" w:tplc="D0B2C286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007232"/>
    <w:multiLevelType w:val="hybridMultilevel"/>
    <w:tmpl w:val="0ED210F2"/>
    <w:lvl w:ilvl="0" w:tplc="20F47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8B05CCA"/>
    <w:multiLevelType w:val="hybridMultilevel"/>
    <w:tmpl w:val="42F06BE2"/>
    <w:lvl w:ilvl="0" w:tplc="D616872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9B77844"/>
    <w:multiLevelType w:val="hybridMultilevel"/>
    <w:tmpl w:val="117E5330"/>
    <w:lvl w:ilvl="0" w:tplc="21368D06">
      <w:start w:val="3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EE1419DA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B4A26D4"/>
    <w:multiLevelType w:val="multilevel"/>
    <w:tmpl w:val="BD7246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39"/>
  </w:num>
  <w:num w:numId="5">
    <w:abstractNumId w:val="0"/>
  </w:num>
  <w:num w:numId="6">
    <w:abstractNumId w:val="7"/>
  </w:num>
  <w:num w:numId="7">
    <w:abstractNumId w:val="37"/>
  </w:num>
  <w:num w:numId="8">
    <w:abstractNumId w:val="42"/>
  </w:num>
  <w:num w:numId="9">
    <w:abstractNumId w:val="9"/>
  </w:num>
  <w:num w:numId="10">
    <w:abstractNumId w:val="33"/>
  </w:num>
  <w:num w:numId="11">
    <w:abstractNumId w:val="45"/>
  </w:num>
  <w:num w:numId="12">
    <w:abstractNumId w:val="38"/>
  </w:num>
  <w:num w:numId="13">
    <w:abstractNumId w:val="23"/>
  </w:num>
  <w:num w:numId="14">
    <w:abstractNumId w:val="12"/>
  </w:num>
  <w:num w:numId="15">
    <w:abstractNumId w:val="21"/>
  </w:num>
  <w:num w:numId="16">
    <w:abstractNumId w:val="4"/>
  </w:num>
  <w:num w:numId="17">
    <w:abstractNumId w:val="41"/>
  </w:num>
  <w:num w:numId="18">
    <w:abstractNumId w:val="20"/>
  </w:num>
  <w:num w:numId="19">
    <w:abstractNumId w:val="24"/>
  </w:num>
  <w:num w:numId="20">
    <w:abstractNumId w:val="10"/>
  </w:num>
  <w:num w:numId="21">
    <w:abstractNumId w:val="43"/>
  </w:num>
  <w:num w:numId="22">
    <w:abstractNumId w:val="40"/>
  </w:num>
  <w:num w:numId="23">
    <w:abstractNumId w:val="44"/>
  </w:num>
  <w:num w:numId="24">
    <w:abstractNumId w:val="36"/>
  </w:num>
  <w:num w:numId="25">
    <w:abstractNumId w:val="3"/>
  </w:num>
  <w:num w:numId="26">
    <w:abstractNumId w:val="32"/>
  </w:num>
  <w:num w:numId="27">
    <w:abstractNumId w:val="18"/>
  </w:num>
  <w:num w:numId="28">
    <w:abstractNumId w:val="28"/>
  </w:num>
  <w:num w:numId="29">
    <w:abstractNumId w:val="11"/>
  </w:num>
  <w:num w:numId="30">
    <w:abstractNumId w:val="34"/>
  </w:num>
  <w:num w:numId="31">
    <w:abstractNumId w:val="8"/>
  </w:num>
  <w:num w:numId="32">
    <w:abstractNumId w:val="31"/>
  </w:num>
  <w:num w:numId="33">
    <w:abstractNumId w:val="6"/>
  </w:num>
  <w:num w:numId="34">
    <w:abstractNumId w:val="22"/>
  </w:num>
  <w:num w:numId="35">
    <w:abstractNumId w:val="14"/>
  </w:num>
  <w:num w:numId="36">
    <w:abstractNumId w:val="16"/>
  </w:num>
  <w:num w:numId="37">
    <w:abstractNumId w:val="30"/>
  </w:num>
  <w:num w:numId="38">
    <w:abstractNumId w:val="27"/>
  </w:num>
  <w:num w:numId="39">
    <w:abstractNumId w:val="19"/>
  </w:num>
  <w:num w:numId="40">
    <w:abstractNumId w:val="13"/>
  </w:num>
  <w:num w:numId="41">
    <w:abstractNumId w:val="25"/>
  </w:num>
  <w:num w:numId="42">
    <w:abstractNumId w:val="29"/>
  </w:num>
  <w:num w:numId="43">
    <w:abstractNumId w:val="5"/>
  </w:num>
  <w:num w:numId="44">
    <w:abstractNumId w:val="46"/>
  </w:num>
  <w:num w:numId="45">
    <w:abstractNumId w:val="17"/>
  </w:num>
  <w:num w:numId="46">
    <w:abstractNumId w:val="26"/>
  </w:num>
  <w:num w:numId="4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032E5"/>
    <w:rsid w:val="0004068E"/>
    <w:rsid w:val="000621DE"/>
    <w:rsid w:val="00063A2A"/>
    <w:rsid w:val="000762EA"/>
    <w:rsid w:val="00085F54"/>
    <w:rsid w:val="000A6955"/>
    <w:rsid w:val="000A7A83"/>
    <w:rsid w:val="000B1775"/>
    <w:rsid w:val="000B69A0"/>
    <w:rsid w:val="000C7E5E"/>
    <w:rsid w:val="000D2F8D"/>
    <w:rsid w:val="000D65CE"/>
    <w:rsid w:val="000E188F"/>
    <w:rsid w:val="000F1663"/>
    <w:rsid w:val="00102A5F"/>
    <w:rsid w:val="00106EE3"/>
    <w:rsid w:val="0012538E"/>
    <w:rsid w:val="00135670"/>
    <w:rsid w:val="0014132B"/>
    <w:rsid w:val="00150159"/>
    <w:rsid w:val="00151307"/>
    <w:rsid w:val="00151CB1"/>
    <w:rsid w:val="00156661"/>
    <w:rsid w:val="00162EBB"/>
    <w:rsid w:val="00164E3D"/>
    <w:rsid w:val="001713CC"/>
    <w:rsid w:val="00171A05"/>
    <w:rsid w:val="0018785F"/>
    <w:rsid w:val="00193ADA"/>
    <w:rsid w:val="001A1005"/>
    <w:rsid w:val="001A36B4"/>
    <w:rsid w:val="001A373E"/>
    <w:rsid w:val="001A7E17"/>
    <w:rsid w:val="001C6100"/>
    <w:rsid w:val="001C6BE8"/>
    <w:rsid w:val="001E0DB2"/>
    <w:rsid w:val="001E21C8"/>
    <w:rsid w:val="001F0CCA"/>
    <w:rsid w:val="001F3731"/>
    <w:rsid w:val="001F6089"/>
    <w:rsid w:val="001F6C7B"/>
    <w:rsid w:val="002030AA"/>
    <w:rsid w:val="00214BDD"/>
    <w:rsid w:val="00231857"/>
    <w:rsid w:val="00231DA5"/>
    <w:rsid w:val="00231E96"/>
    <w:rsid w:val="00247442"/>
    <w:rsid w:val="00257C26"/>
    <w:rsid w:val="00264902"/>
    <w:rsid w:val="0027656F"/>
    <w:rsid w:val="00286061"/>
    <w:rsid w:val="002B35A7"/>
    <w:rsid w:val="002B380E"/>
    <w:rsid w:val="002B69DB"/>
    <w:rsid w:val="002C2B87"/>
    <w:rsid w:val="002D3109"/>
    <w:rsid w:val="002D31FE"/>
    <w:rsid w:val="002D45D9"/>
    <w:rsid w:val="002F224C"/>
    <w:rsid w:val="002F7EC0"/>
    <w:rsid w:val="0030420F"/>
    <w:rsid w:val="0031329C"/>
    <w:rsid w:val="00317145"/>
    <w:rsid w:val="003173E5"/>
    <w:rsid w:val="003221C9"/>
    <w:rsid w:val="003249EC"/>
    <w:rsid w:val="00326A31"/>
    <w:rsid w:val="00341D5B"/>
    <w:rsid w:val="00344FCE"/>
    <w:rsid w:val="00352686"/>
    <w:rsid w:val="003535BB"/>
    <w:rsid w:val="00360466"/>
    <w:rsid w:val="00360A8F"/>
    <w:rsid w:val="0036259A"/>
    <w:rsid w:val="00363DD4"/>
    <w:rsid w:val="00366494"/>
    <w:rsid w:val="00372612"/>
    <w:rsid w:val="0037610D"/>
    <w:rsid w:val="00384C4B"/>
    <w:rsid w:val="00391E28"/>
    <w:rsid w:val="003A1CB2"/>
    <w:rsid w:val="003C5DE4"/>
    <w:rsid w:val="003D306E"/>
    <w:rsid w:val="003E0979"/>
    <w:rsid w:val="003E5A56"/>
    <w:rsid w:val="00403A6A"/>
    <w:rsid w:val="0042296E"/>
    <w:rsid w:val="00425F0D"/>
    <w:rsid w:val="00432081"/>
    <w:rsid w:val="00434B6C"/>
    <w:rsid w:val="00436B97"/>
    <w:rsid w:val="00467017"/>
    <w:rsid w:val="00470E41"/>
    <w:rsid w:val="00472C92"/>
    <w:rsid w:val="0049592C"/>
    <w:rsid w:val="004A0045"/>
    <w:rsid w:val="004A22F9"/>
    <w:rsid w:val="004A6EA5"/>
    <w:rsid w:val="004B2127"/>
    <w:rsid w:val="004C3733"/>
    <w:rsid w:val="004D1962"/>
    <w:rsid w:val="004F02B9"/>
    <w:rsid w:val="004F3743"/>
    <w:rsid w:val="0051263F"/>
    <w:rsid w:val="00515F3D"/>
    <w:rsid w:val="005279D5"/>
    <w:rsid w:val="005352F6"/>
    <w:rsid w:val="005363B6"/>
    <w:rsid w:val="00536A81"/>
    <w:rsid w:val="00545B79"/>
    <w:rsid w:val="005578D8"/>
    <w:rsid w:val="005603C3"/>
    <w:rsid w:val="005710BC"/>
    <w:rsid w:val="0057448A"/>
    <w:rsid w:val="00577252"/>
    <w:rsid w:val="005867AC"/>
    <w:rsid w:val="005B1499"/>
    <w:rsid w:val="005B402C"/>
    <w:rsid w:val="005B5183"/>
    <w:rsid w:val="005D03FD"/>
    <w:rsid w:val="005D42E7"/>
    <w:rsid w:val="005E0B20"/>
    <w:rsid w:val="00605A8E"/>
    <w:rsid w:val="00615469"/>
    <w:rsid w:val="006201B7"/>
    <w:rsid w:val="00627221"/>
    <w:rsid w:val="00640C0B"/>
    <w:rsid w:val="00653BA8"/>
    <w:rsid w:val="00662CD6"/>
    <w:rsid w:val="0066454D"/>
    <w:rsid w:val="00664C57"/>
    <w:rsid w:val="00670E76"/>
    <w:rsid w:val="0068366A"/>
    <w:rsid w:val="0068589D"/>
    <w:rsid w:val="00694831"/>
    <w:rsid w:val="006A62D7"/>
    <w:rsid w:val="006B7198"/>
    <w:rsid w:val="006C532A"/>
    <w:rsid w:val="006E44DF"/>
    <w:rsid w:val="006E67B8"/>
    <w:rsid w:val="006E7A5D"/>
    <w:rsid w:val="00706439"/>
    <w:rsid w:val="007076B7"/>
    <w:rsid w:val="00713E5A"/>
    <w:rsid w:val="0072057A"/>
    <w:rsid w:val="00720E0E"/>
    <w:rsid w:val="00724D76"/>
    <w:rsid w:val="00743274"/>
    <w:rsid w:val="00743AEE"/>
    <w:rsid w:val="00750012"/>
    <w:rsid w:val="0075454E"/>
    <w:rsid w:val="0075533C"/>
    <w:rsid w:val="00757BD0"/>
    <w:rsid w:val="00767197"/>
    <w:rsid w:val="00772726"/>
    <w:rsid w:val="007B7F1F"/>
    <w:rsid w:val="007D3052"/>
    <w:rsid w:val="007E1C1C"/>
    <w:rsid w:val="007E7D1C"/>
    <w:rsid w:val="007F0BC0"/>
    <w:rsid w:val="007F0D71"/>
    <w:rsid w:val="007F60CE"/>
    <w:rsid w:val="00806E81"/>
    <w:rsid w:val="00824724"/>
    <w:rsid w:val="00833FBE"/>
    <w:rsid w:val="008355A0"/>
    <w:rsid w:val="00852290"/>
    <w:rsid w:val="00861E1F"/>
    <w:rsid w:val="00875DEB"/>
    <w:rsid w:val="00883667"/>
    <w:rsid w:val="00886890"/>
    <w:rsid w:val="008918F2"/>
    <w:rsid w:val="008B0E6E"/>
    <w:rsid w:val="008B77EB"/>
    <w:rsid w:val="008D156F"/>
    <w:rsid w:val="008D5FEB"/>
    <w:rsid w:val="008E15BF"/>
    <w:rsid w:val="008E3992"/>
    <w:rsid w:val="008E692E"/>
    <w:rsid w:val="008E76E7"/>
    <w:rsid w:val="008F1F99"/>
    <w:rsid w:val="00900A28"/>
    <w:rsid w:val="009260CF"/>
    <w:rsid w:val="00941AC7"/>
    <w:rsid w:val="009441CD"/>
    <w:rsid w:val="00945531"/>
    <w:rsid w:val="009507F3"/>
    <w:rsid w:val="0095777F"/>
    <w:rsid w:val="00961D41"/>
    <w:rsid w:val="00964F01"/>
    <w:rsid w:val="00967709"/>
    <w:rsid w:val="00974F26"/>
    <w:rsid w:val="009754F4"/>
    <w:rsid w:val="009840AE"/>
    <w:rsid w:val="009879C7"/>
    <w:rsid w:val="009916A4"/>
    <w:rsid w:val="00995D38"/>
    <w:rsid w:val="009A5E00"/>
    <w:rsid w:val="009C11C4"/>
    <w:rsid w:val="009C4FEE"/>
    <w:rsid w:val="009D147A"/>
    <w:rsid w:val="009D4313"/>
    <w:rsid w:val="009D715A"/>
    <w:rsid w:val="009E1908"/>
    <w:rsid w:val="009E4EC0"/>
    <w:rsid w:val="00A00F75"/>
    <w:rsid w:val="00A2339B"/>
    <w:rsid w:val="00A2559D"/>
    <w:rsid w:val="00A34000"/>
    <w:rsid w:val="00A47A5D"/>
    <w:rsid w:val="00A55E17"/>
    <w:rsid w:val="00A56FA2"/>
    <w:rsid w:val="00A72C12"/>
    <w:rsid w:val="00A745E6"/>
    <w:rsid w:val="00A74CF6"/>
    <w:rsid w:val="00A840C4"/>
    <w:rsid w:val="00A8498C"/>
    <w:rsid w:val="00A93A72"/>
    <w:rsid w:val="00AB32CD"/>
    <w:rsid w:val="00AD4B00"/>
    <w:rsid w:val="00AE334C"/>
    <w:rsid w:val="00AE4EAA"/>
    <w:rsid w:val="00B027B4"/>
    <w:rsid w:val="00B069ED"/>
    <w:rsid w:val="00B13F78"/>
    <w:rsid w:val="00B14B74"/>
    <w:rsid w:val="00B32C3E"/>
    <w:rsid w:val="00B37CF9"/>
    <w:rsid w:val="00B404AE"/>
    <w:rsid w:val="00B41922"/>
    <w:rsid w:val="00B47BD5"/>
    <w:rsid w:val="00B51E03"/>
    <w:rsid w:val="00B53F77"/>
    <w:rsid w:val="00B63CB0"/>
    <w:rsid w:val="00B64A09"/>
    <w:rsid w:val="00B67426"/>
    <w:rsid w:val="00B82C0F"/>
    <w:rsid w:val="00BA09F2"/>
    <w:rsid w:val="00BA107E"/>
    <w:rsid w:val="00BA175F"/>
    <w:rsid w:val="00BA7CA5"/>
    <w:rsid w:val="00BE27DD"/>
    <w:rsid w:val="00BE6385"/>
    <w:rsid w:val="00BF6426"/>
    <w:rsid w:val="00C016EC"/>
    <w:rsid w:val="00C06D03"/>
    <w:rsid w:val="00C10338"/>
    <w:rsid w:val="00C15642"/>
    <w:rsid w:val="00C15C86"/>
    <w:rsid w:val="00C413E1"/>
    <w:rsid w:val="00C47E60"/>
    <w:rsid w:val="00C47FA5"/>
    <w:rsid w:val="00C50004"/>
    <w:rsid w:val="00C52A3B"/>
    <w:rsid w:val="00C5720E"/>
    <w:rsid w:val="00C57CB2"/>
    <w:rsid w:val="00C915C9"/>
    <w:rsid w:val="00C94CD2"/>
    <w:rsid w:val="00C9500A"/>
    <w:rsid w:val="00CA2872"/>
    <w:rsid w:val="00CA2A0E"/>
    <w:rsid w:val="00CA46CC"/>
    <w:rsid w:val="00CA7573"/>
    <w:rsid w:val="00CB361E"/>
    <w:rsid w:val="00CB4ED1"/>
    <w:rsid w:val="00CC3D12"/>
    <w:rsid w:val="00CD2128"/>
    <w:rsid w:val="00CE25A2"/>
    <w:rsid w:val="00CE4B25"/>
    <w:rsid w:val="00CE63B5"/>
    <w:rsid w:val="00CF29B0"/>
    <w:rsid w:val="00D25FC4"/>
    <w:rsid w:val="00D30204"/>
    <w:rsid w:val="00D3432F"/>
    <w:rsid w:val="00D4526F"/>
    <w:rsid w:val="00D642BE"/>
    <w:rsid w:val="00D81C58"/>
    <w:rsid w:val="00D96E25"/>
    <w:rsid w:val="00DA1C84"/>
    <w:rsid w:val="00DB2243"/>
    <w:rsid w:val="00DC50FF"/>
    <w:rsid w:val="00DD7C54"/>
    <w:rsid w:val="00DE50E8"/>
    <w:rsid w:val="00E0082F"/>
    <w:rsid w:val="00E01344"/>
    <w:rsid w:val="00E34FED"/>
    <w:rsid w:val="00E364F9"/>
    <w:rsid w:val="00E368B0"/>
    <w:rsid w:val="00E36F4C"/>
    <w:rsid w:val="00E40895"/>
    <w:rsid w:val="00E428BD"/>
    <w:rsid w:val="00E5376D"/>
    <w:rsid w:val="00E60B73"/>
    <w:rsid w:val="00E62EEB"/>
    <w:rsid w:val="00E66FB8"/>
    <w:rsid w:val="00E851C8"/>
    <w:rsid w:val="00E93456"/>
    <w:rsid w:val="00ED5AA0"/>
    <w:rsid w:val="00F10723"/>
    <w:rsid w:val="00F22C48"/>
    <w:rsid w:val="00F37436"/>
    <w:rsid w:val="00F52263"/>
    <w:rsid w:val="00F526D1"/>
    <w:rsid w:val="00F619CB"/>
    <w:rsid w:val="00F72EEC"/>
    <w:rsid w:val="00F755A2"/>
    <w:rsid w:val="00F77A00"/>
    <w:rsid w:val="00F871A2"/>
    <w:rsid w:val="00FA1A88"/>
    <w:rsid w:val="00FC1D49"/>
    <w:rsid w:val="00FD7C66"/>
    <w:rsid w:val="00FE21A1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DA1C84"/>
    <w:pPr>
      <w:keepNext/>
      <w:keepLines/>
      <w:contextualSpacing/>
      <w:outlineLvl w:val="5"/>
    </w:pPr>
    <w:rPr>
      <w:rFonts w:asciiTheme="majorHAnsi" w:eastAsia="Consolas" w:hAnsiTheme="majorHAnsi" w:cstheme="majorBidi"/>
      <w:i/>
      <w:color w:val="262626" w:themeColor="text1" w:themeTint="D9"/>
      <w:sz w:val="21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DA1C84"/>
    <w:rPr>
      <w:rFonts w:asciiTheme="majorHAnsi" w:eastAsia="Consolas" w:hAnsiTheme="majorHAnsi" w:cstheme="majorBidi"/>
      <w:i/>
      <w:color w:val="262626" w:themeColor="text1" w:themeTint="D9"/>
      <w:sz w:val="21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autoRedefine/>
    <w:qFormat/>
    <w:rsid w:val="00806E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eastAsia="Consolas" w:hAnsi="Consolas"/>
      <w:color w:val="00B0F0"/>
      <w:sz w:val="20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806E81"/>
    <w:rPr>
      <w:rFonts w:ascii="Consolas" w:eastAsia="Consolas" w:hAnsi="Consolas"/>
      <w:color w:val="00B0F0"/>
      <w:sz w:val="20"/>
    </w:rPr>
  </w:style>
  <w:style w:type="character" w:styleId="afff4">
    <w:name w:val="Unresolved Mention"/>
    <w:basedOn w:val="a3"/>
    <w:uiPriority w:val="99"/>
    <w:semiHidden/>
    <w:unhideWhenUsed/>
    <w:rsid w:val="005E0B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6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xxx.htm?name" TargetMode="External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hyperlink" Target="http://www.mybatis.org/mybatis-3/getting-started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hyperlink" Target="http://www.cnblogs.com/woshimrf/p/5651966.html" TargetMode="External"/><Relationship Id="rId85" Type="http://schemas.openxmlformats.org/officeDocument/2006/relationships/image" Target="media/image75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94B06-9972-48F0-B1B6-15D42F1C6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8202</TotalTime>
  <Pages>78</Pages>
  <Words>11010</Words>
  <Characters>62758</Characters>
  <Application>Microsoft Office Word</Application>
  <DocSecurity>0</DocSecurity>
  <Lines>522</Lines>
  <Paragraphs>147</Paragraphs>
  <ScaleCrop>false</ScaleCrop>
  <Company/>
  <LinksUpToDate>false</LinksUpToDate>
  <CharactersWithSpaces>73621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lay_gao24@outlook.com</cp:lastModifiedBy>
  <cp:revision>61</cp:revision>
  <dcterms:created xsi:type="dcterms:W3CDTF">2017-07-21T04:39:00Z</dcterms:created>
  <dcterms:modified xsi:type="dcterms:W3CDTF">2017-09-15T11:16:00Z</dcterms:modified>
</cp:coreProperties>
</file>