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37C6A00" w14:textId="1176882B" w:rsidR="00640C0B" w:rsidRDefault="00640C0B" w:rsidP="00640C0B">
      <w:r>
        <w:rPr>
          <w:noProof/>
        </w:rPr>
        <w:drawing>
          <wp:inline distT="0" distB="0" distL="0" distR="0" wp14:anchorId="0B528622" wp14:editId="34B051CB">
            <wp:extent cx="5904230" cy="50311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6D3132F2" w:rsidR="00DE50E8" w:rsidRDefault="00DE50E8" w:rsidP="00DE50E8">
      <w:pPr>
        <w:pStyle w:val="2"/>
        <w:numPr>
          <w:ilvl w:val="0"/>
          <w:numId w:val="6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lastRenderedPageBreak/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lastRenderedPageBreak/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E27DD">
            <w:pPr>
              <w:pStyle w:val="afff1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E27DD">
            <w:pPr>
              <w:pStyle w:val="afff1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DE50E8">
      <w:pPr>
        <w:pStyle w:val="afff1"/>
        <w:numPr>
          <w:ilvl w:val="0"/>
          <w:numId w:val="33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DE50E8">
      <w:pPr>
        <w:pStyle w:val="afff1"/>
        <w:numPr>
          <w:ilvl w:val="0"/>
          <w:numId w:val="33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DE50E8">
      <w:pPr>
        <w:pStyle w:val="afff1"/>
        <w:numPr>
          <w:ilvl w:val="0"/>
          <w:numId w:val="34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lastRenderedPageBreak/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68966048" w14:textId="65B06755" w:rsidR="00DE50E8" w:rsidRDefault="00DE50E8" w:rsidP="00F52263">
      <w:pPr>
        <w:pStyle w:val="2"/>
        <w:numPr>
          <w:ilvl w:val="0"/>
          <w:numId w:val="6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35D25CAE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23A5813" w14:textId="77777777" w:rsidR="00CC3D12" w:rsidRDefault="00CC3D12" w:rsidP="00F52263"/>
    <w:p w14:paraId="66C5BA0F" w14:textId="0FCA36C3" w:rsidR="00F52263" w:rsidRDefault="00967709" w:rsidP="00F52263">
      <w:r>
        <w:lastRenderedPageBreak/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61" o:title="JavaWeb知识结构图"/>
          </v:shape>
        </w:pict>
      </w:r>
    </w:p>
    <w:p w14:paraId="5BA3A0B8" w14:textId="200BC860" w:rsidR="00CC3D12" w:rsidRDefault="00CC3D12" w:rsidP="00F52263"/>
    <w:p w14:paraId="7F12DDE4" w14:textId="55E06A07" w:rsidR="00CC3D12" w:rsidRDefault="00CC3D12" w:rsidP="00F52263">
      <w:r>
        <w:rPr>
          <w:rFonts w:hint="eastAsia"/>
        </w:rPr>
        <w:t>Java</w:t>
      </w:r>
      <w:r>
        <w:t xml:space="preserve">Web </w:t>
      </w:r>
      <w:r>
        <w:rPr>
          <w:rFonts w:hint="eastAsia"/>
        </w:rPr>
        <w:t>学习流程图</w:t>
      </w:r>
    </w:p>
    <w:p w14:paraId="1D506384" w14:textId="2C557CA1" w:rsidR="00CC3D12" w:rsidRPr="00F52263" w:rsidRDefault="00CC3D12" w:rsidP="00F52263">
      <w:r>
        <w:rPr>
          <w:noProof/>
        </w:rPr>
        <w:drawing>
          <wp:inline distT="0" distB="0" distL="0" distR="0" wp14:anchorId="669AEEA6" wp14:editId="6A666CAC">
            <wp:extent cx="5904230" cy="4643755"/>
            <wp:effectExtent l="0" t="0" r="127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4BB" w14:textId="7E503950" w:rsidR="00CC3D12" w:rsidRPr="00CC3D12" w:rsidRDefault="00DE50E8" w:rsidP="00CC3D12">
      <w:pPr>
        <w:pStyle w:val="3"/>
        <w:numPr>
          <w:ilvl w:val="0"/>
          <w:numId w:val="35"/>
        </w:numPr>
      </w:pPr>
      <w:r>
        <w:lastRenderedPageBreak/>
        <w:t>HTTP</w:t>
      </w:r>
    </w:p>
    <w:p w14:paraId="12872258" w14:textId="42F96383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886890">
      <w:pPr>
        <w:pStyle w:val="4"/>
        <w:numPr>
          <w:ilvl w:val="1"/>
          <w:numId w:val="36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886890">
      <w:pPr>
        <w:pStyle w:val="5"/>
        <w:numPr>
          <w:ilvl w:val="2"/>
          <w:numId w:val="36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F52263">
      <w:pPr>
        <w:pStyle w:val="5"/>
        <w:numPr>
          <w:ilvl w:val="2"/>
          <w:numId w:val="36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65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F52263">
      <w:pPr>
        <w:pStyle w:val="5"/>
        <w:numPr>
          <w:ilvl w:val="2"/>
          <w:numId w:val="36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FF0131">
      <w:pPr>
        <w:pStyle w:val="code"/>
      </w:pPr>
      <w:r>
        <w:rPr>
          <w:noProof/>
        </w:rPr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lastRenderedPageBreak/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FF013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4462D699" w:rsid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</w:p>
    <w:p w14:paraId="1ECF783C" w14:textId="08F8858B" w:rsidR="00B069ED" w:rsidRDefault="00B069ED" w:rsidP="00B069ED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的概念</w:t>
      </w:r>
    </w:p>
    <w:p w14:paraId="4127E94F" w14:textId="122CD6B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</w:t>
      </w:r>
      <w:r>
        <w:rPr>
          <w:rFonts w:hint="eastAsia"/>
        </w:rPr>
        <w:t>javaEE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组件，组件需要在容器中运行，配置</w:t>
      </w:r>
      <w:r>
        <w:rPr>
          <w:rFonts w:hint="eastAsia"/>
        </w:rPr>
        <w:t>web</w:t>
      </w:r>
      <w:r>
        <w:t>.xml</w:t>
      </w:r>
    </w:p>
    <w:p w14:paraId="6CB71ABB" w14:textId="411A91C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是一个特殊的</w:t>
      </w:r>
      <w:r>
        <w:rPr>
          <w:rFonts w:hint="eastAsia"/>
        </w:rPr>
        <w:t>java</w:t>
      </w:r>
      <w:r>
        <w:rPr>
          <w:rFonts w:hint="eastAsia"/>
        </w:rPr>
        <w:t>类，是继承了</w:t>
      </w:r>
      <w:r>
        <w:rPr>
          <w:rFonts w:hint="eastAsia"/>
        </w:rPr>
        <w:t>HttpServlet</w:t>
      </w:r>
      <w:r>
        <w:rPr>
          <w:rFonts w:hint="eastAsia"/>
        </w:rPr>
        <w:t>的类</w:t>
      </w:r>
    </w:p>
    <w:p w14:paraId="335685FC" w14:textId="35FECA89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重写</w:t>
      </w:r>
      <w:r>
        <w:rPr>
          <w:rFonts w:hint="eastAsia"/>
        </w:rPr>
        <w:t>HttpServlet</w:t>
      </w:r>
      <w:r>
        <w:rPr>
          <w:rFonts w:hint="eastAsia"/>
        </w:rPr>
        <w:t>中的方法</w:t>
      </w:r>
    </w:p>
    <w:p w14:paraId="0AACBF57" w14:textId="2720EEB3" w:rsidR="00B069ED" w:rsidRDefault="00B069ED" w:rsidP="00536A81">
      <w:pPr>
        <w:pStyle w:val="4"/>
      </w:pPr>
      <w:r>
        <w:rPr>
          <w:rFonts w:hint="eastAsia"/>
        </w:rPr>
        <w:t xml:space="preserve">3.3  Servlet </w:t>
      </w:r>
      <w:r>
        <w:rPr>
          <w:rFonts w:hint="eastAsia"/>
        </w:rPr>
        <w:t>的示例：</w:t>
      </w:r>
    </w:p>
    <w:p w14:paraId="3572050C" w14:textId="63BFBDAE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r>
        <w:rPr>
          <w:rFonts w:hint="eastAsia"/>
        </w:rPr>
        <w:t>myServlet</w:t>
      </w:r>
      <w:r>
        <w:rPr>
          <w:rFonts w:hint="eastAsia"/>
        </w:rPr>
        <w:t>类并且继承</w:t>
      </w:r>
      <w:r>
        <w:rPr>
          <w:rFonts w:hint="eastAsia"/>
        </w:rPr>
        <w:t>HttpServlet</w:t>
      </w:r>
      <w:r>
        <w:rPr>
          <w:rFonts w:hint="eastAsia"/>
        </w:rPr>
        <w:t>类，并且重写</w:t>
      </w:r>
      <w:r>
        <w:rPr>
          <w:rFonts w:hint="eastAsia"/>
        </w:rPr>
        <w:t>doPost</w:t>
      </w:r>
      <w:r>
        <w:rPr>
          <w:rFonts w:hint="eastAsia"/>
        </w:rPr>
        <w:t>以及</w:t>
      </w:r>
      <w:r>
        <w:rPr>
          <w:rFonts w:hint="eastAsia"/>
        </w:rPr>
        <w:t>doGet</w:t>
      </w:r>
      <w:r>
        <w:rPr>
          <w:rFonts w:hint="eastAsia"/>
        </w:rPr>
        <w:t>方法。</w:t>
      </w:r>
    </w:p>
    <w:p w14:paraId="4DDCA33D" w14:textId="13810A2A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部署</w:t>
      </w:r>
      <w:r>
        <w:rPr>
          <w:rFonts w:hint="eastAsia"/>
        </w:rPr>
        <w:t>Servlet</w:t>
      </w:r>
      <w:r>
        <w:rPr>
          <w:rFonts w:hint="eastAsia"/>
        </w:rPr>
        <w:t>，即配置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14:paraId="586FA3E1" w14:textId="2E0BEF3A" w:rsidR="00363DD4" w:rsidRDefault="00363DD4" w:rsidP="000B69A0"/>
    <w:p w14:paraId="1AE549C2" w14:textId="6B296F6E" w:rsidR="00363DD4" w:rsidRPr="00363DD4" w:rsidRDefault="00363DD4" w:rsidP="00363DD4">
      <w:pPr>
        <w:pStyle w:val="code"/>
      </w:pPr>
      <w:r>
        <w:tab/>
      </w:r>
      <w:r w:rsidRPr="00363DD4">
        <w:t>M</w:t>
      </w:r>
      <w:r w:rsidRPr="00363DD4">
        <w:rPr>
          <w:rFonts w:hint="eastAsia"/>
        </w:rPr>
        <w:t>yServlet</w:t>
      </w:r>
      <w:r w:rsidRPr="00363DD4">
        <w:t>.java</w:t>
      </w:r>
    </w:p>
    <w:p w14:paraId="324CDA60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tab/>
      </w:r>
      <w:r>
        <w:rPr>
          <w:rFonts w:eastAsiaTheme="minorEastAsia" w:cs="Consolas"/>
          <w:bCs/>
          <w:color w:val="7F0055"/>
          <w:szCs w:val="22"/>
        </w:rPr>
        <w:t>public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class</w:t>
      </w:r>
      <w:r>
        <w:rPr>
          <w:rFonts w:eastAsiaTheme="minorEastAsia" w:cs="Consolas"/>
          <w:color w:val="000000"/>
          <w:szCs w:val="22"/>
        </w:rPr>
        <w:t xml:space="preserve"> MyServlet </w:t>
      </w:r>
      <w:r>
        <w:rPr>
          <w:rFonts w:eastAsiaTheme="minorEastAsia" w:cs="Consolas"/>
          <w:bCs/>
          <w:color w:val="7F0055"/>
          <w:szCs w:val="22"/>
        </w:rPr>
        <w:t>extends</w:t>
      </w:r>
      <w:r>
        <w:rPr>
          <w:rFonts w:eastAsiaTheme="minorEastAsia" w:cs="Consolas"/>
          <w:color w:val="000000"/>
          <w:szCs w:val="22"/>
        </w:rPr>
        <w:t xml:space="preserve"> HttpServlet {</w:t>
      </w:r>
    </w:p>
    <w:p w14:paraId="4962582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private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static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final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long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i/>
          <w:iCs/>
          <w:color w:val="0000C0"/>
          <w:szCs w:val="22"/>
        </w:rPr>
        <w:t>serialVersionUID</w:t>
      </w:r>
      <w:r>
        <w:rPr>
          <w:rFonts w:eastAsiaTheme="minorEastAsia" w:cs="Consolas"/>
          <w:color w:val="000000"/>
          <w:szCs w:val="22"/>
        </w:rPr>
        <w:t xml:space="preserve"> = 1L;</w:t>
      </w:r>
    </w:p>
    <w:p w14:paraId="5CDCFB14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24991478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doGet(HttpServletRequest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1FB31025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设置编码格式</w:t>
      </w:r>
    </w:p>
    <w:p w14:paraId="337F1909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lastRenderedPageBreak/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.setContentType(</w:t>
      </w:r>
      <w:r>
        <w:rPr>
          <w:rFonts w:eastAsiaTheme="minorEastAsia" w:cs="Consolas"/>
          <w:color w:val="2A00FF"/>
          <w:szCs w:val="22"/>
        </w:rPr>
        <w:t>"text/html;charset=utf-8"</w:t>
      </w:r>
      <w:r>
        <w:rPr>
          <w:rFonts w:eastAsiaTheme="minorEastAsia" w:cs="Consolas"/>
          <w:color w:val="000000"/>
          <w:szCs w:val="22"/>
        </w:rPr>
        <w:t>);</w:t>
      </w:r>
    </w:p>
    <w:p w14:paraId="2DF02D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3F7F5F"/>
          <w:szCs w:val="22"/>
        </w:rPr>
        <w:t>//</w:t>
      </w:r>
      <w:r>
        <w:rPr>
          <w:rFonts w:eastAsiaTheme="minorEastAsia" w:cs="Consolas"/>
          <w:color w:val="3F7F5F"/>
          <w:szCs w:val="22"/>
        </w:rPr>
        <w:t>获取输出流</w:t>
      </w:r>
    </w:p>
    <w:p w14:paraId="7211999F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  <w:t xml:space="preserve">PrintWriter </w:t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 xml:space="preserve"> =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.getWriter();</w:t>
      </w:r>
    </w:p>
    <w:p w14:paraId="283F6991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A3E3E"/>
          <w:szCs w:val="22"/>
        </w:rPr>
        <w:t>out</w:t>
      </w:r>
      <w:r>
        <w:rPr>
          <w:rFonts w:eastAsiaTheme="minorEastAsia" w:cs="Consolas"/>
          <w:color w:val="000000"/>
          <w:szCs w:val="22"/>
        </w:rPr>
        <w:t>.println(</w:t>
      </w:r>
      <w:r>
        <w:rPr>
          <w:rFonts w:eastAsiaTheme="minorEastAsia" w:cs="Consolas"/>
          <w:color w:val="2A00FF"/>
          <w:szCs w:val="22"/>
        </w:rPr>
        <w:t>"HTML"</w:t>
      </w:r>
      <w:r>
        <w:rPr>
          <w:rFonts w:eastAsiaTheme="minorEastAsia" w:cs="Consolas"/>
          <w:color w:val="000000"/>
          <w:szCs w:val="22"/>
        </w:rPr>
        <w:t>);</w:t>
      </w:r>
    </w:p>
    <w:p w14:paraId="23C19C72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559B80CD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646464"/>
          <w:szCs w:val="22"/>
        </w:rPr>
        <w:t>@Override</w:t>
      </w:r>
    </w:p>
    <w:p w14:paraId="7A076C80" w14:textId="3EC1F92F" w:rsidR="00363DD4" w:rsidRP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protected</w:t>
      </w:r>
      <w:r>
        <w:rPr>
          <w:rFonts w:eastAsiaTheme="minorEastAsia" w:cs="Consolas"/>
          <w:color w:val="000000"/>
          <w:szCs w:val="22"/>
        </w:rPr>
        <w:t xml:space="preserve"> </w:t>
      </w:r>
      <w:r>
        <w:rPr>
          <w:rFonts w:eastAsiaTheme="minorEastAsia" w:cs="Consolas"/>
          <w:bCs/>
          <w:color w:val="7F0055"/>
          <w:szCs w:val="22"/>
        </w:rPr>
        <w:t>void</w:t>
      </w:r>
      <w:r>
        <w:rPr>
          <w:rFonts w:eastAsiaTheme="minorEastAsia" w:cs="Consolas"/>
          <w:color w:val="000000"/>
          <w:szCs w:val="22"/>
        </w:rPr>
        <w:t xml:space="preserve"> doPost(HttpServletRequest 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HttpServletResponse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 xml:space="preserve">) </w:t>
      </w:r>
      <w:r>
        <w:rPr>
          <w:rFonts w:eastAsiaTheme="minorEastAsia" w:cs="Consolas"/>
          <w:bCs/>
          <w:color w:val="7F0055"/>
          <w:szCs w:val="22"/>
        </w:rPr>
        <w:t>throws</w:t>
      </w:r>
      <w:r>
        <w:rPr>
          <w:rFonts w:eastAsiaTheme="minorEastAsia" w:cs="Consolas"/>
          <w:color w:val="000000"/>
          <w:szCs w:val="22"/>
        </w:rPr>
        <w:t xml:space="preserve"> ServletException, IOException {</w:t>
      </w:r>
    </w:p>
    <w:p w14:paraId="09DA744C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color w:val="000000"/>
          <w:szCs w:val="22"/>
        </w:rPr>
        <w:tab/>
      </w:r>
      <w:r>
        <w:rPr>
          <w:rFonts w:eastAsiaTheme="minorEastAsia" w:cs="Consolas"/>
          <w:bCs/>
          <w:color w:val="7F0055"/>
          <w:szCs w:val="22"/>
        </w:rPr>
        <w:t>this</w:t>
      </w:r>
      <w:r>
        <w:rPr>
          <w:rFonts w:eastAsiaTheme="minorEastAsia" w:cs="Consolas"/>
          <w:color w:val="000000"/>
          <w:szCs w:val="22"/>
        </w:rPr>
        <w:t>.doPost(</w:t>
      </w:r>
      <w:r>
        <w:rPr>
          <w:rFonts w:eastAsiaTheme="minorEastAsia" w:cs="Consolas"/>
          <w:color w:val="6A3E3E"/>
          <w:szCs w:val="22"/>
        </w:rPr>
        <w:t>req</w:t>
      </w:r>
      <w:r>
        <w:rPr>
          <w:rFonts w:eastAsiaTheme="minorEastAsia" w:cs="Consolas"/>
          <w:color w:val="000000"/>
          <w:szCs w:val="22"/>
        </w:rPr>
        <w:t xml:space="preserve">, </w:t>
      </w:r>
      <w:r>
        <w:rPr>
          <w:rFonts w:eastAsiaTheme="minorEastAsia" w:cs="Consolas"/>
          <w:color w:val="6A3E3E"/>
          <w:szCs w:val="22"/>
        </w:rPr>
        <w:t>resp</w:t>
      </w:r>
      <w:r>
        <w:rPr>
          <w:rFonts w:eastAsiaTheme="minorEastAsia" w:cs="Consolas"/>
          <w:color w:val="000000"/>
          <w:szCs w:val="22"/>
        </w:rPr>
        <w:t>);</w:t>
      </w:r>
    </w:p>
    <w:p w14:paraId="1CAC3C96" w14:textId="77777777" w:rsidR="00363DD4" w:rsidRDefault="00363DD4" w:rsidP="00363DD4">
      <w:pPr>
        <w:pStyle w:val="code"/>
        <w:rPr>
          <w:rFonts w:eastAsiaTheme="minorEastAsia" w:cs="Consolas"/>
          <w:color w:val="595959" w:themeColor="text1" w:themeTint="A6"/>
          <w:szCs w:val="22"/>
        </w:rPr>
      </w:pPr>
      <w:r>
        <w:rPr>
          <w:rFonts w:eastAsiaTheme="minorEastAsia" w:cs="Consolas"/>
          <w:color w:val="000000"/>
          <w:szCs w:val="22"/>
        </w:rPr>
        <w:tab/>
        <w:t>}</w:t>
      </w:r>
    </w:p>
    <w:p w14:paraId="2FA4B65D" w14:textId="61C7C997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  <w:r>
        <w:rPr>
          <w:rFonts w:eastAsiaTheme="minorEastAsia" w:cs="Consolas"/>
          <w:color w:val="000000"/>
          <w:szCs w:val="22"/>
        </w:rPr>
        <w:t>}</w:t>
      </w:r>
    </w:p>
    <w:p w14:paraId="488D9F3D" w14:textId="38A128B3" w:rsidR="00363DD4" w:rsidRDefault="00363DD4" w:rsidP="00363DD4">
      <w:pPr>
        <w:pStyle w:val="code"/>
        <w:rPr>
          <w:rFonts w:eastAsiaTheme="minorEastAsia" w:cs="Consolas"/>
          <w:color w:val="000000"/>
          <w:szCs w:val="22"/>
        </w:rPr>
      </w:pPr>
    </w:p>
    <w:p w14:paraId="19A33F0F" w14:textId="488F7B28" w:rsidR="00363DD4" w:rsidRDefault="00363DD4" w:rsidP="00363DD4">
      <w:pPr>
        <w:pStyle w:val="code"/>
      </w:pPr>
      <w:r>
        <w:t>Web.xml</w:t>
      </w:r>
    </w:p>
    <w:p w14:paraId="0736656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设置</w:t>
      </w:r>
      <w:r>
        <w:rPr>
          <w:color w:val="3F5FBF"/>
          <w:u w:val="single"/>
        </w:rPr>
        <w:t>Servlet</w:t>
      </w:r>
      <w:r>
        <w:rPr>
          <w:color w:val="3F5FBF"/>
        </w:rPr>
        <w:t>类</w:t>
      </w:r>
      <w:r>
        <w:rPr>
          <w:color w:val="3F5FBF"/>
        </w:rPr>
        <w:t xml:space="preserve"> --&gt;</w:t>
      </w:r>
    </w:p>
    <w:p w14:paraId="4CDD045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55FCDE39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0E6017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r>
        <w:t>sc.edu.scnu.servlet.MyServlet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2D39E2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</w:t>
      </w:r>
      <w:r>
        <w:rPr>
          <w:color w:val="008080"/>
        </w:rPr>
        <w:t>&gt;</w:t>
      </w:r>
    </w:p>
    <w:p w14:paraId="3B682407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</w:p>
    <w:p w14:paraId="253AE7CD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3F5FBF"/>
        </w:rPr>
        <w:t xml:space="preserve">&lt;!-- </w:t>
      </w:r>
      <w:r>
        <w:rPr>
          <w:color w:val="3F5FBF"/>
        </w:rPr>
        <w:t>部署</w:t>
      </w:r>
      <w:r>
        <w:rPr>
          <w:color w:val="3F5FBF"/>
          <w:u w:val="single"/>
        </w:rPr>
        <w:t>Servlet</w:t>
      </w:r>
      <w:r>
        <w:rPr>
          <w:color w:val="3F5FBF"/>
        </w:rPr>
        <w:t>，即设置访问</w:t>
      </w:r>
      <w:r>
        <w:rPr>
          <w:color w:val="3F5FBF"/>
        </w:rPr>
        <w:t>URL --&gt;</w:t>
      </w:r>
    </w:p>
    <w:p w14:paraId="5FDB7358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00E4E8F0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rPr>
          <w:color w:val="3F7F7F"/>
        </w:rPr>
        <w:t>servlet-name</w:t>
      </w:r>
      <w:r>
        <w:rPr>
          <w:color w:val="008080"/>
        </w:rPr>
        <w:t>&gt;</w:t>
      </w:r>
    </w:p>
    <w:p w14:paraId="68C8FD3A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t>/first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14:paraId="01A78333" w14:textId="77777777" w:rsidR="00363DD4" w:rsidRDefault="00363DD4" w:rsidP="00363DD4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rPr>
          <w:color w:val="3F7F7F"/>
        </w:rPr>
        <w:t>servlet-mapping</w:t>
      </w:r>
      <w:r>
        <w:rPr>
          <w:color w:val="008080"/>
        </w:rPr>
        <w:t>&gt;</w:t>
      </w:r>
    </w:p>
    <w:p w14:paraId="43749156" w14:textId="4CF6769B" w:rsidR="00363DD4" w:rsidRDefault="00363DD4" w:rsidP="00363DD4">
      <w:pPr>
        <w:pStyle w:val="code"/>
      </w:pPr>
      <w:r>
        <w:t xml:space="preserve">  </w:t>
      </w:r>
    </w:p>
    <w:p w14:paraId="2630F991" w14:textId="349CDC67" w:rsidR="00536A81" w:rsidRDefault="00536A81" w:rsidP="00A47A5D">
      <w:pPr>
        <w:pStyle w:val="4"/>
      </w:pPr>
      <w:r>
        <w:rPr>
          <w:rFonts w:hint="eastAsia"/>
        </w:rPr>
        <w:t xml:space="preserve">3.4  Servlet </w:t>
      </w:r>
      <w:r>
        <w:rPr>
          <w:rFonts w:hint="eastAsia"/>
        </w:rPr>
        <w:t>获取表单数据</w:t>
      </w:r>
    </w:p>
    <w:p w14:paraId="00C02886" w14:textId="4D1AF432" w:rsidR="00536A81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String  </w:t>
      </w:r>
      <w:r>
        <w:rPr>
          <w:rFonts w:hint="eastAsia"/>
        </w:rPr>
        <w:t>get</w:t>
      </w:r>
      <w:r>
        <w:t>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获取数据</w:t>
      </w:r>
    </w:p>
    <w:p w14:paraId="1E16F7E2" w14:textId="058B4F52" w:rsidR="009D147A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String</w:t>
      </w:r>
      <w:r>
        <w:t>[]  getParameter(String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rPr>
          <w:rFonts w:hint="eastAsia"/>
        </w:rPr>
        <w:t>获取多个数据，例如</w:t>
      </w:r>
      <w:r>
        <w:rPr>
          <w:rFonts w:hint="eastAsia"/>
        </w:rPr>
        <w:t>checkbox</w:t>
      </w:r>
      <w:r>
        <w:rPr>
          <w:rFonts w:hint="eastAsia"/>
        </w:rPr>
        <w:t>等。一个</w:t>
      </w:r>
      <w:r>
        <w:rPr>
          <w:rFonts w:hint="eastAsia"/>
        </w:rPr>
        <w:t>name</w:t>
      </w:r>
      <w:r>
        <w:rPr>
          <w:rFonts w:hint="eastAsia"/>
        </w:rPr>
        <w:t>对应多个数据时。</w:t>
      </w:r>
    </w:p>
    <w:p w14:paraId="4C6EBA14" w14:textId="675A5820" w:rsidR="009D147A" w:rsidRDefault="009D147A" w:rsidP="00536A81">
      <w:r>
        <w:tab/>
      </w:r>
      <w:r w:rsidR="00A47A5D">
        <w:rPr>
          <w:rFonts w:hint="eastAsia"/>
        </w:rPr>
        <w:t>示例：</w:t>
      </w:r>
    </w:p>
    <w:p w14:paraId="0FF3AC4E" w14:textId="48479CF8" w:rsidR="00A47A5D" w:rsidRDefault="00A47A5D" w:rsidP="00536A81">
      <w:r>
        <w:tab/>
        <w:t>Index.jsp</w:t>
      </w:r>
    </w:p>
    <w:p w14:paraId="04A3DBD4" w14:textId="421CC3FE" w:rsidR="00A47A5D" w:rsidRDefault="00A47A5D" w:rsidP="00A47A5D">
      <w:pPr>
        <w:pStyle w:val="code"/>
        <w:rPr>
          <w:color w:val="595959" w:themeColor="text1" w:themeTint="A6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>"/myServlet/first"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1D35016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username</w:t>
      </w:r>
      <w:r>
        <w:rPr>
          <w:color w:val="000000"/>
        </w:rPr>
        <w:t xml:space="preserve">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"username"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58468E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password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"password"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595959" w:themeColor="text1" w:themeTint="A6"/>
        </w:rPr>
        <w:t xml:space="preserve"> </w:t>
      </w:r>
      <w:r>
        <w:rPr>
          <w:color w:val="000000"/>
        </w:rPr>
        <w:t>=</w:t>
      </w:r>
      <w:r>
        <w:rPr>
          <w:color w:val="595959" w:themeColor="text1" w:themeTint="A6"/>
        </w:rPr>
        <w:t xml:space="preserve"> </w:t>
      </w:r>
      <w:r>
        <w:t>"pwd"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3B9F3AA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"favor1"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favor1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5FC570A3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"favor2"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favor2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347EF9AD" w14:textId="77777777" w:rsidR="00A47A5D" w:rsidRPr="00A93A72" w:rsidRDefault="00A47A5D" w:rsidP="00A47A5D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"favor3"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favor3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063D413C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提交</w:t>
      </w:r>
      <w:r>
        <w:t>"</w:t>
      </w:r>
      <w:r>
        <w:rPr>
          <w:color w:val="008080"/>
        </w:rPr>
        <w:t>&gt;</w:t>
      </w:r>
    </w:p>
    <w:p w14:paraId="7E5DAD75" w14:textId="6C3DE2A9" w:rsidR="00A47A5D" w:rsidRDefault="00A47A5D" w:rsidP="00A47A5D">
      <w:pPr>
        <w:pStyle w:val="code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14:paraId="1D2D57DF" w14:textId="16ADD427" w:rsidR="00A47A5D" w:rsidRDefault="00A47A5D" w:rsidP="00A47A5D">
      <w:pPr>
        <w:pStyle w:val="code"/>
        <w:rPr>
          <w:color w:val="008080"/>
        </w:rPr>
      </w:pPr>
    </w:p>
    <w:p w14:paraId="25B0A24E" w14:textId="3A96FEFD" w:rsidR="00A47A5D" w:rsidRDefault="00A47A5D" w:rsidP="00A47A5D">
      <w:pPr>
        <w:pStyle w:val="code"/>
        <w:rPr>
          <w:color w:val="008080"/>
        </w:rPr>
      </w:pPr>
      <w:r>
        <w:rPr>
          <w:color w:val="008080"/>
        </w:rPr>
        <w:tab/>
        <w:t xml:space="preserve">MyServlet.java </w:t>
      </w:r>
      <w:r>
        <w:rPr>
          <w:rFonts w:hint="eastAsia"/>
          <w:color w:val="008080"/>
        </w:rPr>
        <w:t>——</w:t>
      </w:r>
      <w:r>
        <w:rPr>
          <w:color w:val="008080"/>
        </w:rPr>
        <w:t xml:space="preserve">  doPost</w:t>
      </w:r>
    </w:p>
    <w:p w14:paraId="09889DD6" w14:textId="041037F6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808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doPost(HttpServletRequest </w:t>
      </w:r>
      <w:r>
        <w:rPr>
          <w:color w:val="6A3E3E"/>
        </w:rPr>
        <w:t>req</w:t>
      </w:r>
      <w:r>
        <w:rPr>
          <w:color w:val="000000"/>
        </w:rPr>
        <w:t xml:space="preserve">, HttpServletResponse </w:t>
      </w:r>
      <w:r>
        <w:rPr>
          <w:color w:val="6A3E3E"/>
        </w:rPr>
        <w:t>resp</w:t>
      </w:r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ServletException, IOException {</w:t>
      </w:r>
    </w:p>
    <w:p w14:paraId="591BD689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14:paraId="1C021DA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username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"username"</w:t>
      </w:r>
      <w:r>
        <w:rPr>
          <w:color w:val="000000"/>
        </w:rPr>
        <w:t>);</w:t>
      </w:r>
    </w:p>
    <w:p w14:paraId="1838B8B5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pwd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.getParameter(</w:t>
      </w:r>
      <w:r>
        <w:t>"pwd"</w:t>
      </w:r>
      <w:r>
        <w:rPr>
          <w:color w:val="000000"/>
        </w:rPr>
        <w:t>);</w:t>
      </w:r>
    </w:p>
    <w:p w14:paraId="5312C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username</w:t>
      </w:r>
      <w:r>
        <w:rPr>
          <w:color w:val="000000"/>
        </w:rPr>
        <w:t>);</w:t>
      </w:r>
    </w:p>
    <w:p w14:paraId="12BD9461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pwd</w:t>
      </w:r>
      <w:r>
        <w:rPr>
          <w:color w:val="000000"/>
        </w:rPr>
        <w:t>);</w:t>
      </w:r>
    </w:p>
    <w:p w14:paraId="0DF20177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err</w:t>
      </w:r>
      <w:r>
        <w:rPr>
          <w:color w:val="000000"/>
        </w:rPr>
        <w:t>.println(</w:t>
      </w:r>
      <w:r>
        <w:t>"---------------"</w:t>
      </w:r>
      <w:r>
        <w:rPr>
          <w:color w:val="000000"/>
        </w:rPr>
        <w:t>);</w:t>
      </w:r>
    </w:p>
    <w:p w14:paraId="182EFCDD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 </w:t>
      </w:r>
      <w:r>
        <w:rPr>
          <w:color w:val="6A3E3E"/>
        </w:rPr>
        <w:t>strings</w:t>
      </w:r>
      <w:r>
        <w:rPr>
          <w:color w:val="000000"/>
        </w:rPr>
        <w:t xml:space="preserve"> = </w:t>
      </w:r>
      <w:r>
        <w:rPr>
          <w:color w:val="6A3E3E"/>
        </w:rPr>
        <w:t>req</w:t>
      </w:r>
      <w:r>
        <w:rPr>
          <w:color w:val="000000"/>
        </w:rPr>
        <w:t>.getParameterValues(</w:t>
      </w:r>
      <w:r>
        <w:t>"favor"</w:t>
      </w:r>
      <w:r>
        <w:rPr>
          <w:color w:val="000000"/>
        </w:rPr>
        <w:t>);</w:t>
      </w:r>
    </w:p>
    <w:p w14:paraId="5DA75A76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(String </w:t>
      </w:r>
      <w:r>
        <w:rPr>
          <w:color w:val="6A3E3E"/>
        </w:rPr>
        <w:t>str</w:t>
      </w:r>
      <w:r>
        <w:rPr>
          <w:color w:val="000000"/>
        </w:rPr>
        <w:t>:</w:t>
      </w:r>
      <w:r>
        <w:rPr>
          <w:color w:val="6A3E3E"/>
        </w:rPr>
        <w:t>strings</w:t>
      </w:r>
      <w:r>
        <w:rPr>
          <w:color w:val="000000"/>
        </w:rPr>
        <w:t>) {</w:t>
      </w:r>
    </w:p>
    <w:p w14:paraId="78465933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str</w:t>
      </w:r>
      <w:r>
        <w:rPr>
          <w:color w:val="000000"/>
        </w:rPr>
        <w:t>);</w:t>
      </w:r>
    </w:p>
    <w:p w14:paraId="3DD8EECA" w14:textId="77777777" w:rsidR="00A47A5D" w:rsidRDefault="00A47A5D" w:rsidP="00A47A5D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DC102DB" w14:textId="464D9F90" w:rsidR="00A47A5D" w:rsidRDefault="00A47A5D" w:rsidP="00A47A5D">
      <w:pPr>
        <w:pStyle w:val="code"/>
      </w:pPr>
      <w:r>
        <w:rPr>
          <w:color w:val="000000"/>
        </w:rPr>
        <w:tab/>
        <w:t>}</w:t>
      </w:r>
    </w:p>
    <w:p w14:paraId="3F7C0719" w14:textId="2F31B3D0" w:rsidR="00536A81" w:rsidRDefault="00536A81" w:rsidP="00536A81"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控制跳转页面</w:t>
      </w:r>
    </w:p>
    <w:p w14:paraId="20CBF16E" w14:textId="6FE2178E" w:rsidR="00193ADA" w:rsidRDefault="00193AD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响应重定向方式，两次请求——客户端行为</w:t>
      </w:r>
    </w:p>
    <w:p w14:paraId="240A9AF8" w14:textId="70572332" w:rsidR="00193ADA" w:rsidRDefault="00193ADA" w:rsidP="00536A81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公司说不会，然后我去找</w:t>
      </w:r>
      <w:r>
        <w:rPr>
          <w:rFonts w:hint="eastAsia"/>
        </w:rPr>
        <w:t>B</w:t>
      </w:r>
      <w:r>
        <w:rPr>
          <w:rFonts w:hint="eastAsia"/>
        </w:rPr>
        <w:t>公司，完成后，我可以对外说是</w:t>
      </w:r>
      <w:r>
        <w:rPr>
          <w:rFonts w:hint="eastAsia"/>
        </w:rPr>
        <w:t>B</w:t>
      </w:r>
      <w:r>
        <w:rPr>
          <w:rFonts w:hint="eastAsia"/>
        </w:rPr>
        <w:t>公司帮我完成的。</w:t>
      </w:r>
    </w:p>
    <w:p w14:paraId="3CE4299A" w14:textId="053E4715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username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"username"</w:t>
      </w:r>
      <w:r w:rsidR="001713CC" w:rsidRPr="0075533C">
        <w:t>);</w:t>
      </w:r>
    </w:p>
    <w:p w14:paraId="181CD556" w14:textId="6B36C8C3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pwd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"pwd"</w:t>
      </w:r>
      <w:r w:rsidR="001713CC" w:rsidRPr="0075533C">
        <w:t>);</w:t>
      </w:r>
    </w:p>
    <w:p w14:paraId="2530F64C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</w:p>
    <w:p w14:paraId="626581F9" w14:textId="77777777" w:rsidR="001713CC" w:rsidRPr="0075533C" w:rsidRDefault="001713C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Pr="0075533C">
        <w:rPr>
          <w:b/>
          <w:bCs/>
          <w:color w:val="7F0055"/>
        </w:rPr>
        <w:t>if</w:t>
      </w:r>
      <w:r w:rsidRPr="0075533C">
        <w:t>(</w:t>
      </w:r>
      <w:r w:rsidRPr="0075533C">
        <w:rPr>
          <w:color w:val="6A3E3E"/>
        </w:rPr>
        <w:t>username</w:t>
      </w:r>
      <w:r w:rsidRPr="0075533C">
        <w:t>.</w:t>
      </w:r>
      <w:r w:rsidRPr="0075533C">
        <w:rPr>
          <w:u w:val="single"/>
        </w:rPr>
        <w:t>equalsIgnoreCase</w:t>
      </w:r>
      <w:r w:rsidRPr="0075533C">
        <w:t>(</w:t>
      </w:r>
      <w:r w:rsidRPr="0075533C">
        <w:rPr>
          <w:color w:val="2A00FF"/>
        </w:rPr>
        <w:t>"admin"</w:t>
      </w:r>
      <w:r w:rsidRPr="0075533C">
        <w:t>)&amp;&amp;</w:t>
      </w:r>
      <w:r w:rsidRPr="0075533C">
        <w:rPr>
          <w:color w:val="6A3E3E"/>
        </w:rPr>
        <w:t>pwd</w:t>
      </w:r>
      <w:r w:rsidRPr="0075533C">
        <w:t>.equalsIgnoreCase(</w:t>
      </w:r>
      <w:r w:rsidRPr="0075533C">
        <w:rPr>
          <w:color w:val="2A00FF"/>
        </w:rPr>
        <w:t>"admin"</w:t>
      </w:r>
      <w:r w:rsidRPr="0075533C">
        <w:t>)){</w:t>
      </w:r>
    </w:p>
    <w:p w14:paraId="6B38086B" w14:textId="06151742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"/myServlet/view/success.jsp"</w:t>
      </w:r>
      <w:r w:rsidR="001713CC" w:rsidRPr="0075533C">
        <w:t>);</w:t>
      </w:r>
    </w:p>
    <w:p w14:paraId="5FA7DE57" w14:textId="65040E86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>}</w:t>
      </w:r>
      <w:r w:rsidR="001713CC" w:rsidRPr="0075533C">
        <w:rPr>
          <w:b/>
          <w:bCs/>
          <w:color w:val="7F0055"/>
        </w:rPr>
        <w:t>else</w:t>
      </w:r>
      <w:r w:rsidR="001713CC" w:rsidRPr="0075533C">
        <w:t xml:space="preserve"> {</w:t>
      </w:r>
    </w:p>
    <w:p w14:paraId="460997FB" w14:textId="68E45C07" w:rsidR="001713CC" w:rsidRPr="0075533C" w:rsidRDefault="0075533C" w:rsidP="0075533C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</w:t>
      </w:r>
      <w:r w:rsidR="001713CC" w:rsidRPr="0075533C">
        <w:rPr>
          <w:color w:val="2A00FF"/>
        </w:rPr>
        <w:t>"/myServlet/view/fail.html"</w:t>
      </w:r>
      <w:r w:rsidR="001713CC" w:rsidRPr="0075533C">
        <w:t>);</w:t>
      </w:r>
    </w:p>
    <w:p w14:paraId="6FAF7763" w14:textId="41AB2C8A" w:rsidR="001713CC" w:rsidRDefault="0075533C" w:rsidP="0075533C">
      <w:pPr>
        <w:pStyle w:val="code"/>
      </w:pPr>
      <w:r w:rsidRPr="0075533C">
        <w:tab/>
      </w:r>
      <w:r w:rsidR="001713CC" w:rsidRPr="0075533C">
        <w:t>}</w:t>
      </w:r>
    </w:p>
    <w:p w14:paraId="5ED87343" w14:textId="6909C83E" w:rsidR="00193ADA" w:rsidRDefault="00193ADA" w:rsidP="00193ADA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请求转发，一次请求——服务器端行为。</w:t>
      </w:r>
    </w:p>
    <w:p w14:paraId="3753E983" w14:textId="4D27EF86" w:rsidR="00193ADA" w:rsidRDefault="00193ADA" w:rsidP="00193ADA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公司做不了，就外包给</w:t>
      </w:r>
      <w:r>
        <w:rPr>
          <w:rFonts w:hint="eastAsia"/>
        </w:rPr>
        <w:t>B</w:t>
      </w:r>
      <w:r>
        <w:rPr>
          <w:rFonts w:hint="eastAsia"/>
        </w:rPr>
        <w:t>公司，但是对我来说，我会对外称是</w:t>
      </w:r>
      <w:r>
        <w:rPr>
          <w:rFonts w:hint="eastAsia"/>
        </w:rPr>
        <w:t>A</w:t>
      </w:r>
      <w:r>
        <w:rPr>
          <w:rFonts w:hint="eastAsia"/>
        </w:rPr>
        <w:t>公司设计的，因为</w:t>
      </w:r>
      <w:r>
        <w:rPr>
          <w:rFonts w:hint="eastAsia"/>
        </w:rPr>
        <w:t>B</w:t>
      </w:r>
      <w:r>
        <w:rPr>
          <w:rFonts w:hint="eastAsia"/>
        </w:rPr>
        <w:t>公司对我是透明的。也就是说，请求转发时，</w:t>
      </w:r>
      <w:r>
        <w:rPr>
          <w:rFonts w:hint="eastAsia"/>
        </w:rPr>
        <w:t>URL</w:t>
      </w:r>
      <w:r>
        <w:rPr>
          <w:rFonts w:hint="eastAsia"/>
        </w:rPr>
        <w:t>地址并不会发生改变。</w:t>
      </w:r>
    </w:p>
    <w:p w14:paraId="3E383AD0" w14:textId="77777777" w:rsidR="0036259A" w:rsidRDefault="0036259A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r>
        <w:rPr>
          <w:color w:val="6A3E3E"/>
        </w:rPr>
        <w:t>username</w:t>
      </w:r>
      <w:r>
        <w:t>.equalsIgnoreCase(</w:t>
      </w:r>
      <w:r>
        <w:rPr>
          <w:color w:val="2A00FF"/>
        </w:rPr>
        <w:t>"admin"</w:t>
      </w:r>
      <w:r>
        <w:t>)&amp;&amp;</w:t>
      </w:r>
      <w:r>
        <w:rPr>
          <w:color w:val="6A3E3E"/>
        </w:rPr>
        <w:t>pwd</w:t>
      </w:r>
      <w:r>
        <w:t>.equalsIgnoreCase(</w:t>
      </w:r>
      <w:r>
        <w:rPr>
          <w:color w:val="2A00FF"/>
        </w:rPr>
        <w:t>"admin"</w:t>
      </w:r>
      <w:r>
        <w:t>)){</w:t>
      </w:r>
    </w:p>
    <w:p w14:paraId="0E351D53" w14:textId="27AAB671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  <w:r w:rsidR="0036259A">
        <w:rPr>
          <w:color w:val="3F7F5F"/>
        </w:rPr>
        <w:tab/>
      </w:r>
      <w:r w:rsidR="0036259A">
        <w:rPr>
          <w:color w:val="3F7F5F"/>
        </w:rPr>
        <w:tab/>
      </w:r>
    </w:p>
    <w:p w14:paraId="26B2B1E0" w14:textId="2BA00FD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//req.getRequestDispatcher("/view/fail.html").forward(</w:t>
      </w:r>
      <w:r w:rsidR="0036259A">
        <w:rPr>
          <w:color w:val="3F7F5F"/>
          <w:u w:val="single"/>
        </w:rPr>
        <w:t>req</w:t>
      </w:r>
      <w:r w:rsidR="0036259A">
        <w:rPr>
          <w:color w:val="3F7F5F"/>
        </w:rPr>
        <w:t xml:space="preserve">, </w:t>
      </w:r>
      <w:r w:rsidR="0036259A">
        <w:rPr>
          <w:color w:val="3F7F5F"/>
          <w:u w:val="single"/>
        </w:rPr>
        <w:t>resp</w:t>
      </w:r>
      <w:r w:rsidR="0036259A">
        <w:rPr>
          <w:color w:val="3F7F5F"/>
        </w:rPr>
        <w:t>);</w:t>
      </w:r>
    </w:p>
    <w:p w14:paraId="305EA51C" w14:textId="1E3B7660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39F0E8A2" w14:textId="2BFAC90D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resp</w:t>
      </w:r>
      <w:r w:rsidR="0036259A">
        <w:t>.sendRedirect(</w:t>
      </w:r>
      <w:r w:rsidR="0036259A">
        <w:rPr>
          <w:color w:val="2A00FF"/>
        </w:rPr>
        <w:t>"/myServlet/view/success.jsp"</w:t>
      </w:r>
      <w:r w:rsidR="0036259A">
        <w:t>);</w:t>
      </w:r>
    </w:p>
    <w:p w14:paraId="6A1950F0" w14:textId="0798D12C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 w:rsidR="0036259A">
        <w:t>}</w:t>
      </w:r>
      <w:r w:rsidR="0036259A">
        <w:rPr>
          <w:b/>
          <w:bCs/>
          <w:color w:val="7F0055"/>
        </w:rPr>
        <w:t>else</w:t>
      </w:r>
      <w:r w:rsidR="0036259A">
        <w:t xml:space="preserve"> {</w:t>
      </w:r>
    </w:p>
    <w:p w14:paraId="6842E8F7" w14:textId="7703134A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请求转发</w:t>
      </w:r>
    </w:p>
    <w:p w14:paraId="69F04D81" w14:textId="465019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req</w:t>
      </w:r>
      <w:r w:rsidR="0036259A">
        <w:t>.getRequestDispatcher(</w:t>
      </w:r>
      <w:r w:rsidR="0036259A">
        <w:rPr>
          <w:color w:val="2A00FF"/>
        </w:rPr>
        <w:t>"/view/fail.html"</w:t>
      </w:r>
      <w:r w:rsidR="0036259A">
        <w:t>).forward(</w:t>
      </w:r>
      <w:r w:rsidR="0036259A">
        <w:rPr>
          <w:color w:val="6A3E3E"/>
        </w:rPr>
        <w:t>req</w:t>
      </w:r>
      <w:r w:rsidR="0036259A">
        <w:t xml:space="preserve">, </w:t>
      </w:r>
      <w:r w:rsidR="0036259A">
        <w:rPr>
          <w:color w:val="6A3E3E"/>
        </w:rPr>
        <w:t>resp</w:t>
      </w:r>
      <w:r w:rsidR="0036259A">
        <w:t>);</w:t>
      </w:r>
    </w:p>
    <w:p w14:paraId="42DA3EC8" w14:textId="4A46C194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</w:t>
      </w:r>
      <w:r w:rsidR="0036259A">
        <w:rPr>
          <w:color w:val="3F7F5F"/>
        </w:rPr>
        <w:t>请求重定向</w:t>
      </w:r>
    </w:p>
    <w:p w14:paraId="49A74E3B" w14:textId="1D94E50B" w:rsidR="0036259A" w:rsidRDefault="006A62D7" w:rsidP="006A62D7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3F7F5F"/>
        </w:rPr>
        <w:t>//resp.sendRedirect("/myServlet/view/fail.html");</w:t>
      </w:r>
    </w:p>
    <w:p w14:paraId="101CBE00" w14:textId="15A60D71" w:rsidR="0036259A" w:rsidRDefault="006A62D7" w:rsidP="006A62D7">
      <w:pPr>
        <w:pStyle w:val="code"/>
      </w:pPr>
      <w:r>
        <w:tab/>
      </w:r>
      <w:r w:rsidR="0036259A">
        <w:t>}</w:t>
      </w:r>
    </w:p>
    <w:p w14:paraId="1E5E71B5" w14:textId="43DEA83F" w:rsidR="00D4526F" w:rsidRDefault="00D4526F" w:rsidP="00D4526F">
      <w:pPr>
        <w:pStyle w:val="4"/>
      </w:pPr>
      <w:r>
        <w:rPr>
          <w:rFonts w:hint="eastAsia"/>
        </w:rPr>
        <w:lastRenderedPageBreak/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的生命周期</w:t>
      </w:r>
    </w:p>
    <w:p w14:paraId="4FE943AA" w14:textId="484F21EF" w:rsidR="00D4526F" w:rsidRPr="0075533C" w:rsidRDefault="00D4526F" w:rsidP="006A62D7">
      <w:pPr>
        <w:pStyle w:val="code"/>
      </w:pPr>
      <w:r>
        <w:rPr>
          <w:rFonts w:hint="eastAsia"/>
          <w:noProof/>
        </w:rPr>
        <w:drawing>
          <wp:inline distT="0" distB="0" distL="0" distR="0" wp14:anchorId="732B36B9" wp14:editId="01EBA615">
            <wp:extent cx="5895975" cy="3343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61E" w14:textId="2A8A5D90" w:rsidR="00DE50E8" w:rsidRDefault="004D1962" w:rsidP="00DE50E8">
      <w:pPr>
        <w:pStyle w:val="3"/>
      </w:pPr>
      <w:r>
        <w:rPr>
          <w:rFonts w:hint="eastAsia"/>
        </w:rPr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193434E8" w14:textId="0D757917" w:rsidR="008E692E" w:rsidRDefault="008E692E" w:rsidP="003535BB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中的概念</w:t>
      </w:r>
    </w:p>
    <w:p w14:paraId="6EB31E0D" w14:textId="506CB5A5" w:rsidR="008E692E" w:rsidRDefault="008E692E" w:rsidP="008E692E">
      <w:r>
        <w:tab/>
      </w:r>
      <w:r>
        <w:rPr>
          <w:rFonts w:hint="eastAsia"/>
        </w:rPr>
        <w:t>从本质上说，</w:t>
      </w:r>
      <w:r>
        <w:rPr>
          <w:rFonts w:hint="eastAsia"/>
        </w:rPr>
        <w:t>JSP</w:t>
      </w:r>
      <w:r>
        <w:rPr>
          <w:rFonts w:hint="eastAsia"/>
        </w:rPr>
        <w:t>也是一个</w:t>
      </w:r>
      <w:r>
        <w:rPr>
          <w:rFonts w:hint="eastAsia"/>
        </w:rPr>
        <w:t>Servlet</w:t>
      </w:r>
      <w:r>
        <w:rPr>
          <w:rFonts w:hint="eastAsia"/>
        </w:rPr>
        <w:t>，只是</w:t>
      </w:r>
      <w:r>
        <w:rPr>
          <w:rFonts w:hint="eastAsia"/>
        </w:rPr>
        <w:t>JSP</w:t>
      </w:r>
      <w:r>
        <w:rPr>
          <w:rFonts w:hint="eastAsia"/>
        </w:rPr>
        <w:t>是实现</w:t>
      </w:r>
      <w:r>
        <w:rPr>
          <w:rFonts w:hint="eastAsia"/>
        </w:rPr>
        <w:t>view</w:t>
      </w:r>
      <w:r>
        <w:rPr>
          <w:rFonts w:hint="eastAsia"/>
        </w:rPr>
        <w:t>部分，</w:t>
      </w:r>
      <w:r>
        <w:rPr>
          <w:rFonts w:hint="eastAsia"/>
        </w:rPr>
        <w:t>Servlet</w:t>
      </w:r>
      <w:r>
        <w:rPr>
          <w:rFonts w:hint="eastAsia"/>
        </w:rPr>
        <w:t>是实现逻辑控制部分。</w:t>
      </w:r>
    </w:p>
    <w:p w14:paraId="75814E8F" w14:textId="0EA8DC24" w:rsidR="008E692E" w:rsidRDefault="008E692E" w:rsidP="008E692E">
      <w:r>
        <w:tab/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。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HTML+java</w:t>
      </w:r>
      <w:r>
        <w:rPr>
          <w:rFonts w:hint="eastAsia"/>
        </w:rPr>
        <w:t>代码</w:t>
      </w:r>
    </w:p>
    <w:p w14:paraId="7F12090C" w14:textId="154B1B75" w:rsidR="008E692E" w:rsidRDefault="008E692E" w:rsidP="008E692E">
      <w:r>
        <w:tab/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中主要有两个元素：</w:t>
      </w:r>
    </w:p>
    <w:p w14:paraId="7D691FF5" w14:textId="7377D5EE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脚本元素：</w:t>
      </w:r>
      <w:r>
        <w:rPr>
          <w:rFonts w:hint="eastAsia"/>
        </w:rPr>
        <w:t xml:space="preserve"> &lt;</w:t>
      </w:r>
      <w:r>
        <w:t xml:space="preserve">%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</w:p>
    <w:p w14:paraId="575710E8" w14:textId="04B5F303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表达式：</w:t>
      </w:r>
      <w:r>
        <w:rPr>
          <w:rFonts w:hint="eastAsia"/>
        </w:rPr>
        <w:t>&lt;%</w:t>
      </w:r>
      <w:r>
        <w:t xml:space="preserve">=  </w:t>
      </w:r>
      <w:r>
        <w:rPr>
          <w:rFonts w:hint="eastAsia"/>
        </w:rPr>
        <w:t>需要输出的内容</w:t>
      </w:r>
      <w:r>
        <w:rPr>
          <w:rFonts w:hint="eastAsia"/>
        </w:rPr>
        <w:t xml:space="preserve"> %&gt;</w:t>
      </w:r>
    </w:p>
    <w:p w14:paraId="46022E50" w14:textId="4B56D5B9" w:rsidR="003535BB" w:rsidRDefault="003535BB" w:rsidP="008E692E">
      <w:r>
        <w:rPr>
          <w:rFonts w:hint="eastAsia"/>
        </w:rPr>
        <w:t>示例：</w:t>
      </w:r>
    </w:p>
    <w:p w14:paraId="1FDD97F7" w14:textId="226B656D" w:rsidR="003535BB" w:rsidRDefault="003535BB" w:rsidP="003535BB">
      <w:pPr>
        <w:pStyle w:val="code"/>
        <w:rPr>
          <w:color w:val="595959" w:themeColor="text1" w:themeTint="A6"/>
        </w:rPr>
      </w:pPr>
      <w:r>
        <w:tab/>
        <w:t xml:space="preserve">&lt;!-- </w:t>
      </w:r>
      <w:r>
        <w:t>在</w:t>
      </w:r>
      <w:r>
        <w:rPr>
          <w:u w:val="single"/>
        </w:rPr>
        <w:t>jsp</w:t>
      </w:r>
      <w:r>
        <w:t>中显示</w:t>
      </w:r>
      <w:r>
        <w:t>10</w:t>
      </w:r>
      <w:r>
        <w:t>个</w:t>
      </w:r>
      <w:r>
        <w:rPr>
          <w:u w:val="single"/>
        </w:rPr>
        <w:t>checkbox</w:t>
      </w:r>
      <w:r>
        <w:t>，使用</w:t>
      </w:r>
      <w:r>
        <w:rPr>
          <w:u w:val="single"/>
        </w:rPr>
        <w:t>jsp</w:t>
      </w:r>
      <w:r>
        <w:t>中的脚本以及表达式</w:t>
      </w:r>
      <w:r>
        <w:t xml:space="preserve"> --&gt;</w:t>
      </w:r>
    </w:p>
    <w:p w14:paraId="131BA817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b/>
          <w:bCs/>
          <w:color w:val="7F0055"/>
        </w:rPr>
        <w:t>for</w:t>
      </w:r>
      <w:r>
        <w:rPr>
          <w:color w:val="000000"/>
        </w:rPr>
        <w:t>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0;i&lt;10;i++){ </w:t>
      </w:r>
      <w:r>
        <w:rPr>
          <w:color w:val="BF5F3F"/>
        </w:rPr>
        <w:t>%&gt;</w:t>
      </w:r>
    </w:p>
    <w:p w14:paraId="270C272A" w14:textId="77777777" w:rsidR="003535BB" w:rsidRDefault="003535BB" w:rsidP="003535B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"checkbox"</w:t>
      </w:r>
      <w:r>
        <w:rPr>
          <w:color w:val="008080"/>
        </w:rPr>
        <w:t>&gt;</w:t>
      </w:r>
      <w:r>
        <w:rPr>
          <w:color w:val="000000"/>
        </w:rPr>
        <w:t xml:space="preserve"> </w:t>
      </w:r>
      <w:r>
        <w:rPr>
          <w:color w:val="BF5F3F"/>
        </w:rPr>
        <w:t>&lt;%=</w:t>
      </w:r>
      <w:r>
        <w:rPr>
          <w:color w:val="000000"/>
        </w:rPr>
        <w:t xml:space="preserve">i </w:t>
      </w:r>
      <w:r>
        <w:rPr>
          <w:color w:val="BF5F3F"/>
        </w:rPr>
        <w:t>%&gt;</w:t>
      </w:r>
    </w:p>
    <w:p w14:paraId="5D51F11F" w14:textId="42CFB363" w:rsidR="003535BB" w:rsidRDefault="003535BB" w:rsidP="003535BB">
      <w:pPr>
        <w:pStyle w:val="code"/>
        <w:rPr>
          <w:color w:val="BF5F3F"/>
        </w:rPr>
      </w:pPr>
      <w:r>
        <w:rPr>
          <w:color w:val="000000"/>
        </w:rPr>
        <w:tab/>
      </w:r>
      <w:r>
        <w:rPr>
          <w:color w:val="BF5F3F"/>
        </w:rPr>
        <w:t>&lt;%</w:t>
      </w:r>
      <w:r>
        <w:rPr>
          <w:color w:val="000000"/>
        </w:rPr>
        <w:t xml:space="preserve">} </w:t>
      </w:r>
      <w:r>
        <w:rPr>
          <w:color w:val="BF5F3F"/>
        </w:rPr>
        <w:t>%&gt;</w:t>
      </w:r>
    </w:p>
    <w:p w14:paraId="3521A532" w14:textId="1DA4EEA7" w:rsidR="003535BB" w:rsidRDefault="003535BB" w:rsidP="003535BB">
      <w:pPr>
        <w:pStyle w:val="code"/>
        <w:rPr>
          <w:color w:val="BF5F3F"/>
        </w:rPr>
      </w:pPr>
    </w:p>
    <w:p w14:paraId="5B643CCE" w14:textId="68451EF3" w:rsidR="003535BB" w:rsidRDefault="003535BB" w:rsidP="003535BB">
      <w:pPr>
        <w:pStyle w:val="4"/>
      </w:pPr>
      <w:r>
        <w:rPr>
          <w:rFonts w:hint="eastAsia"/>
        </w:rPr>
        <w:lastRenderedPageBreak/>
        <w:t>4.2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中的内置对象</w:t>
      </w:r>
    </w:p>
    <w:p w14:paraId="3EC1335F" w14:textId="65F2AA3D" w:rsidR="003535BB" w:rsidRDefault="00BA09F2" w:rsidP="00BA09F2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认识</w:t>
      </w:r>
      <w:r>
        <w:rPr>
          <w:rFonts w:hint="eastAsia"/>
        </w:rPr>
        <w:t>JSP</w:t>
      </w:r>
      <w:r>
        <w:rPr>
          <w:rFonts w:hint="eastAsia"/>
        </w:rPr>
        <w:t>中的九大内置对象</w:t>
      </w:r>
    </w:p>
    <w:p w14:paraId="2979CFF6" w14:textId="366018D0" w:rsidR="00BA09F2" w:rsidRDefault="00BA09F2" w:rsidP="003535BB">
      <w:r>
        <w:rPr>
          <w:noProof/>
        </w:rPr>
        <w:drawing>
          <wp:inline distT="0" distB="0" distL="0" distR="0" wp14:anchorId="2518A7E0" wp14:editId="5C03361A">
            <wp:extent cx="5904230" cy="2757805"/>
            <wp:effectExtent l="0" t="0" r="12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20D" w14:textId="20B3E38F" w:rsidR="00BA09F2" w:rsidRDefault="00BA09F2" w:rsidP="00BA09F2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中的常用内置对象详解</w:t>
      </w:r>
    </w:p>
    <w:p w14:paraId="302DB01B" w14:textId="239F8BCB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request</w:t>
      </w:r>
      <w:r w:rsidR="002B380E">
        <w:rPr>
          <w:rFonts w:hint="eastAsia"/>
        </w:rPr>
        <w:t>，从上表中可以看出，</w:t>
      </w:r>
      <w:r w:rsidR="002B380E">
        <w:rPr>
          <w:rFonts w:hint="eastAsia"/>
        </w:rPr>
        <w:t>request</w:t>
      </w:r>
      <w:r w:rsidR="002B380E">
        <w:rPr>
          <w:rFonts w:hint="eastAsia"/>
        </w:rPr>
        <w:t>对象是来自</w:t>
      </w:r>
      <w:r w:rsidR="002B380E">
        <w:rPr>
          <w:rFonts w:hint="eastAsia"/>
        </w:rPr>
        <w:t>javax</w:t>
      </w:r>
      <w:r w:rsidR="002B380E">
        <w:t>.http.H</w:t>
      </w:r>
      <w:r w:rsidR="002B380E">
        <w:rPr>
          <w:rFonts w:hint="eastAsia"/>
        </w:rPr>
        <w:t>ttpServletRequest</w:t>
      </w:r>
      <w:r w:rsidR="002B380E">
        <w:rPr>
          <w:rFonts w:hint="eastAsia"/>
        </w:rPr>
        <w:t>类的。</w:t>
      </w:r>
    </w:p>
    <w:p w14:paraId="5244D67A" w14:textId="26D40433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response</w:t>
      </w:r>
    </w:p>
    <w:p w14:paraId="2EB1EA80" w14:textId="0CB8A821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session</w:t>
      </w:r>
    </w:p>
    <w:p w14:paraId="2316BFD3" w14:textId="3D73E85E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application</w:t>
      </w:r>
    </w:p>
    <w:p w14:paraId="22A63BD0" w14:textId="67C00122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pageContext</w:t>
      </w:r>
    </w:p>
    <w:p w14:paraId="5B1800E8" w14:textId="5829B122" w:rsidR="003535BB" w:rsidRDefault="003535BB" w:rsidP="003535BB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之间传递数据</w:t>
      </w:r>
    </w:p>
    <w:p w14:paraId="527D4436" w14:textId="5B50BD46" w:rsidR="003535BB" w:rsidRDefault="003535BB" w:rsidP="003535BB"/>
    <w:p w14:paraId="60583BC3" w14:textId="2B7456EC" w:rsidR="003535BB" w:rsidRDefault="003535BB" w:rsidP="002B380E">
      <w:pPr>
        <w:pStyle w:val="4"/>
      </w:pPr>
      <w:r>
        <w:rPr>
          <w:rFonts w:hint="eastAsia"/>
        </w:rPr>
        <w:lastRenderedPageBreak/>
        <w:t>4.4</w:t>
      </w:r>
      <w:r>
        <w:t xml:space="preserve">  </w:t>
      </w:r>
      <w:r w:rsidR="002B380E">
        <w:rPr>
          <w:rFonts w:hint="eastAsia"/>
        </w:rPr>
        <w:t>JSP</w:t>
      </w:r>
      <w:r w:rsidR="002B380E">
        <w:rPr>
          <w:rFonts w:hint="eastAsia"/>
        </w:rPr>
        <w:t>的自定义标签库</w:t>
      </w:r>
    </w:p>
    <w:p w14:paraId="293765EA" w14:textId="57B02606" w:rsidR="002B380E" w:rsidRDefault="002B380E" w:rsidP="002B380E">
      <w:pPr>
        <w:pStyle w:val="4"/>
      </w:pP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1BAF88ED" w14:textId="195EA6BC" w:rsidR="002B380E" w:rsidRPr="002B380E" w:rsidRDefault="002B380E" w:rsidP="002B380E">
      <w:pPr>
        <w:pStyle w:val="4"/>
      </w:pPr>
      <w:r>
        <w:rPr>
          <w:rFonts w:hint="eastAsia"/>
        </w:rPr>
        <w:t>4.6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JSTL</w:t>
      </w:r>
    </w:p>
    <w:p w14:paraId="641F5FA7" w14:textId="027B08D1" w:rsidR="00DE50E8" w:rsidRDefault="00E62EEB" w:rsidP="00DE50E8">
      <w:pPr>
        <w:pStyle w:val="2"/>
      </w:pPr>
      <w:r>
        <w:rPr>
          <w:rFonts w:hint="eastAsia"/>
        </w:rPr>
        <w:t>第三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22A572F2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7CB446E8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2B1127D8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4C326328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4412DFA1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384343BD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078A7C76" w14:textId="77777777" w:rsidR="00DE50E8" w:rsidRPr="008D39D1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7777777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>
        <w:t>Templet</w:t>
      </w:r>
    </w:p>
    <w:p w14:paraId="5F185A0A" w14:textId="77777777" w:rsidR="00DE50E8" w:rsidRPr="008D39D1" w:rsidRDefault="00DE50E8" w:rsidP="00DE50E8">
      <w:pPr>
        <w:pStyle w:val="4"/>
      </w:pPr>
      <w:r>
        <w:rPr>
          <w:rFonts w:hint="eastAsia"/>
        </w:rPr>
        <w:t>4.2</w:t>
      </w:r>
      <w:r>
        <w:t xml:space="preserve">  spring</w:t>
      </w:r>
      <w:r>
        <w:rPr>
          <w:rFonts w:hint="eastAsia"/>
        </w:rPr>
        <w:t>的事务控制</w:t>
      </w:r>
    </w:p>
    <w:p w14:paraId="44431583" w14:textId="0C319BAB" w:rsidR="00DE50E8" w:rsidRDefault="00E62EEB" w:rsidP="00DE50E8">
      <w:pPr>
        <w:pStyle w:val="2"/>
      </w:pPr>
      <w:r>
        <w:rPr>
          <w:rFonts w:hint="eastAsia"/>
        </w:rPr>
        <w:t>第四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MVC</w:t>
      </w:r>
      <w:r w:rsidR="00DE50E8">
        <w:rPr>
          <w:rFonts w:hint="eastAsia"/>
        </w:rPr>
        <w:t>精通</w:t>
      </w:r>
    </w:p>
    <w:p w14:paraId="5C9D214C" w14:textId="79D3AD6F" w:rsidR="00DE50E8" w:rsidRDefault="00DE50E8" w:rsidP="008E15BF">
      <w:pPr>
        <w:pStyle w:val="3"/>
        <w:numPr>
          <w:ilvl w:val="0"/>
          <w:numId w:val="37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1FA0848C" w14:textId="19B5D603" w:rsidR="008E15BF" w:rsidRPr="008E15BF" w:rsidRDefault="008E15BF" w:rsidP="008E15BF">
      <w:pPr>
        <w:pStyle w:val="code"/>
      </w:pPr>
      <w:r>
        <w:rPr>
          <w:noProof/>
        </w:rPr>
        <w:drawing>
          <wp:inline distT="0" distB="0" distL="0" distR="0" wp14:anchorId="6FDFEDB4" wp14:editId="265DC2F7">
            <wp:extent cx="5904230" cy="2719070"/>
            <wp:effectExtent l="0" t="0" r="1270" b="508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77777777" w:rsidR="00DE50E8" w:rsidRDefault="00DE50E8" w:rsidP="00DE50E8">
      <w:pPr>
        <w:pStyle w:val="4"/>
      </w:pPr>
      <w:r>
        <w:t>2.1  handlerMapping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77777777" w:rsidR="00DE50E8" w:rsidRPr="008D39D1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0BAEF908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77777777" w:rsidR="00DE50E8" w:rsidRPr="008D39D1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139EF6DA" w14:textId="6BD512B0" w:rsidR="00DE50E8" w:rsidRDefault="00E62EEB" w:rsidP="00DE50E8">
      <w:pPr>
        <w:pStyle w:val="2"/>
      </w:pPr>
      <w:r>
        <w:rPr>
          <w:rFonts w:hint="eastAsia"/>
        </w:rPr>
        <w:t>第五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MyBatis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5470C942" w14:textId="4AFA4973" w:rsidR="00DE50E8" w:rsidRDefault="00DE50E8" w:rsidP="00A72C12">
      <w:pPr>
        <w:pStyle w:val="3"/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7EE0A062" w14:textId="487388F0" w:rsidR="00C15C86" w:rsidRPr="00C15C86" w:rsidRDefault="00995D38" w:rsidP="00C15C86">
      <w:pPr>
        <w:pStyle w:val="code"/>
      </w:pPr>
      <w:hyperlink r:id="rId72" w:history="1">
        <w:r w:rsidR="00C15C86" w:rsidRPr="00635A13">
          <w:rPr>
            <w:rStyle w:val="afb"/>
          </w:rPr>
          <w:t>http://www.mybatis.org/mybatis-3/getting-started.html</w:t>
        </w:r>
      </w:hyperlink>
      <w:r w:rsidR="00C15C86">
        <w:t xml:space="preserve"> </w:t>
      </w:r>
    </w:p>
    <w:p w14:paraId="4D446977" w14:textId="04140B30" w:rsidR="00A72C12" w:rsidRDefault="00A72C12" w:rsidP="00A72C12">
      <w:pPr>
        <w:pStyle w:val="4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架构图</w:t>
      </w:r>
    </w:p>
    <w:p w14:paraId="548EDBB6" w14:textId="77777777" w:rsidR="00A72C12" w:rsidRPr="00A72C12" w:rsidRDefault="00A72C12" w:rsidP="00A72C12">
      <w:pPr>
        <w:pStyle w:val="afff1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78FBB06" wp14:editId="300689DB">
            <wp:extent cx="5762625" cy="3209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262" w14:textId="77777777" w:rsidR="00A72C12" w:rsidRPr="00A72C12" w:rsidRDefault="00A72C12" w:rsidP="00A72C12"/>
    <w:p w14:paraId="14AC6F93" w14:textId="7E9493AB" w:rsidR="00A72C12" w:rsidRDefault="00A72C12" w:rsidP="00A72C12">
      <w:pPr>
        <w:pStyle w:val="4"/>
      </w:pPr>
      <w:r>
        <w:rPr>
          <w:rFonts w:hint="eastAsia"/>
        </w:rPr>
        <w:lastRenderedPageBreak/>
        <w:t>1.2</w:t>
      </w:r>
      <w:r>
        <w:t xml:space="preserve">  </w:t>
      </w:r>
      <w:r>
        <w:rPr>
          <w:rFonts w:hint="eastAsia"/>
        </w:rPr>
        <w:t>MyBatis</w:t>
      </w:r>
      <w:r>
        <w:rPr>
          <w:rFonts w:hint="eastAsia"/>
        </w:rPr>
        <w:t>运行流程</w:t>
      </w:r>
    </w:p>
    <w:p w14:paraId="28D2D330" w14:textId="7318B6C9" w:rsidR="00A72C12" w:rsidRDefault="00A72C12" w:rsidP="00A72C12">
      <w:pPr>
        <w:jc w:val="center"/>
      </w:pPr>
      <w:r>
        <w:rPr>
          <w:noProof/>
        </w:rPr>
        <w:drawing>
          <wp:inline distT="0" distB="0" distL="0" distR="0" wp14:anchorId="37F86857" wp14:editId="4FC7A992">
            <wp:extent cx="5029200" cy="4619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0C1" w14:textId="6C05C7C8" w:rsidR="00A72C12" w:rsidRDefault="00A72C12" w:rsidP="00A72C12">
      <w:pPr>
        <w:pStyle w:val="4"/>
      </w:pPr>
      <w:r>
        <w:t xml:space="preserve">1.3  </w:t>
      </w:r>
      <w:r>
        <w:rPr>
          <w:rFonts w:hint="eastAsia"/>
        </w:rPr>
        <w:t>MyBatis</w:t>
      </w:r>
      <w:r>
        <w:rPr>
          <w:rFonts w:hint="eastAsia"/>
        </w:rPr>
        <w:t>的增删改查</w:t>
      </w:r>
    </w:p>
    <w:p w14:paraId="7F51902F" w14:textId="51C41E8A" w:rsidR="005E0B20" w:rsidRPr="005E0B20" w:rsidRDefault="00995D38" w:rsidP="005E0B20">
      <w:pPr>
        <w:pStyle w:val="code"/>
        <w:ind w:firstLineChars="100" w:firstLine="220"/>
      </w:pPr>
      <w:hyperlink r:id="rId75" w:history="1">
        <w:r w:rsidR="005E0B20" w:rsidRPr="005B73EE">
          <w:rPr>
            <w:rStyle w:val="afb"/>
          </w:rPr>
          <w:t>http://www.cnblogs.com/woshimrf/p/5651966.html</w:t>
        </w:r>
      </w:hyperlink>
      <w:r w:rsidR="005E0B20">
        <w:rPr>
          <w:rFonts w:hint="eastAsia"/>
        </w:rPr>
        <w:t xml:space="preserve"> </w:t>
      </w:r>
      <w:r w:rsidR="005E0B20">
        <w:t xml:space="preserve"> </w:t>
      </w:r>
      <w:r w:rsidR="005E0B20">
        <w:rPr>
          <w:rFonts w:hint="eastAsia"/>
        </w:rPr>
        <w:t>示例</w:t>
      </w:r>
    </w:p>
    <w:p w14:paraId="52FCB0B4" w14:textId="77019DB4" w:rsidR="00A745E6" w:rsidRDefault="00A745E6" w:rsidP="00A745E6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需求</w:t>
      </w:r>
    </w:p>
    <w:p w14:paraId="140BF70F" w14:textId="579C1A76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查询用户</w:t>
      </w:r>
    </w:p>
    <w:p w14:paraId="40A46532" w14:textId="6E5324A2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</w:t>
      </w:r>
    </w:p>
    <w:p w14:paraId="07BFD2CE" w14:textId="01F19D60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增加操作</w:t>
      </w:r>
    </w:p>
    <w:p w14:paraId="3D4E5331" w14:textId="742C0D1F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更新操作</w:t>
      </w:r>
    </w:p>
    <w:p w14:paraId="14ED8A5C" w14:textId="182D673C" w:rsidR="00A745E6" w:rsidRDefault="00A745E6" w:rsidP="00A745E6">
      <w:pPr>
        <w:pStyle w:val="afff1"/>
        <w:numPr>
          <w:ilvl w:val="2"/>
          <w:numId w:val="39"/>
        </w:numPr>
        <w:ind w:firstLineChars="0"/>
      </w:pPr>
      <w:r>
        <w:rPr>
          <w:rFonts w:hint="eastAsia"/>
        </w:rPr>
        <w:t>删除操作</w:t>
      </w:r>
    </w:p>
    <w:p w14:paraId="696E472D" w14:textId="51777F4C" w:rsidR="00A745E6" w:rsidRDefault="00A745E6" w:rsidP="00A745E6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环境</w:t>
      </w:r>
    </w:p>
    <w:p w14:paraId="705B57D4" w14:textId="2A644E9C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环境，</w:t>
      </w:r>
      <w:r>
        <w:rPr>
          <w:rFonts w:hint="eastAsia"/>
        </w:rPr>
        <w:t>jdk8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IDEA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ven</w:t>
      </w:r>
    </w:p>
    <w:p w14:paraId="616AC79D" w14:textId="20E8021D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环境，</w:t>
      </w:r>
      <w:r>
        <w:rPr>
          <w:rFonts w:hint="eastAsia"/>
        </w:rPr>
        <w:t>mybatis.</w:t>
      </w:r>
      <w:r>
        <w:t>jar</w:t>
      </w:r>
      <w:r>
        <w:rPr>
          <w:rFonts w:hint="eastAsia"/>
        </w:rPr>
        <w:t>以及其依赖包</w:t>
      </w:r>
    </w:p>
    <w:p w14:paraId="7FA5C3E9" w14:textId="27D58935" w:rsidR="00A745E6" w:rsidRDefault="00A745E6" w:rsidP="00A745E6">
      <w:pPr>
        <w:pStyle w:val="afff1"/>
        <w:numPr>
          <w:ilvl w:val="2"/>
          <w:numId w:val="40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环境，</w:t>
      </w:r>
      <w:r>
        <w:rPr>
          <w:rFonts w:hint="eastAsia"/>
        </w:rPr>
        <w:t>mysql-connect.</w:t>
      </w:r>
      <w:r>
        <w:t>jar</w:t>
      </w:r>
      <w:r w:rsidR="00772726">
        <w:rPr>
          <w:rFonts w:hint="eastAsia"/>
        </w:rPr>
        <w:t>以及其依赖包</w:t>
      </w:r>
    </w:p>
    <w:p w14:paraId="45FD7FFC" w14:textId="159A1AC4" w:rsidR="00772726" w:rsidRDefault="00772726" w:rsidP="00F526D1">
      <w:pPr>
        <w:pStyle w:val="5"/>
      </w:pPr>
      <w:r>
        <w:rPr>
          <w:rFonts w:hint="eastAsia"/>
        </w:rPr>
        <w:t>1.3.3</w:t>
      </w:r>
      <w:r>
        <w:t xml:space="preserve">  </w:t>
      </w:r>
      <w:r w:rsidR="00F526D1">
        <w:rPr>
          <w:rFonts w:hint="eastAsia"/>
        </w:rPr>
        <w:t>Log4j</w:t>
      </w:r>
      <w:r w:rsidR="00F526D1">
        <w:t>.properties</w:t>
      </w:r>
    </w:p>
    <w:p w14:paraId="7EDFD4B1" w14:textId="44E8D33A" w:rsidR="00DB2243" w:rsidRDefault="00DB2243" w:rsidP="00F526D1">
      <w:pPr>
        <w:pStyle w:val="code"/>
      </w:pPr>
      <w:r>
        <w:t>#</w:t>
      </w:r>
      <w:r>
        <w:rPr>
          <w:rFonts w:hint="eastAsia"/>
        </w:rPr>
        <w:t>开发环境设为</w:t>
      </w:r>
      <w:r>
        <w:rPr>
          <w:rFonts w:hint="eastAsia"/>
        </w:rPr>
        <w:t>DEBUG</w:t>
      </w:r>
      <w:r>
        <w:rPr>
          <w:rFonts w:hint="eastAsia"/>
        </w:rPr>
        <w:t>，生产环境</w:t>
      </w:r>
      <w:r>
        <w:rPr>
          <w:rFonts w:hint="eastAsia"/>
        </w:rPr>
        <w:t>INFO</w:t>
      </w:r>
      <w:r>
        <w:rPr>
          <w:rFonts w:hint="eastAsia"/>
        </w:rPr>
        <w:t>或这</w:t>
      </w:r>
      <w:r>
        <w:rPr>
          <w:rFonts w:hint="eastAsia"/>
        </w:rPr>
        <w:t>ERROR</w:t>
      </w:r>
    </w:p>
    <w:p w14:paraId="49B82B96" w14:textId="740F0280" w:rsidR="00F526D1" w:rsidRDefault="00F526D1" w:rsidP="00F526D1">
      <w:pPr>
        <w:pStyle w:val="code"/>
      </w:pPr>
      <w:r>
        <w:t>log4j.rootLogger=DEBUG,stdout</w:t>
      </w:r>
    </w:p>
    <w:p w14:paraId="396D047E" w14:textId="77777777" w:rsidR="00F526D1" w:rsidRDefault="00F526D1" w:rsidP="00F526D1">
      <w:pPr>
        <w:pStyle w:val="code"/>
      </w:pPr>
      <w:r>
        <w:t>log4j.appender.A1=org.apache.log4j.ConsoleAppender</w:t>
      </w:r>
    </w:p>
    <w:p w14:paraId="11BB22B2" w14:textId="77777777" w:rsidR="00F526D1" w:rsidRDefault="00F526D1" w:rsidP="00F526D1">
      <w:pPr>
        <w:pStyle w:val="code"/>
      </w:pPr>
      <w:r>
        <w:t>log4j.appender.A1.layout=org.apache.log4j.PatternLayout</w:t>
      </w:r>
    </w:p>
    <w:p w14:paraId="540199D8" w14:textId="15C8B8D0" w:rsidR="00F526D1" w:rsidRDefault="00F526D1" w:rsidP="00F526D1">
      <w:pPr>
        <w:pStyle w:val="code"/>
      </w:pPr>
      <w:r>
        <w:t>log4j.appender.A1.layout.ConversionPattern=%5p [%t] - %m%n</w:t>
      </w:r>
    </w:p>
    <w:p w14:paraId="5066C25A" w14:textId="6FB418F2" w:rsidR="007E1C1C" w:rsidRDefault="007E1C1C" w:rsidP="00F526D1">
      <w:pPr>
        <w:pStyle w:val="code"/>
      </w:pPr>
    </w:p>
    <w:p w14:paraId="05F3D3A2" w14:textId="77777777" w:rsidR="00BF6426" w:rsidRDefault="007E1C1C" w:rsidP="000E188F">
      <w:pPr>
        <w:pStyle w:val="5"/>
      </w:pPr>
      <w:r>
        <w:rPr>
          <w:rFonts w:hint="eastAsia"/>
        </w:rPr>
        <w:t>1.3.4</w:t>
      </w:r>
      <w:r>
        <w:t xml:space="preserve">  </w:t>
      </w:r>
      <w:r w:rsidR="000E188F">
        <w:rPr>
          <w:rFonts w:hint="eastAsia"/>
        </w:rPr>
        <w:t>maven</w:t>
      </w:r>
      <w:r w:rsidR="00BF6426">
        <w:rPr>
          <w:rFonts w:hint="eastAsia"/>
        </w:rPr>
        <w:t>配置</w:t>
      </w:r>
    </w:p>
    <w:p w14:paraId="2E80CA03" w14:textId="60CE5504" w:rsidR="00326A31" w:rsidRDefault="00326A31" w:rsidP="00326A31">
      <w:r>
        <w:rPr>
          <w:rFonts w:hint="eastAsia"/>
        </w:rPr>
        <w:t>Maven</w:t>
      </w:r>
      <w:r>
        <w:rPr>
          <w:rFonts w:hint="eastAsia"/>
        </w:rPr>
        <w:t>将</w:t>
      </w:r>
      <w:r>
        <w:rPr>
          <w:rFonts w:hint="eastAsia"/>
        </w:rPr>
        <w:t>xml</w:t>
      </w:r>
      <w:r>
        <w:rPr>
          <w:rFonts w:hint="eastAsia"/>
        </w:rPr>
        <w:t>文件编译到</w:t>
      </w:r>
      <w:r>
        <w:rPr>
          <w:rFonts w:hint="eastAsia"/>
        </w:rPr>
        <w:t>classes</w:t>
      </w:r>
      <w:r>
        <w:rPr>
          <w:rFonts w:hint="eastAsia"/>
        </w:rPr>
        <w:t>文件夹下</w:t>
      </w:r>
    </w:p>
    <w:p w14:paraId="538C5931" w14:textId="77777777" w:rsidR="00326A31" w:rsidRPr="00326A31" w:rsidRDefault="00326A31" w:rsidP="00326A31">
      <w:pPr>
        <w:pStyle w:val="code"/>
        <w:rPr>
          <w:color w:val="A9B7C6"/>
        </w:rPr>
      </w:pPr>
      <w:r w:rsidRPr="00326A31">
        <w:t>&lt;build&gt;</w:t>
      </w:r>
      <w:r w:rsidRPr="00326A31">
        <w:br/>
        <w:t xml:space="preserve">  &lt;resources&gt;</w:t>
      </w:r>
      <w:r w:rsidRPr="00326A31">
        <w:br/>
        <w:t xml:space="preserve">    &lt;resource&gt;</w:t>
      </w:r>
      <w:r w:rsidRPr="00326A31">
        <w:br/>
        <w:t xml:space="preserve">      &lt;directory&gt;</w:t>
      </w:r>
      <w:r w:rsidRPr="00326A31">
        <w:rPr>
          <w:color w:val="A9B7C6"/>
        </w:rPr>
        <w:t>src/main/java</w:t>
      </w:r>
      <w:r w:rsidRPr="00326A31">
        <w:t>&lt;/directory&gt;</w:t>
      </w:r>
      <w:r w:rsidRPr="00326A31">
        <w:br/>
        <w:t xml:space="preserve">      &lt;includes&gt;</w:t>
      </w:r>
      <w:r w:rsidRPr="00326A31">
        <w:br/>
        <w:t xml:space="preserve">        &lt;include&gt;</w:t>
      </w:r>
      <w:r w:rsidRPr="00326A31">
        <w:rPr>
          <w:color w:val="A9B7C6"/>
        </w:rPr>
        <w:t>**/*.xml</w:t>
      </w:r>
      <w:r w:rsidRPr="00326A31">
        <w:t>&lt;/include&gt;</w:t>
      </w:r>
      <w:r w:rsidRPr="00326A31">
        <w:br/>
        <w:t xml:space="preserve">      &lt;/includes&gt;</w:t>
      </w:r>
      <w:r w:rsidRPr="00326A31">
        <w:br/>
        <w:t xml:space="preserve">    &lt;/resource&gt;</w:t>
      </w:r>
      <w:r w:rsidRPr="00326A31">
        <w:br/>
        <w:t xml:space="preserve">  &lt;/resources&gt;</w:t>
      </w:r>
      <w:r w:rsidRPr="00326A31">
        <w:br/>
        <w:t>&lt;/build&gt;</w:t>
      </w:r>
    </w:p>
    <w:p w14:paraId="66A075B5" w14:textId="77777777" w:rsidR="00326A31" w:rsidRPr="00326A31" w:rsidRDefault="00326A31" w:rsidP="00326A31"/>
    <w:p w14:paraId="6B2DF4B2" w14:textId="6886FFA6" w:rsidR="007E1C1C" w:rsidRDefault="00326A31" w:rsidP="00326A31">
      <w:r>
        <w:t>M</w:t>
      </w:r>
      <w:r>
        <w:rPr>
          <w:rFonts w:hint="eastAsia"/>
        </w:rPr>
        <w:t>aven</w:t>
      </w:r>
      <w:r>
        <w:rPr>
          <w:rFonts w:hint="eastAsia"/>
        </w:rPr>
        <w:t>的依赖包</w:t>
      </w:r>
      <w:r w:rsidR="00BF6426">
        <w:t xml:space="preserve"> </w:t>
      </w:r>
    </w:p>
    <w:p w14:paraId="792AD89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14:paraId="7BC38C7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https://mvnrepository.com/artifact/junit/junit --&gt;</w:t>
      </w:r>
    </w:p>
    <w:p w14:paraId="17F198D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A8031B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2FFFE4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1CA46C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4.12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480B06F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6A17A33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4B39FCAF" w14:textId="201FB7CD" w:rsidR="00E5376D" w:rsidRDefault="00E5376D" w:rsidP="000E188F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</w:p>
    <w:p w14:paraId="2261D577" w14:textId="77777777" w:rsidR="00E5376D" w:rsidRDefault="00E5376D" w:rsidP="000E188F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&lt;</w:t>
      </w:r>
      <w:r>
        <w:rPr>
          <w:color w:val="000000"/>
        </w:rPr>
        <w:t xml:space="preserve">-- </w:t>
      </w:r>
      <w:r>
        <w:rPr>
          <w:rFonts w:hint="eastAsia"/>
          <w:color w:val="000000"/>
        </w:rPr>
        <w:t>mysql</w:t>
      </w:r>
      <w:r>
        <w:rPr>
          <w:color w:val="000000"/>
        </w:rPr>
        <w:t>5</w:t>
      </w:r>
      <w:r>
        <w:rPr>
          <w:rFonts w:hint="eastAsia"/>
          <w:color w:val="000000"/>
        </w:rPr>
        <w:t>与</w:t>
      </w:r>
      <w:r>
        <w:rPr>
          <w:rFonts w:hint="eastAsia"/>
          <w:color w:val="000000"/>
        </w:rPr>
        <w:t>mysql6</w:t>
      </w:r>
      <w:r>
        <w:rPr>
          <w:rFonts w:hint="eastAsia"/>
          <w:color w:val="000000"/>
        </w:rPr>
        <w:t>的区别，</w:t>
      </w:r>
      <w:r>
        <w:rPr>
          <w:rFonts w:hint="eastAsia"/>
          <w:color w:val="000000"/>
        </w:rPr>
        <w:t>com</w:t>
      </w:r>
      <w:r>
        <w:rPr>
          <w:color w:val="000000"/>
        </w:rPr>
        <w:t>.mysql.jdbc.Driver</w:t>
      </w:r>
    </w:p>
    <w:p w14:paraId="07E152E3" w14:textId="0B489F7B" w:rsidR="00E5376D" w:rsidRDefault="00E5376D" w:rsidP="000E188F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Com.mysql.cj.jdbc.Driver</w:t>
      </w:r>
    </w:p>
    <w:p w14:paraId="7BDB0943" w14:textId="0341A19A" w:rsidR="00E5376D" w:rsidRPr="00E5376D" w:rsidRDefault="00E5376D" w:rsidP="00E5376D">
      <w:pPr>
        <w:pStyle w:val="code"/>
        <w:ind w:firstLineChars="700" w:firstLine="1540"/>
        <w:rPr>
          <w:color w:val="000000"/>
        </w:rPr>
      </w:pPr>
      <w:r>
        <w:rPr>
          <w:color w:val="000000"/>
        </w:rPr>
        <w:t>--&gt;</w:t>
      </w:r>
    </w:p>
    <w:p w14:paraId="018D178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CCB9C4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A376FF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0000"/>
        </w:rP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BD02F96" w14:textId="7DD3D702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 w:rsidR="00E5376D">
        <w:rPr>
          <w:rFonts w:hint="eastAsia"/>
          <w:color w:val="008080"/>
        </w:rPr>
        <w:t>5.1.44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CBE7A9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0271B851" w14:textId="751464E5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14:paraId="5FB8BD8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D4B2C6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org.mybatis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57F22AE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mybatis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65ADF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3.4.5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CF13A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E32A9D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https://mvnrepository.com/artifact/asm/asm --&gt;</w:t>
      </w:r>
    </w:p>
    <w:p w14:paraId="38AB7F9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64AAAC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98790B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C72A80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3B6338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FE4E49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https://mvnrepository.com/artifact/cglib/cglib --&gt;</w:t>
      </w:r>
    </w:p>
    <w:p w14:paraId="7B2272F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3A115B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5CBF3D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C57370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38E70E4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1B10F6" w14:textId="6ED019B9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066611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2A6AFC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commons-logging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FB14C2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commons-logging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1FC2D06E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FC2CD2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F4505B1" w14:textId="48B5E3B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5F83DC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F67CDE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org.javassist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3C529DA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javassist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877439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3.21.0-GA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268167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163EEDE" w14:textId="2B885C7C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1CF795D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6F6FBFE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D21AF9A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log4j-core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5A60B8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63D280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36067E" w14:textId="29DE63E2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AA3BF2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6E8270A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632E5A2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444D0B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1.2.17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F0730A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33FD100" w14:textId="20BBF6D9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241CAE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11130CB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B89BCC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E1C00B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1355932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4FB0B12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https://mvnrepository.com/artifact/org.slf4j/slf4j-api --&gt;</w:t>
      </w:r>
    </w:p>
    <w:p w14:paraId="3DE48B7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C6B9C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79D202EC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8C70CB3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3EF755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5A35C96" w14:textId="3E25CB0B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7239EC4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C8E887C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3170199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24A50A7F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6A9081A7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rPr>
          <w:color w:val="000000"/>
        </w:rP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44CADA81" w14:textId="77777777" w:rsidR="000E188F" w:rsidRDefault="000E188F" w:rsidP="000E188F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</w:p>
    <w:p w14:paraId="0869AB1F" w14:textId="28C7247F" w:rsidR="000E188F" w:rsidRDefault="000E188F" w:rsidP="000E188F">
      <w:pPr>
        <w:pStyle w:val="code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14:paraId="7ACFE650" w14:textId="6D49825F" w:rsidR="00964F01" w:rsidRDefault="00964F01" w:rsidP="000E188F">
      <w:pPr>
        <w:pStyle w:val="code"/>
        <w:rPr>
          <w:color w:val="008080"/>
        </w:rPr>
      </w:pPr>
    </w:p>
    <w:p w14:paraId="381B6B07" w14:textId="6F9A7964" w:rsidR="00964F01" w:rsidRDefault="00964F01" w:rsidP="00964F01">
      <w:pPr>
        <w:pStyle w:val="5"/>
      </w:pPr>
      <w:r>
        <w:rPr>
          <w:rFonts w:hint="eastAsia"/>
        </w:rPr>
        <w:t>1.3.5</w:t>
      </w:r>
      <w:r>
        <w:t xml:space="preserve">  </w:t>
      </w:r>
      <w:r>
        <w:rPr>
          <w:rFonts w:hint="eastAsia"/>
        </w:rPr>
        <w:t>全局配置文件</w:t>
      </w:r>
      <w:r w:rsidR="00A55E17">
        <w:rPr>
          <w:rFonts w:hint="eastAsia"/>
        </w:rPr>
        <w:t>s</w:t>
      </w:r>
      <w:r w:rsidR="00A55E17">
        <w:t>qlMaperConfig.xml</w:t>
      </w:r>
    </w:p>
    <w:p w14:paraId="232072EF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  <w:r>
        <w:rPr>
          <w:color w:val="000000"/>
        </w:rPr>
        <w:t xml:space="preserve">  </w:t>
      </w:r>
    </w:p>
    <w:p w14:paraId="2EE60B7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configuration</w:t>
      </w:r>
      <w:r>
        <w:rPr>
          <w:color w:val="595959" w:themeColor="text1" w:themeTint="A6"/>
        </w:rPr>
        <w:t xml:space="preserve">  </w:t>
      </w:r>
    </w:p>
    <w:p w14:paraId="4A51FF5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"-//mybatis.org//DTD Config 3.0//EN"</w:t>
      </w:r>
      <w:r>
        <w:rPr>
          <w:color w:val="595959" w:themeColor="text1" w:themeTint="A6"/>
        </w:rPr>
        <w:t xml:space="preserve">  </w:t>
      </w:r>
    </w:p>
    <w:p w14:paraId="46BD67C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B43E9F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774191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2BF3C8E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加载</w:t>
      </w:r>
      <w:r>
        <w:rPr>
          <w:color w:val="3F5FBF"/>
        </w:rPr>
        <w:t>java</w:t>
      </w:r>
      <w:r>
        <w:rPr>
          <w:color w:val="3F5FBF"/>
        </w:rPr>
        <w:t>的配置文件或者声明属性信息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426ED9D9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  <w:color w:val="2A00FF"/>
        </w:rPr>
        <w:t>"db.properties"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1A83FD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"db.username"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"123"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EA4CA3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properties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2EE1D3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3E35EC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 xml:space="preserve">    </w:t>
      </w:r>
      <w:r>
        <w:rPr>
          <w:color w:val="3F5FBF"/>
        </w:rPr>
        <w:t>&lt;!-- &lt;settings&gt;&lt;/settings&gt; --&gt;</w:t>
      </w:r>
      <w:r>
        <w:rPr>
          <w:color w:val="000000"/>
        </w:rPr>
        <w:t xml:space="preserve">  </w:t>
      </w:r>
    </w:p>
    <w:p w14:paraId="74B8FBE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7A4722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自定义别名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7ABC4D0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4E335E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单个别名定义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B9768E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>&lt;!-- &lt;typeAlias type="com.itheima.mybatis.po.User" alias="user"/&gt; --&gt;</w:t>
      </w:r>
      <w:r>
        <w:rPr>
          <w:color w:val="000000"/>
        </w:rPr>
        <w:t xml:space="preserve">  </w:t>
      </w:r>
    </w:p>
    <w:p w14:paraId="3A9F860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14E4E7C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批量别名定义（推荐）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2C9B6F3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>&lt;!-- package</w:t>
      </w:r>
      <w:r>
        <w:rPr>
          <w:color w:val="3F5FBF"/>
        </w:rPr>
        <w:t>：指定包名称来为该包下的</w:t>
      </w:r>
      <w:r>
        <w:rPr>
          <w:color w:val="3F5FBF"/>
          <w:u w:val="single"/>
        </w:rPr>
        <w:t>po</w:t>
      </w:r>
      <w:r>
        <w:rPr>
          <w:color w:val="3F5FBF"/>
        </w:rPr>
        <w:t>类声明别名，默认的别名就是类名（首字母大小写都可）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620763BB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"com.itheima.mybatis.po"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5089DE5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54238E8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7320234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 w:rsidRPr="00767197">
        <w:rPr>
          <w:color w:val="FF0000"/>
        </w:rPr>
        <w:t>配置</w:t>
      </w:r>
      <w:r w:rsidRPr="00767197">
        <w:rPr>
          <w:color w:val="FF0000"/>
          <w:u w:val="single"/>
        </w:rPr>
        <w:t>mybatis</w:t>
      </w:r>
      <w:r w:rsidRPr="00767197">
        <w:rPr>
          <w:color w:val="FF0000"/>
        </w:rPr>
        <w:t>的环境信息，与</w:t>
      </w:r>
      <w:r w:rsidRPr="00767197">
        <w:rPr>
          <w:color w:val="FF0000"/>
        </w:rPr>
        <w:t>spring</w:t>
      </w:r>
      <w:r w:rsidRPr="00767197">
        <w:rPr>
          <w:color w:val="FF0000"/>
        </w:rPr>
        <w:t>整合，该信息由</w:t>
      </w:r>
      <w:r w:rsidRPr="00767197">
        <w:rPr>
          <w:color w:val="FF0000"/>
        </w:rPr>
        <w:t>spring</w:t>
      </w:r>
      <w:r w:rsidRPr="00767197">
        <w:rPr>
          <w:color w:val="FF0000"/>
        </w:rPr>
        <w:t>来管理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2F6C1F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rPr>
          <w:color w:val="595959" w:themeColor="text1" w:themeTint="A6"/>
        </w:rPr>
        <w:t xml:space="preserve"> </w:t>
      </w:r>
      <w:r>
        <w:t>default</w:t>
      </w:r>
      <w:r>
        <w:rPr>
          <w:color w:val="000000"/>
        </w:rPr>
        <w:t>=</w:t>
      </w:r>
      <w:r>
        <w:rPr>
          <w:i/>
          <w:iCs/>
          <w:color w:val="2A00FF"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F7B48B1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rPr>
          <w:color w:val="595959" w:themeColor="text1" w:themeTint="A6"/>
        </w:rPr>
        <w:t xml:space="preserve"> </w:t>
      </w:r>
      <w: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7A077BA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3F5FBF"/>
        </w:rPr>
        <w:t xml:space="preserve">&lt;!-- </w:t>
      </w:r>
      <w:r>
        <w:rPr>
          <w:color w:val="3F5FBF"/>
        </w:rPr>
        <w:t>配置</w:t>
      </w:r>
      <w:r>
        <w:rPr>
          <w:color w:val="3F5FBF"/>
        </w:rPr>
        <w:t>JDBC</w:t>
      </w:r>
      <w:r>
        <w:rPr>
          <w:color w:val="3F5FBF"/>
        </w:rPr>
        <w:t>事务控制，由</w:t>
      </w:r>
      <w:r>
        <w:rPr>
          <w:color w:val="3F5FBF"/>
          <w:u w:val="single"/>
        </w:rPr>
        <w:t>mybatis</w:t>
      </w:r>
      <w:r>
        <w:rPr>
          <w:color w:val="3F5FBF"/>
        </w:rPr>
        <w:t>进行管理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621E1B1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transactionManager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rPr>
          <w:color w:val="3F7F7F"/>
        </w:rPr>
        <w:t>transactionManager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8016F29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3F5FBF"/>
        </w:rPr>
        <w:t xml:space="preserve">&lt;!-- </w:t>
      </w:r>
      <w:r>
        <w:rPr>
          <w:color w:val="3F5FBF"/>
        </w:rPr>
        <w:t>配置数据源，采用</w:t>
      </w:r>
      <w:r>
        <w:rPr>
          <w:color w:val="3F5FBF"/>
          <w:u w:val="single"/>
        </w:rPr>
        <w:t>mybatis</w:t>
      </w:r>
      <w:r>
        <w:rPr>
          <w:color w:val="3F5FBF"/>
        </w:rPr>
        <w:t>连接池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2A1247C5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A581C2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"driver"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"${db.driver}"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413D8206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"url"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"${db.url}"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6FB2094D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"${db.username}"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C1BC91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"password"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"${db.password}"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0FEEDA4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EEFAECD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environment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C11E2FC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environments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53DC8C4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0E4C04A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加载映射文件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155A973E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F68D79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  <w:color w:val="2A00FF"/>
        </w:rPr>
        <w:t>"User.xml"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04230922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>&lt;!-- &lt;mapper resource="</w:t>
      </w:r>
      <w:r>
        <w:rPr>
          <w:color w:val="3F5FBF"/>
          <w:u w:val="single"/>
        </w:rPr>
        <w:t>mapper</w:t>
      </w:r>
      <w:r>
        <w:rPr>
          <w:color w:val="3F5FBF"/>
        </w:rPr>
        <w:t>/UserMapper.xml" /&gt; --&gt;</w:t>
      </w:r>
      <w:r>
        <w:rPr>
          <w:color w:val="000000"/>
        </w:rPr>
        <w:t xml:space="preserve">  </w:t>
      </w:r>
    </w:p>
    <w:p w14:paraId="4F2211F3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</w:t>
      </w:r>
    </w:p>
    <w:p w14:paraId="691784BF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  <w:r>
        <w:rPr>
          <w:color w:val="3F5FBF"/>
        </w:rPr>
        <w:t>批量加载映射文件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464C7BB0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"com.itheima.mybatis.mapper"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F31E2C7" w14:textId="77777777" w:rsidR="00A55E17" w:rsidRDefault="00A55E17" w:rsidP="00A55E17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42FE459" w14:textId="52F8D393" w:rsidR="00A55E17" w:rsidRDefault="00A55E17" w:rsidP="00A55E17">
      <w:pPr>
        <w:pStyle w:val="code"/>
        <w:rPr>
          <w:color w:val="000000"/>
        </w:rPr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ED97EBA" w14:textId="6A356D48" w:rsidR="00767197" w:rsidRDefault="00767197" w:rsidP="00A55E17">
      <w:pPr>
        <w:pStyle w:val="code"/>
        <w:rPr>
          <w:color w:val="000000"/>
        </w:rPr>
      </w:pPr>
    </w:p>
    <w:p w14:paraId="1EAE62B0" w14:textId="48F6251E" w:rsidR="00767197" w:rsidRDefault="00767197" w:rsidP="00767197">
      <w:pPr>
        <w:pStyle w:val="5"/>
      </w:pPr>
      <w:r>
        <w:rPr>
          <w:rFonts w:hint="eastAsia"/>
        </w:rPr>
        <w:lastRenderedPageBreak/>
        <w:t>1.3.6</w:t>
      </w:r>
      <w:r>
        <w:t xml:space="preserve">  </w:t>
      </w:r>
      <w:r>
        <w:rPr>
          <w:rFonts w:hint="eastAsia"/>
        </w:rPr>
        <w:t>工程目录结构</w:t>
      </w:r>
    </w:p>
    <w:p w14:paraId="25FACB64" w14:textId="108A18B1" w:rsidR="00767197" w:rsidRDefault="00767197" w:rsidP="00767197">
      <w:pPr>
        <w:jc w:val="center"/>
      </w:pPr>
      <w:r>
        <w:rPr>
          <w:noProof/>
        </w:rPr>
        <w:drawing>
          <wp:inline distT="0" distB="0" distL="0" distR="0" wp14:anchorId="09FE440D" wp14:editId="7A854CDC">
            <wp:extent cx="24955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76" w14:textId="45D6418E" w:rsidR="00767197" w:rsidRDefault="00767197" w:rsidP="005E0B20">
      <w:pPr>
        <w:pStyle w:val="5"/>
      </w:pPr>
      <w:r>
        <w:rPr>
          <w:rFonts w:hint="eastAsia"/>
        </w:rPr>
        <w:t>1.</w:t>
      </w:r>
      <w:r>
        <w:t xml:space="preserve">3.7  </w:t>
      </w:r>
      <w:r w:rsidR="005E0B20">
        <w:rPr>
          <w:rFonts w:hint="eastAsia"/>
        </w:rPr>
        <w:t>映射文件</w:t>
      </w:r>
      <w:r w:rsidR="005E0B20">
        <w:rPr>
          <w:rFonts w:hint="eastAsia"/>
        </w:rPr>
        <w:t xml:space="preserve"> </w:t>
      </w:r>
      <w:r w:rsidR="005E0B20">
        <w:t xml:space="preserve"> UserMapper.xml</w:t>
      </w:r>
    </w:p>
    <w:p w14:paraId="2FADA9D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</w:p>
    <w:p w14:paraId="3458A84B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mapper</w:t>
      </w:r>
    </w:p>
    <w:p w14:paraId="483D1844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"-//mybatis.org//DTD Mapper 3.0//EN"</w:t>
      </w:r>
    </w:p>
    <w:p w14:paraId="6AD8CC6E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14:paraId="1A278F19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</w:t>
      </w:r>
    </w:p>
    <w:p w14:paraId="7AA984BA" w14:textId="2C252230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="00DD7C54">
        <w:rPr>
          <w:rFonts w:hint="eastAsia"/>
          <w:i/>
          <w:iCs/>
          <w:color w:val="2A00FF"/>
        </w:rPr>
        <w:t>test</w:t>
      </w:r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14:paraId="5455BAD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</w:p>
    <w:p w14:paraId="77ECEFD0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3F5FBF"/>
        </w:rPr>
        <w:t xml:space="preserve">&lt;!-- </w:t>
      </w:r>
    </w:p>
    <w:p w14:paraId="57B9037C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其中</w:t>
      </w:r>
      <w:r>
        <w:rPr>
          <w:color w:val="3F5FBF"/>
        </w:rPr>
        <w:t>id</w:t>
      </w:r>
      <w:r>
        <w:rPr>
          <w:color w:val="3F5FBF"/>
        </w:rPr>
        <w:t>是</w:t>
      </w:r>
      <w:r>
        <w:rPr>
          <w:color w:val="3F5FBF"/>
        </w:rPr>
        <w:t>statement</w:t>
      </w:r>
      <w:r>
        <w:rPr>
          <w:color w:val="3F5FBF"/>
        </w:rPr>
        <w:t>的</w:t>
      </w:r>
      <w:r>
        <w:rPr>
          <w:color w:val="3F5FBF"/>
        </w:rPr>
        <w:t>id</w:t>
      </w:r>
      <w:r>
        <w:rPr>
          <w:color w:val="3F5FBF"/>
        </w:rPr>
        <w:t>。</w:t>
      </w:r>
    </w:p>
    <w:p w14:paraId="6FC78EE0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</w:r>
      <w:r>
        <w:rPr>
          <w:color w:val="3F5FBF"/>
        </w:rPr>
        <w:tab/>
        <w:t>paramterTyper</w:t>
      </w:r>
      <w:r>
        <w:rPr>
          <w:color w:val="3F5FBF"/>
        </w:rPr>
        <w:t>是参数</w:t>
      </w:r>
      <w:r>
        <w:rPr>
          <w:color w:val="3F5FBF"/>
        </w:rPr>
        <w:t>#{id}</w:t>
      </w:r>
      <w:r>
        <w:rPr>
          <w:color w:val="3F5FBF"/>
        </w:rPr>
        <w:t>的类型</w:t>
      </w:r>
    </w:p>
    <w:p w14:paraId="55C1179E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</w:r>
      <w:r>
        <w:rPr>
          <w:color w:val="3F5FBF"/>
        </w:rPr>
        <w:tab/>
        <w:t>resultType:</w:t>
      </w:r>
      <w:r>
        <w:rPr>
          <w:color w:val="3F5FBF"/>
        </w:rPr>
        <w:t>是返回值的类型</w:t>
      </w:r>
    </w:p>
    <w:p w14:paraId="6BB3E622" w14:textId="77777777" w:rsidR="00F619CB" w:rsidRDefault="00F619CB" w:rsidP="00F619CB">
      <w:pPr>
        <w:pStyle w:val="code"/>
        <w:rPr>
          <w:color w:val="595959" w:themeColor="text1" w:themeTint="A6"/>
        </w:rPr>
      </w:pPr>
      <w:r>
        <w:rPr>
          <w:color w:val="3F5FBF"/>
        </w:rPr>
        <w:tab/>
        <w:t xml:space="preserve"> --&gt;</w:t>
      </w:r>
    </w:p>
    <w:p w14:paraId="723F9531" w14:textId="77777777" w:rsidR="00DD7C54" w:rsidRPr="00DD7C54" w:rsidRDefault="00F619CB" w:rsidP="00DD7C54">
      <w:pPr>
        <w:pStyle w:val="code"/>
        <w:rPr>
          <w:color w:val="A9B7C6"/>
        </w:rPr>
      </w:pPr>
      <w:r>
        <w:rPr>
          <w:color w:val="000000"/>
        </w:rPr>
        <w:tab/>
      </w:r>
      <w:r w:rsidR="00DD7C54" w:rsidRPr="00DD7C54">
        <w:rPr>
          <w:color w:val="E8BF6A"/>
        </w:rPr>
        <w:t xml:space="preserve">&lt;select </w:t>
      </w:r>
      <w:r w:rsidR="00DD7C54" w:rsidRPr="00DD7C54">
        <w:rPr>
          <w:color w:val="BABABA"/>
        </w:rPr>
        <w:t>id</w:t>
      </w:r>
      <w:r w:rsidR="00DD7C54" w:rsidRPr="00DD7C54">
        <w:t xml:space="preserve">="findById" </w:t>
      </w:r>
      <w:r w:rsidR="00DD7C54" w:rsidRPr="00DD7C54">
        <w:rPr>
          <w:color w:val="BABABA"/>
        </w:rPr>
        <w:t>parameterType</w:t>
      </w:r>
      <w:r w:rsidR="00DD7C54" w:rsidRPr="00DD7C54">
        <w:t xml:space="preserve">="int" </w:t>
      </w:r>
      <w:r w:rsidR="00DD7C54" w:rsidRPr="00DD7C54">
        <w:rPr>
          <w:color w:val="BABABA"/>
        </w:rPr>
        <w:t>resultType</w:t>
      </w:r>
      <w:r w:rsidR="00DD7C54" w:rsidRPr="00DD7C54">
        <w:t>="cn.edu.scnu.pojo.City"</w:t>
      </w:r>
      <w:r w:rsidR="00DD7C54" w:rsidRPr="00DD7C54">
        <w:rPr>
          <w:color w:val="E8BF6A"/>
        </w:rPr>
        <w:t>&gt;</w:t>
      </w:r>
      <w:r w:rsidR="00DD7C54" w:rsidRPr="00DD7C54">
        <w:rPr>
          <w:color w:val="E8BF6A"/>
        </w:rPr>
        <w:br/>
        <w:t xml:space="preserve">    </w:t>
      </w:r>
      <w:r w:rsidR="00DD7C54" w:rsidRPr="00DD7C54">
        <w:rPr>
          <w:color w:val="A9B7C6"/>
        </w:rPr>
        <w:t xml:space="preserve">SELECT </w:t>
      </w:r>
      <w:r w:rsidR="00DD7C54" w:rsidRPr="00DD7C54">
        <w:rPr>
          <w:color w:val="FFC66D"/>
        </w:rPr>
        <w:t xml:space="preserve">* </w:t>
      </w:r>
      <w:r w:rsidR="00DD7C54" w:rsidRPr="00DD7C54">
        <w:rPr>
          <w:color w:val="A9B7C6"/>
        </w:rPr>
        <w:t>FROM areas WHERE id = #{id}</w:t>
      </w:r>
      <w:r w:rsidR="00DD7C54" w:rsidRPr="00DD7C54">
        <w:rPr>
          <w:color w:val="A9B7C6"/>
        </w:rPr>
        <w:br/>
      </w:r>
      <w:r w:rsidR="00DD7C54" w:rsidRPr="00DD7C54">
        <w:rPr>
          <w:color w:val="E8BF6A"/>
        </w:rPr>
        <w:t>&lt;/select&gt;</w:t>
      </w:r>
    </w:p>
    <w:p w14:paraId="41920057" w14:textId="7EFAB004" w:rsidR="00F619CB" w:rsidRDefault="00F619CB" w:rsidP="00DD7C54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</w:p>
    <w:p w14:paraId="479DC757" w14:textId="1923D510" w:rsidR="005E0B20" w:rsidRPr="005E0B20" w:rsidRDefault="00F619CB" w:rsidP="00F619CB">
      <w:pPr>
        <w:pStyle w:val="code"/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14:paraId="6D568FC0" w14:textId="0CA9AC42" w:rsidR="005E0B20" w:rsidRPr="005E0B20" w:rsidRDefault="0072057A" w:rsidP="0072057A">
      <w:pPr>
        <w:pStyle w:val="5"/>
      </w:pPr>
      <w:r>
        <w:rPr>
          <w:rFonts w:hint="eastAsia"/>
        </w:rPr>
        <w:t>1</w:t>
      </w:r>
      <w:r>
        <w:t xml:space="preserve">.3.8  </w:t>
      </w:r>
      <w:r>
        <w:rPr>
          <w:rFonts w:hint="eastAsia"/>
        </w:rPr>
        <w:t>测试文件</w:t>
      </w:r>
      <w:r w:rsidR="00E5376D">
        <w:rPr>
          <w:rFonts w:hint="eastAsia"/>
        </w:rPr>
        <w:t xml:space="preserve"> </w:t>
      </w:r>
      <w:r w:rsidR="00E5376D">
        <w:t xml:space="preserve">_ </w:t>
      </w:r>
      <w:r w:rsidR="00E5376D">
        <w:rPr>
          <w:rFonts w:hint="eastAsia"/>
        </w:rPr>
        <w:t>按</w:t>
      </w:r>
      <w:r w:rsidR="00E5376D">
        <w:rPr>
          <w:rFonts w:hint="eastAsia"/>
        </w:rPr>
        <w:t>ID</w:t>
      </w:r>
      <w:r w:rsidR="00E5376D">
        <w:rPr>
          <w:rFonts w:hint="eastAsia"/>
        </w:rPr>
        <w:t>查询用户信息</w:t>
      </w:r>
    </w:p>
    <w:p w14:paraId="32EF5E68" w14:textId="77777777" w:rsidR="00DD7C54" w:rsidRPr="00DD7C54" w:rsidRDefault="00DD7C54" w:rsidP="00DD7C54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</w:t>
      </w:r>
      <w:r w:rsidRPr="00DD7C54">
        <w:rPr>
          <w:color w:val="FFC66D"/>
        </w:rPr>
        <w:t>findById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宋体" w:hAnsi="宋体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宋体" w:hAnsi="宋体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City city = session.selectOne(</w:t>
      </w:r>
      <w:r w:rsidRPr="00DD7C54">
        <w:rPr>
          <w:color w:val="6A8759"/>
        </w:rPr>
        <w:t>"test.findById"</w:t>
      </w:r>
      <w:r w:rsidRPr="00DD7C54">
        <w:rPr>
          <w:color w:val="CC7832"/>
        </w:rPr>
        <w:t>,</w:t>
      </w:r>
      <w:r w:rsidRPr="00DD7C54">
        <w:rPr>
          <w:color w:val="6897BB"/>
        </w:rPr>
        <w:t>2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</w:r>
      <w:r w:rsidRPr="00DD7C54">
        <w:rPr>
          <w:color w:val="CC7832"/>
        </w:rPr>
        <w:lastRenderedPageBreak/>
        <w:t xml:space="preserve">    </w:t>
      </w:r>
      <w:r w:rsidRPr="00DD7C54">
        <w:t>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53E4A9EA" w14:textId="53C4FFB3" w:rsidR="004B2127" w:rsidRPr="00DD7C54" w:rsidRDefault="004B2127" w:rsidP="0072057A">
      <w:pPr>
        <w:pStyle w:val="code"/>
      </w:pPr>
    </w:p>
    <w:p w14:paraId="47925F14" w14:textId="5744C527" w:rsidR="004B2127" w:rsidRDefault="004B2127" w:rsidP="00DD7C54">
      <w:pPr>
        <w:pStyle w:val="5"/>
      </w:pPr>
      <w:r>
        <w:rPr>
          <w:rFonts w:hint="eastAsia"/>
        </w:rPr>
        <w:t>1.3.9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查询用户信息</w:t>
      </w:r>
    </w:p>
    <w:p w14:paraId="044C44A9" w14:textId="447C7FCF" w:rsidR="004B2127" w:rsidRDefault="00DD7C54" w:rsidP="0072057A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4291887F" w14:textId="77777777" w:rsidR="00DD7C54" w:rsidRPr="00DD7C54" w:rsidRDefault="00DD7C54" w:rsidP="00DD7C54">
      <w:pPr>
        <w:pStyle w:val="code"/>
        <w:rPr>
          <w:color w:val="A9B7C6"/>
        </w:rPr>
      </w:pPr>
      <w:r w:rsidRPr="00DD7C54">
        <w:t>&lt;!--</w:t>
      </w:r>
      <w:r w:rsidRPr="00DD7C54">
        <w:br/>
        <w:t xml:space="preserve">    </w:t>
      </w:r>
      <w:r w:rsidRPr="00DD7C54">
        <w:rPr>
          <w:rFonts w:ascii="宋体" w:hAnsi="宋体" w:hint="eastAsia"/>
        </w:rPr>
        <w:t>注意：</w:t>
      </w:r>
      <w:r w:rsidRPr="00DD7C54">
        <w:br/>
        <w:t xml:space="preserve">        resultType:</w:t>
      </w:r>
      <w:r w:rsidRPr="00DD7C54">
        <w:rPr>
          <w:rFonts w:ascii="宋体" w:hAnsi="宋体" w:hint="eastAsia"/>
        </w:rPr>
        <w:t>返回无论单条还是多条，都指的是数据类型</w:t>
      </w:r>
      <w:r w:rsidRPr="00DD7C54">
        <w:br/>
        <w:t xml:space="preserve">        ${} : </w:t>
      </w:r>
      <w:r w:rsidRPr="00DD7C54">
        <w:rPr>
          <w:rFonts w:ascii="宋体" w:hAnsi="宋体" w:hint="eastAsia"/>
        </w:rPr>
        <w:t>表示拼接</w:t>
      </w:r>
      <w:r w:rsidRPr="00DD7C54">
        <w:t>sql</w:t>
      </w:r>
      <w:r w:rsidRPr="00DD7C54">
        <w:rPr>
          <w:rFonts w:ascii="宋体" w:hAnsi="宋体" w:hint="eastAsia"/>
        </w:rPr>
        <w:t>，如果是基本数据类型，</w:t>
      </w:r>
      <w:r w:rsidRPr="00DD7C54">
        <w:t>{}</w:t>
      </w:r>
      <w:r w:rsidRPr="00DD7C54">
        <w:rPr>
          <w:rFonts w:ascii="宋体" w:hAnsi="宋体" w:hint="eastAsia"/>
        </w:rPr>
        <w:t>必须是</w:t>
      </w:r>
      <w:r w:rsidRPr="00DD7C54">
        <w:t>{value}</w:t>
      </w:r>
      <w:r w:rsidRPr="00DD7C54">
        <w:rPr>
          <w:rFonts w:ascii="宋体" w:hAnsi="宋体" w:hint="eastAsia"/>
        </w:rPr>
        <w:t>，否则会出错。</w:t>
      </w:r>
      <w:r w:rsidRPr="00DD7C54">
        <w:rPr>
          <w:rFonts w:ascii="宋体" w:hAnsi="宋体" w:hint="eastAsia"/>
        </w:rPr>
        <w:br/>
        <w:t xml:space="preserve">            </w:t>
      </w:r>
      <w:r w:rsidRPr="00DD7C54">
        <w:rPr>
          <w:rFonts w:ascii="宋体" w:hAnsi="宋体" w:hint="eastAsia"/>
        </w:rPr>
        <w:t>由于是拼接</w:t>
      </w:r>
      <w:r w:rsidRPr="00DD7C54">
        <w:t>sql</w:t>
      </w:r>
      <w:r w:rsidRPr="00DD7C54">
        <w:rPr>
          <w:rFonts w:ascii="宋体" w:hAnsi="宋体" w:hint="eastAsia"/>
        </w:rPr>
        <w:t>，因此会出现</w:t>
      </w:r>
      <w:r w:rsidRPr="00DD7C54">
        <w:t>sql</w:t>
      </w:r>
      <w:r w:rsidRPr="00DD7C54">
        <w:rPr>
          <w:rFonts w:ascii="宋体" w:hAnsi="宋体" w:hint="eastAsia"/>
        </w:rPr>
        <w:t>注入，比如</w:t>
      </w:r>
      <w:r w:rsidRPr="00DD7C54">
        <w:t>value= 'or 1=1 or'</w:t>
      </w:r>
      <w:r w:rsidRPr="00DD7C54">
        <w:rPr>
          <w:rFonts w:ascii="宋体" w:hAnsi="宋体" w:hint="eastAsia"/>
        </w:rPr>
        <w:t>，拼接之后：</w:t>
      </w:r>
      <w:r w:rsidRPr="00DD7C54">
        <w:br/>
        <w:t xml:space="preserve">                '%' or 1=1 or '%'</w:t>
      </w:r>
      <w:r w:rsidRPr="00DD7C54">
        <w:br/>
        <w:t>--&gt;</w:t>
      </w:r>
      <w:r w:rsidRPr="00DD7C54">
        <w:br/>
      </w:r>
      <w:r w:rsidRPr="00DD7C54">
        <w:rPr>
          <w:color w:val="E8BF6A"/>
        </w:rPr>
        <w:t xml:space="preserve">&lt;select </w:t>
      </w:r>
      <w:r w:rsidRPr="00DD7C54">
        <w:rPr>
          <w:color w:val="BABABA"/>
        </w:rPr>
        <w:t>id</w:t>
      </w:r>
      <w:r w:rsidRPr="00DD7C54">
        <w:rPr>
          <w:color w:val="6A8759"/>
        </w:rPr>
        <w:t xml:space="preserve">="findByName" </w:t>
      </w:r>
      <w:r w:rsidRPr="00DD7C54">
        <w:rPr>
          <w:color w:val="BABABA"/>
        </w:rPr>
        <w:t>parameterType</w:t>
      </w:r>
      <w:r w:rsidRPr="00DD7C54">
        <w:rPr>
          <w:color w:val="6A8759"/>
        </w:rPr>
        <w:t xml:space="preserve">="java.lang.String" </w:t>
      </w:r>
      <w:r w:rsidRPr="00DD7C54">
        <w:rPr>
          <w:color w:val="BABABA"/>
        </w:rPr>
        <w:t>resultType</w:t>
      </w:r>
      <w:r w:rsidRPr="00DD7C54">
        <w:rPr>
          <w:color w:val="6A8759"/>
        </w:rPr>
        <w:t>="cn.edu.scnu.pojo.City"</w:t>
      </w:r>
      <w:r w:rsidRPr="00DD7C54">
        <w:rPr>
          <w:color w:val="E8BF6A"/>
        </w:rPr>
        <w:t>&gt;</w:t>
      </w:r>
      <w:r w:rsidRPr="00DD7C54">
        <w:rPr>
          <w:color w:val="E8BF6A"/>
        </w:rPr>
        <w:br/>
      </w:r>
      <w:r w:rsidRPr="00DD7C54">
        <w:rPr>
          <w:color w:val="E8BF6A"/>
        </w:rPr>
        <w:br/>
        <w:t xml:space="preserve">    </w:t>
      </w:r>
      <w:r w:rsidRPr="00DD7C54">
        <w:rPr>
          <w:color w:val="A9B7C6"/>
        </w:rPr>
        <w:t xml:space="preserve">SELECT </w:t>
      </w:r>
      <w:r w:rsidRPr="00DD7C54">
        <w:rPr>
          <w:color w:val="FFC66D"/>
        </w:rPr>
        <w:t xml:space="preserve">* </w:t>
      </w:r>
      <w:r w:rsidRPr="00DD7C54">
        <w:rPr>
          <w:color w:val="A9B7C6"/>
        </w:rPr>
        <w:t>FROM areas WHERE area LIKE '%${value}%'</w:t>
      </w:r>
      <w:r w:rsidRPr="00DD7C54">
        <w:rPr>
          <w:color w:val="A9B7C6"/>
        </w:rPr>
        <w:br/>
      </w:r>
      <w:r w:rsidRPr="00DD7C54">
        <w:rPr>
          <w:color w:val="A9B7C6"/>
        </w:rPr>
        <w:br/>
      </w:r>
      <w:r w:rsidRPr="00DD7C54">
        <w:rPr>
          <w:color w:val="E8BF6A"/>
        </w:rPr>
        <w:t>&lt;/select&gt;</w:t>
      </w:r>
    </w:p>
    <w:p w14:paraId="77400854" w14:textId="70C2803C" w:rsidR="00DD7C54" w:rsidRDefault="00DD7C54" w:rsidP="0072057A">
      <w:pPr>
        <w:pStyle w:val="code"/>
      </w:pPr>
    </w:p>
    <w:p w14:paraId="70BE7933" w14:textId="3EDD61F0" w:rsidR="00DD7C54" w:rsidRDefault="00DD7C54" w:rsidP="00DD7C54">
      <w:pPr>
        <w:pStyle w:val="code"/>
        <w:ind w:firstLine="720"/>
      </w:pPr>
      <w:r>
        <w:rPr>
          <w:rFonts w:hint="eastAsia"/>
        </w:rPr>
        <w:t>f</w:t>
      </w:r>
      <w:r>
        <w:t>indByName.java</w:t>
      </w:r>
    </w:p>
    <w:p w14:paraId="70D6D255" w14:textId="77777777" w:rsidR="00DD7C54" w:rsidRPr="00DD7C54" w:rsidRDefault="00DD7C54" w:rsidP="00DD7C54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 </w:t>
      </w:r>
      <w:r w:rsidRPr="00DD7C54">
        <w:rPr>
          <w:color w:val="FFC66D"/>
        </w:rPr>
        <w:t>findByName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宋体" w:hAnsi="宋体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宋体" w:hAnsi="宋体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List&lt;City&gt; cities = session.selectList(</w:t>
      </w:r>
      <w:r w:rsidRPr="00DD7C54">
        <w:rPr>
          <w:color w:val="6A8759"/>
        </w:rPr>
        <w:t>"test.findByName"</w:t>
      </w:r>
      <w:r w:rsidRPr="00DD7C54">
        <w:rPr>
          <w:color w:val="CC7832"/>
        </w:rPr>
        <w:t>,</w:t>
      </w:r>
      <w:r w:rsidRPr="00DD7C54">
        <w:rPr>
          <w:color w:val="6A8759"/>
        </w:rPr>
        <w:t>"</w:t>
      </w:r>
      <w:r w:rsidRPr="00DD7C54">
        <w:rPr>
          <w:rFonts w:ascii="宋体" w:hAnsi="宋体" w:hint="eastAsia"/>
          <w:color w:val="6A8759"/>
        </w:rPr>
        <w:t>区</w:t>
      </w:r>
      <w:r w:rsidRPr="00DD7C54">
        <w:rPr>
          <w:color w:val="6A8759"/>
        </w:rPr>
        <w:t>"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for</w:t>
      </w:r>
      <w:r w:rsidRPr="00DD7C54">
        <w:t>(City city:cities){</w:t>
      </w:r>
      <w:r w:rsidRPr="00DD7C54">
        <w:br/>
        <w:t xml:space="preserve">        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}</w:t>
      </w:r>
      <w:r w:rsidRPr="00DD7C54">
        <w:br/>
      </w:r>
      <w:r w:rsidRPr="00DD7C54">
        <w:br/>
        <w:t xml:space="preserve">    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4E03179E" w14:textId="57608982" w:rsidR="00DD7C54" w:rsidRPr="00DD7C54" w:rsidRDefault="00DD7C54" w:rsidP="00DD7C54">
      <w:pPr>
        <w:pStyle w:val="code"/>
      </w:pPr>
    </w:p>
    <w:p w14:paraId="2D882AB3" w14:textId="63A374E4" w:rsidR="00DD7C54" w:rsidRDefault="00C15642" w:rsidP="00C15642">
      <w:pPr>
        <w:pStyle w:val="5"/>
      </w:pPr>
      <w:r>
        <w:rPr>
          <w:rFonts w:hint="eastAsia"/>
        </w:rPr>
        <w:t>1</w:t>
      </w:r>
      <w:r>
        <w:t xml:space="preserve">.3.10  </w:t>
      </w:r>
      <w:r>
        <w:rPr>
          <w:rFonts w:hint="eastAsia"/>
        </w:rPr>
        <w:t>插入用户信息</w:t>
      </w:r>
    </w:p>
    <w:p w14:paraId="10C84DD6" w14:textId="5329BA09" w:rsidR="00C15642" w:rsidRDefault="00C15642" w:rsidP="00C15642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3C58330" w14:textId="77777777" w:rsidR="00C15642" w:rsidRPr="00C15642" w:rsidRDefault="00C15642" w:rsidP="00C15642">
      <w:pPr>
        <w:pStyle w:val="code"/>
        <w:rPr>
          <w:rFonts w:eastAsia="宋体" w:cs="宋体"/>
          <w:color w:val="A9B7C6"/>
          <w:sz w:val="21"/>
          <w:szCs w:val="21"/>
        </w:rPr>
      </w:pPr>
      <w:r w:rsidRPr="00C15642">
        <w:rPr>
          <w:rFonts w:eastAsia="宋体" w:cs="宋体"/>
          <w:color w:val="808080"/>
          <w:sz w:val="21"/>
          <w:szCs w:val="21"/>
        </w:rPr>
        <w:t>&lt;!--</w:t>
      </w:r>
      <w:r w:rsidRPr="00C15642">
        <w:rPr>
          <w:rFonts w:eastAsia="宋体" w:cs="宋体"/>
          <w:color w:val="808080"/>
          <w:sz w:val="21"/>
          <w:szCs w:val="21"/>
        </w:rPr>
        <w:br/>
        <w:t xml:space="preserve">    parameterType : </w:t>
      </w:r>
      <w:r w:rsidRPr="00C15642">
        <w:rPr>
          <w:rFonts w:ascii="宋体" w:eastAsia="宋体" w:hAnsi="宋体" w:cs="宋体" w:hint="eastAsia"/>
          <w:color w:val="808080"/>
          <w:sz w:val="21"/>
          <w:szCs w:val="21"/>
        </w:rPr>
        <w:t>插入的数据对象</w:t>
      </w:r>
      <w:r w:rsidRPr="00C15642">
        <w:rPr>
          <w:rFonts w:eastAsia="宋体" w:cs="宋体"/>
          <w:color w:val="808080"/>
          <w:sz w:val="21"/>
          <w:szCs w:val="21"/>
        </w:rPr>
        <w:br/>
        <w:t xml:space="preserve">    #{}</w:t>
      </w:r>
      <w:r w:rsidRPr="00C15642">
        <w:rPr>
          <w:rFonts w:ascii="宋体" w:eastAsia="宋体" w:hAnsi="宋体" w:cs="宋体" w:hint="eastAsia"/>
          <w:color w:val="808080"/>
          <w:sz w:val="21"/>
          <w:szCs w:val="21"/>
        </w:rPr>
        <w:t>，可以获取对象中的指定属性，比如</w:t>
      </w:r>
      <w:r w:rsidRPr="00C15642">
        <w:rPr>
          <w:rFonts w:eastAsia="宋体" w:cs="宋体"/>
          <w:color w:val="808080"/>
          <w:sz w:val="21"/>
          <w:szCs w:val="21"/>
        </w:rPr>
        <w:t>id</w:t>
      </w:r>
      <w:r w:rsidRPr="00C15642">
        <w:rPr>
          <w:rFonts w:ascii="宋体" w:eastAsia="宋体" w:hAnsi="宋体" w:cs="宋体" w:hint="eastAsia"/>
          <w:color w:val="808080"/>
          <w:sz w:val="21"/>
          <w:szCs w:val="21"/>
        </w:rPr>
        <w:t>属性。</w:t>
      </w:r>
      <w:r w:rsidRPr="00C15642">
        <w:rPr>
          <w:rFonts w:ascii="宋体" w:eastAsia="宋体" w:hAnsi="宋体" w:cs="宋体" w:hint="eastAsia"/>
          <w:color w:val="808080"/>
          <w:sz w:val="21"/>
          <w:szCs w:val="21"/>
        </w:rPr>
        <w:br/>
      </w:r>
      <w:r w:rsidRPr="00C15642">
        <w:rPr>
          <w:rFonts w:eastAsia="宋体" w:cs="宋体"/>
          <w:color w:val="808080"/>
          <w:sz w:val="21"/>
          <w:szCs w:val="21"/>
        </w:rPr>
        <w:t>--&gt;</w:t>
      </w:r>
      <w:r w:rsidRPr="00C15642">
        <w:rPr>
          <w:rFonts w:eastAsia="宋体" w:cs="宋体"/>
          <w:color w:val="808080"/>
          <w:sz w:val="21"/>
          <w:szCs w:val="21"/>
        </w:rPr>
        <w:br/>
      </w:r>
      <w:r w:rsidRPr="00C15642">
        <w:rPr>
          <w:rFonts w:eastAsia="宋体" w:cs="宋体"/>
          <w:color w:val="E8BF6A"/>
          <w:sz w:val="21"/>
          <w:szCs w:val="21"/>
        </w:rPr>
        <w:lastRenderedPageBreak/>
        <w:t xml:space="preserve">&lt;insert </w:t>
      </w:r>
      <w:r w:rsidRPr="00C15642">
        <w:rPr>
          <w:rFonts w:eastAsia="宋体" w:cs="宋体"/>
          <w:color w:val="BABABA"/>
          <w:sz w:val="21"/>
          <w:szCs w:val="21"/>
        </w:rPr>
        <w:t>id</w:t>
      </w:r>
      <w:r w:rsidRPr="00C15642">
        <w:rPr>
          <w:rFonts w:eastAsia="宋体" w:cs="宋体"/>
          <w:color w:val="6A8759"/>
          <w:sz w:val="21"/>
          <w:szCs w:val="21"/>
        </w:rPr>
        <w:t xml:space="preserve">="insertUser" </w:t>
      </w:r>
      <w:r w:rsidRPr="00C15642">
        <w:rPr>
          <w:rFonts w:eastAsia="宋体" w:cs="宋体"/>
          <w:color w:val="BABABA"/>
          <w:sz w:val="21"/>
          <w:szCs w:val="21"/>
        </w:rPr>
        <w:t>parameterType</w:t>
      </w:r>
      <w:r w:rsidRPr="00C15642">
        <w:rPr>
          <w:rFonts w:eastAsia="宋体" w:cs="宋体"/>
          <w:color w:val="6A8759"/>
          <w:sz w:val="21"/>
          <w:szCs w:val="21"/>
        </w:rPr>
        <w:t>="cn.edu.scnu.pojo.User"</w:t>
      </w:r>
      <w:r w:rsidRPr="00C15642">
        <w:rPr>
          <w:rFonts w:eastAsia="宋体" w:cs="宋体"/>
          <w:color w:val="E8BF6A"/>
          <w:sz w:val="21"/>
          <w:szCs w:val="21"/>
        </w:rPr>
        <w:t>&gt;</w:t>
      </w:r>
      <w:r w:rsidRPr="00C15642">
        <w:rPr>
          <w:rFonts w:eastAsia="宋体" w:cs="宋体"/>
          <w:color w:val="E8BF6A"/>
          <w:sz w:val="21"/>
          <w:szCs w:val="21"/>
        </w:rPr>
        <w:br/>
        <w:t xml:space="preserve">    </w:t>
      </w:r>
      <w:r w:rsidRPr="00C15642">
        <w:rPr>
          <w:rFonts w:eastAsia="宋体" w:cs="宋体"/>
          <w:color w:val="A9B7C6"/>
          <w:sz w:val="21"/>
          <w:szCs w:val="21"/>
        </w:rPr>
        <w:t>INSERT INTO users(id,name,age,addr) VALUE(#{id},#{name},#{age},#{addr})</w:t>
      </w:r>
      <w:r w:rsidRPr="00C15642">
        <w:rPr>
          <w:rFonts w:eastAsia="宋体" w:cs="宋体"/>
          <w:color w:val="A9B7C6"/>
          <w:sz w:val="21"/>
          <w:szCs w:val="21"/>
        </w:rPr>
        <w:br/>
      </w:r>
      <w:r w:rsidRPr="00C15642">
        <w:rPr>
          <w:rFonts w:eastAsia="宋体" w:cs="宋体"/>
          <w:color w:val="E8BF6A"/>
          <w:sz w:val="21"/>
          <w:szCs w:val="21"/>
        </w:rPr>
        <w:t>&lt;/insert&gt;</w:t>
      </w:r>
    </w:p>
    <w:p w14:paraId="02D2C304" w14:textId="785EF430" w:rsidR="00C15642" w:rsidRPr="00C15642" w:rsidRDefault="00C15642" w:rsidP="00C15642">
      <w:pPr>
        <w:pStyle w:val="code"/>
      </w:pPr>
    </w:p>
    <w:p w14:paraId="7834AF62" w14:textId="3FB39CE1" w:rsidR="00C15642" w:rsidRDefault="00C15642" w:rsidP="00C15642">
      <w:pPr>
        <w:pStyle w:val="code"/>
      </w:pPr>
      <w:r>
        <w:tab/>
        <w:t>insertObject,java</w:t>
      </w:r>
      <w:r w:rsidRPr="00C15642">
        <w:br/>
      </w:r>
      <w:r w:rsidRPr="00C15642">
        <w:rPr>
          <w:color w:val="BBB529"/>
        </w:rPr>
        <w:t>@Test</w:t>
      </w:r>
      <w:r w:rsidRPr="00C15642">
        <w:rPr>
          <w:color w:val="BBB529"/>
        </w:rPr>
        <w:br/>
      </w:r>
      <w:r w:rsidRPr="00C15642">
        <w:rPr>
          <w:color w:val="CC7832"/>
        </w:rPr>
        <w:t xml:space="preserve">public void </w:t>
      </w:r>
      <w:r w:rsidRPr="00C15642">
        <w:rPr>
          <w:color w:val="FFC66D"/>
        </w:rPr>
        <w:t>insertObject</w:t>
      </w:r>
      <w:r w:rsidRPr="00C15642">
        <w:t xml:space="preserve">() </w:t>
      </w:r>
      <w:r w:rsidRPr="00C15642">
        <w:rPr>
          <w:color w:val="CC7832"/>
        </w:rPr>
        <w:t xml:space="preserve">throws </w:t>
      </w:r>
      <w:r w:rsidRPr="00C15642">
        <w:t>IOException {</w:t>
      </w:r>
      <w:r w:rsidRPr="00C15642">
        <w:br/>
        <w:t xml:space="preserve">    User user = </w:t>
      </w:r>
      <w:r w:rsidRPr="00C15642">
        <w:rPr>
          <w:color w:val="CC7832"/>
        </w:rPr>
        <w:t xml:space="preserve">new </w:t>
      </w:r>
      <w:r w:rsidRPr="00C15642">
        <w:t>User()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user.setId(</w:t>
      </w:r>
      <w:r w:rsidRPr="00C15642">
        <w:rPr>
          <w:color w:val="6897BB"/>
        </w:rPr>
        <w:t>6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user.setName(</w:t>
      </w:r>
      <w:r w:rsidRPr="00C15642">
        <w:rPr>
          <w:color w:val="6A8759"/>
        </w:rPr>
        <w:t>"ff"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user.setAge(</w:t>
      </w:r>
      <w:r w:rsidRPr="00C15642">
        <w:rPr>
          <w:color w:val="6897BB"/>
        </w:rPr>
        <w:t>24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user.setAddr(</w:t>
      </w:r>
      <w:r w:rsidRPr="00C15642">
        <w:rPr>
          <w:color w:val="6A8759"/>
        </w:rPr>
        <w:t>"shandong"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.println(user.toString())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</w:t>
      </w:r>
      <w:r w:rsidRPr="00C15642">
        <w:rPr>
          <w:color w:val="6A8759"/>
        </w:rPr>
        <w:t>"*******************"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宋体" w:hAnsi="宋体" w:hint="eastAsia"/>
          <w:color w:val="808080"/>
        </w:rPr>
        <w:t>创建会话工厂</w:t>
      </w:r>
      <w:r w:rsidRPr="00C15642">
        <w:rPr>
          <w:rFonts w:ascii="宋体" w:hAnsi="宋体" w:hint="eastAsia"/>
          <w:color w:val="808080"/>
        </w:rPr>
        <w:br/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rPr>
          <w:color w:val="808080"/>
        </w:rPr>
        <w:t>//cn/edu/scnu/conf/mybatis-config.xml</w:t>
      </w:r>
      <w:r w:rsidRPr="00C15642">
        <w:rPr>
          <w:color w:val="808080"/>
        </w:rPr>
        <w:br/>
        <w:t xml:space="preserve">    </w:t>
      </w:r>
      <w:r w:rsidRPr="00C15642">
        <w:t xml:space="preserve">String resource = </w:t>
      </w:r>
      <w:r w:rsidRPr="00C15642">
        <w:rPr>
          <w:color w:val="6A8759"/>
        </w:rPr>
        <w:t>"cn/edu/scnu/conf/mybatis-config.xml"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InputStream inputStream = Resources.</w:t>
      </w:r>
      <w:r w:rsidRPr="00C15642">
        <w:rPr>
          <w:i/>
          <w:iCs/>
        </w:rPr>
        <w:t>getResourceAsStream</w:t>
      </w:r>
      <w:r w:rsidRPr="00C15642">
        <w:t>(resource)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 xml:space="preserve">SqlSessionFactory sessionFactory = </w:t>
      </w:r>
      <w:r w:rsidRPr="00C15642">
        <w:rPr>
          <w:color w:val="CC7832"/>
        </w:rPr>
        <w:t xml:space="preserve">new </w:t>
      </w:r>
      <w:r w:rsidRPr="00C15642">
        <w:t>SqlSessionFactoryBuilder().build(inputStream)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宋体" w:hAnsi="宋体" w:hint="eastAsia"/>
          <w:color w:val="808080"/>
        </w:rPr>
        <w:t>创建会话</w:t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t>SqlSession session = sessionFactory.openSession()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int </w:t>
      </w:r>
      <w:r w:rsidRPr="00C15642">
        <w:t>i = session.insert(</w:t>
      </w:r>
      <w:r w:rsidRPr="00C15642">
        <w:rPr>
          <w:color w:val="6A8759"/>
        </w:rPr>
        <w:t>"test.insertUser"</w:t>
      </w:r>
      <w:r w:rsidRPr="00C15642">
        <w:rPr>
          <w:color w:val="CC7832"/>
        </w:rPr>
        <w:t>,</w:t>
      </w:r>
      <w:r w:rsidRPr="00C15642">
        <w:t>user)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session.commit()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.println(i)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session.close()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t>}</w:t>
      </w:r>
    </w:p>
    <w:p w14:paraId="68963628" w14:textId="357077A9" w:rsidR="00694831" w:rsidRDefault="00694831" w:rsidP="009916A4">
      <w:pPr>
        <w:pStyle w:val="5"/>
      </w:pPr>
      <w:r>
        <w:t xml:space="preserve">1.3.11 </w:t>
      </w:r>
      <w:r>
        <w:rPr>
          <w:rFonts w:hint="eastAsia"/>
        </w:rPr>
        <w:t>自增主键在插入后的获取</w:t>
      </w:r>
    </w:p>
    <w:p w14:paraId="66350515" w14:textId="77966EFC" w:rsidR="00694831" w:rsidRDefault="00694831" w:rsidP="00C15642">
      <w:pPr>
        <w:pStyle w:val="code"/>
      </w:pPr>
      <w:r>
        <w:tab/>
        <w:t>M</w:t>
      </w:r>
      <w:r>
        <w:rPr>
          <w:rFonts w:hint="eastAsia"/>
        </w:rPr>
        <w:t>apper.</w:t>
      </w:r>
      <w:r>
        <w:t>xml</w:t>
      </w:r>
    </w:p>
    <w:p w14:paraId="5D68DF26" w14:textId="77777777" w:rsidR="009916A4" w:rsidRPr="009916A4" w:rsidRDefault="009916A4" w:rsidP="009916A4">
      <w:pPr>
        <w:pStyle w:val="code"/>
        <w:rPr>
          <w:color w:val="A9B7C6"/>
        </w:rPr>
      </w:pPr>
      <w:r w:rsidRPr="009916A4">
        <w:rPr>
          <w:color w:val="A9B7C6"/>
        </w:rPr>
        <w:br/>
      </w:r>
      <w:r w:rsidRPr="009916A4">
        <w:t>&lt;!--</w:t>
      </w:r>
      <w:r w:rsidRPr="009916A4">
        <w:br/>
        <w:t xml:space="preserve">    </w:t>
      </w:r>
      <w:r w:rsidRPr="009916A4">
        <w:rPr>
          <w:rFonts w:ascii="宋体" w:hAnsi="宋体" w:hint="eastAsia"/>
        </w:rPr>
        <w:t>其中：</w:t>
      </w:r>
      <w:r w:rsidRPr="009916A4">
        <w:br/>
        <w:t xml:space="preserve">        SELECT LAST_INSERT_ID()</w:t>
      </w:r>
      <w:r w:rsidRPr="009916A4">
        <w:rPr>
          <w:rFonts w:ascii="宋体" w:hAnsi="宋体" w:hint="eastAsia"/>
        </w:rPr>
        <w:t>：得到刚插入的主键，仅仅适用于自增主键</w:t>
      </w:r>
      <w:r w:rsidRPr="009916A4">
        <w:br/>
        <w:t xml:space="preserve">        keyProperty:</w:t>
      </w:r>
      <w:r w:rsidRPr="009916A4">
        <w:rPr>
          <w:rFonts w:ascii="宋体" w:hAnsi="宋体" w:hint="eastAsia"/>
        </w:rPr>
        <w:t>表示的是将返回值，赋值给</w:t>
      </w:r>
      <w:r w:rsidRPr="009916A4">
        <w:t>parameterType</w:t>
      </w:r>
      <w:r w:rsidRPr="009916A4">
        <w:rPr>
          <w:rFonts w:ascii="宋体" w:hAnsi="宋体" w:hint="eastAsia"/>
        </w:rPr>
        <w:t>指定对象的某个属性</w:t>
      </w:r>
      <w:r w:rsidRPr="009916A4">
        <w:br/>
        <w:t xml:space="preserve">        order</w:t>
      </w:r>
      <w:r w:rsidRPr="009916A4">
        <w:rPr>
          <w:rFonts w:ascii="宋体" w:hAnsi="宋体" w:hint="eastAsia"/>
        </w:rPr>
        <w:t>：表示执行顺序在</w:t>
      </w:r>
      <w:r w:rsidRPr="009916A4">
        <w:t>insert</w:t>
      </w:r>
      <w:r w:rsidRPr="009916A4">
        <w:rPr>
          <w:rFonts w:ascii="宋体" w:hAnsi="宋体" w:hint="eastAsia"/>
        </w:rPr>
        <w:t>语句之前还是之后</w:t>
      </w:r>
      <w:r w:rsidRPr="009916A4">
        <w:br/>
        <w:t xml:space="preserve">        resultType:</w:t>
      </w:r>
      <w:r w:rsidRPr="009916A4">
        <w:rPr>
          <w:rFonts w:ascii="宋体" w:hAnsi="宋体" w:hint="eastAsia"/>
        </w:rPr>
        <w:t>指定结果类型</w:t>
      </w:r>
      <w:r w:rsidRPr="009916A4">
        <w:rPr>
          <w:rFonts w:ascii="宋体" w:hAnsi="宋体" w:hint="eastAsia"/>
        </w:rPr>
        <w:br/>
      </w:r>
      <w:r w:rsidRPr="009916A4">
        <w:t>--&gt;</w:t>
      </w:r>
      <w:r w:rsidRPr="009916A4">
        <w:br/>
      </w:r>
      <w:r w:rsidRPr="009916A4">
        <w:rPr>
          <w:color w:val="E8BF6A"/>
        </w:rPr>
        <w:t xml:space="preserve">&lt;insert </w:t>
      </w:r>
      <w:r w:rsidRPr="009916A4">
        <w:rPr>
          <w:color w:val="BABABA"/>
        </w:rPr>
        <w:t>id</w:t>
      </w:r>
      <w:r w:rsidRPr="009916A4">
        <w:rPr>
          <w:color w:val="6A8759"/>
        </w:rPr>
        <w:t xml:space="preserve">="insertAndGetId" </w:t>
      </w:r>
      <w:r w:rsidRPr="009916A4">
        <w:rPr>
          <w:color w:val="BABABA"/>
        </w:rPr>
        <w:t>parameterType</w:t>
      </w:r>
      <w:r w:rsidRPr="009916A4">
        <w:rPr>
          <w:color w:val="6A8759"/>
        </w:rPr>
        <w:t>="cn.edu.scnu.pojo.User"</w:t>
      </w:r>
      <w:r w:rsidRPr="009916A4">
        <w:rPr>
          <w:color w:val="E8BF6A"/>
        </w:rPr>
        <w:t>&gt;</w:t>
      </w:r>
      <w:r w:rsidRPr="009916A4">
        <w:rPr>
          <w:color w:val="E8BF6A"/>
        </w:rPr>
        <w:br/>
      </w:r>
      <w:r w:rsidRPr="009916A4">
        <w:rPr>
          <w:color w:val="E8BF6A"/>
        </w:rPr>
        <w:br/>
        <w:t xml:space="preserve">    &lt;selectKey </w:t>
      </w:r>
      <w:r w:rsidRPr="009916A4">
        <w:rPr>
          <w:color w:val="BABABA"/>
        </w:rPr>
        <w:t>keyProperty</w:t>
      </w:r>
      <w:r w:rsidRPr="009916A4">
        <w:rPr>
          <w:color w:val="6A8759"/>
        </w:rPr>
        <w:t xml:space="preserve">="id" </w:t>
      </w:r>
      <w:r w:rsidRPr="009916A4">
        <w:rPr>
          <w:color w:val="BABABA"/>
        </w:rPr>
        <w:t>order</w:t>
      </w:r>
      <w:r w:rsidRPr="009916A4">
        <w:rPr>
          <w:color w:val="6A8759"/>
        </w:rPr>
        <w:t xml:space="preserve">="AFTER" </w:t>
      </w:r>
      <w:r w:rsidRPr="009916A4">
        <w:rPr>
          <w:color w:val="BABABA"/>
        </w:rPr>
        <w:t>resultType</w:t>
      </w:r>
      <w:r w:rsidRPr="009916A4">
        <w:rPr>
          <w:color w:val="6A8759"/>
        </w:rPr>
        <w:t>="java.lang.Integer"</w:t>
      </w:r>
      <w:r w:rsidRPr="009916A4">
        <w:rPr>
          <w:color w:val="E8BF6A"/>
        </w:rPr>
        <w:t>&gt;</w:t>
      </w:r>
      <w:r w:rsidRPr="009916A4">
        <w:rPr>
          <w:color w:val="E8BF6A"/>
        </w:rPr>
        <w:br/>
        <w:t xml:space="preserve">        </w:t>
      </w:r>
      <w:r w:rsidRPr="009916A4">
        <w:rPr>
          <w:color w:val="A9B7C6"/>
        </w:rPr>
        <w:t>SELECT LAST_INSERT_ID()</w:t>
      </w:r>
      <w:r w:rsidRPr="009916A4">
        <w:rPr>
          <w:color w:val="A9B7C6"/>
        </w:rPr>
        <w:br/>
        <w:t xml:space="preserve">    </w:t>
      </w:r>
      <w:r w:rsidRPr="009916A4">
        <w:rPr>
          <w:color w:val="E8BF6A"/>
        </w:rPr>
        <w:t>&lt;/selectKey&gt;</w:t>
      </w:r>
      <w:r w:rsidRPr="009916A4">
        <w:rPr>
          <w:color w:val="E8BF6A"/>
        </w:rPr>
        <w:br/>
        <w:t xml:space="preserve">    </w:t>
      </w:r>
      <w:r w:rsidRPr="009916A4">
        <w:rPr>
          <w:color w:val="A9B7C6"/>
        </w:rPr>
        <w:t>INSERT INTO users(name,age,addr) VALUE(#{name},#{age},#{addr})</w:t>
      </w:r>
      <w:r w:rsidRPr="009916A4">
        <w:rPr>
          <w:color w:val="A9B7C6"/>
        </w:rPr>
        <w:br/>
      </w:r>
      <w:r w:rsidRPr="009916A4">
        <w:rPr>
          <w:color w:val="E8BF6A"/>
        </w:rPr>
        <w:t>&lt;/insert&gt;</w:t>
      </w:r>
    </w:p>
    <w:p w14:paraId="612CC476" w14:textId="0BADFC9A" w:rsidR="00694831" w:rsidRDefault="009916A4" w:rsidP="00C15642">
      <w:pPr>
        <w:pStyle w:val="code"/>
      </w:pPr>
      <w:r>
        <w:lastRenderedPageBreak/>
        <w:tab/>
        <w:t>I</w:t>
      </w:r>
      <w:r>
        <w:rPr>
          <w:rFonts w:hint="eastAsia"/>
        </w:rPr>
        <w:t>nsert</w:t>
      </w:r>
      <w:r>
        <w:t>_getId.java</w:t>
      </w:r>
    </w:p>
    <w:p w14:paraId="0454E8D1" w14:textId="5FEF36B8" w:rsidR="009916A4" w:rsidRPr="009916A4" w:rsidRDefault="009916A4" w:rsidP="009916A4">
      <w:pPr>
        <w:pStyle w:val="code"/>
      </w:pPr>
      <w:r w:rsidRPr="009916A4">
        <w:t xml:space="preserve">    </w:t>
      </w:r>
      <w:r w:rsidRPr="009916A4">
        <w:rPr>
          <w:color w:val="BBB529"/>
        </w:rPr>
        <w:t>@Test</w:t>
      </w:r>
      <w:r w:rsidRPr="009916A4">
        <w:rPr>
          <w:color w:val="BBB529"/>
        </w:rPr>
        <w:br/>
        <w:t xml:space="preserve">    </w:t>
      </w:r>
      <w:r w:rsidRPr="009916A4">
        <w:rPr>
          <w:color w:val="CC7832"/>
        </w:rPr>
        <w:t xml:space="preserve">public void </w:t>
      </w:r>
      <w:r w:rsidRPr="009916A4">
        <w:rPr>
          <w:color w:val="FFC66D"/>
        </w:rPr>
        <w:t>insert_getId</w:t>
      </w:r>
      <w:r w:rsidRPr="009916A4">
        <w:t xml:space="preserve">() </w:t>
      </w:r>
      <w:r w:rsidRPr="009916A4">
        <w:rPr>
          <w:color w:val="CC7832"/>
        </w:rPr>
        <w:t xml:space="preserve">throws </w:t>
      </w:r>
      <w:r w:rsidRPr="009916A4">
        <w:t>IOException {</w:t>
      </w:r>
      <w:r w:rsidRPr="009916A4">
        <w:rPr>
          <w:color w:val="808080"/>
        </w:rPr>
        <w:t xml:space="preserve"> </w:t>
      </w:r>
      <w:r w:rsidRPr="009916A4">
        <w:rPr>
          <w:color w:val="808080"/>
        </w:rPr>
        <w:br/>
        <w:t xml:space="preserve">        </w:t>
      </w:r>
      <w:r w:rsidRPr="009916A4">
        <w:t xml:space="preserve">User user = </w:t>
      </w:r>
      <w:r w:rsidRPr="009916A4">
        <w:rPr>
          <w:color w:val="CC7832"/>
        </w:rPr>
        <w:t xml:space="preserve">new </w:t>
      </w:r>
      <w:r w:rsidRPr="009916A4">
        <w:t>User()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user.setName(</w:t>
      </w:r>
      <w:r w:rsidRPr="009916A4">
        <w:rPr>
          <w:color w:val="6A8759"/>
        </w:rPr>
        <w:t>"hh"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user.setAge(</w:t>
      </w:r>
      <w:r w:rsidRPr="009916A4">
        <w:rPr>
          <w:color w:val="6897BB"/>
        </w:rPr>
        <w:t>24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user.setAddr(</w:t>
      </w:r>
      <w:r w:rsidRPr="009916A4">
        <w:rPr>
          <w:color w:val="6A8759"/>
        </w:rPr>
        <w:t>"shandong"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.println(user.toString())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</w:t>
      </w:r>
      <w:r w:rsidRPr="009916A4">
        <w:rPr>
          <w:color w:val="6A8759"/>
        </w:rPr>
        <w:t>"*******************"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宋体" w:hAnsi="宋体" w:hint="eastAsia"/>
          <w:color w:val="808080"/>
        </w:rPr>
        <w:t>创建会话工厂</w:t>
      </w:r>
      <w:r w:rsidRPr="009916A4">
        <w:rPr>
          <w:rFonts w:ascii="宋体" w:hAnsi="宋体" w:hint="eastAsia"/>
          <w:color w:val="808080"/>
        </w:rPr>
        <w:br/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rPr>
          <w:color w:val="808080"/>
        </w:rPr>
        <w:t>//cn/edu/scnu/conf/mybatis-config.xml</w:t>
      </w:r>
      <w:r w:rsidRPr="009916A4">
        <w:rPr>
          <w:color w:val="808080"/>
        </w:rPr>
        <w:br/>
        <w:t xml:space="preserve">        </w:t>
      </w:r>
      <w:r w:rsidRPr="009916A4">
        <w:t xml:space="preserve">String resource = </w:t>
      </w:r>
      <w:r w:rsidRPr="009916A4">
        <w:rPr>
          <w:color w:val="6A8759"/>
        </w:rPr>
        <w:t>"cn/edu/scnu/conf/mybatis-config.xml"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InputStream inputStream = Resources.</w:t>
      </w:r>
      <w:r w:rsidRPr="009916A4">
        <w:rPr>
          <w:i/>
          <w:iCs/>
        </w:rPr>
        <w:t>getResourceAsStream</w:t>
      </w:r>
      <w:r w:rsidRPr="009916A4">
        <w:t>(resource)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 xml:space="preserve">SqlSessionFactory sessionFactory = </w:t>
      </w:r>
      <w:r w:rsidRPr="009916A4">
        <w:rPr>
          <w:color w:val="CC7832"/>
        </w:rPr>
        <w:t xml:space="preserve">new </w:t>
      </w:r>
      <w:r w:rsidRPr="009916A4">
        <w:t>SqlSessionFactoryBuilder().build(inputStream)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宋体" w:hAnsi="宋体" w:hint="eastAsia"/>
          <w:color w:val="808080"/>
        </w:rPr>
        <w:t>创建会话</w:t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t>SqlSession session = sessionFactory.openSession()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session.insert(</w:t>
      </w:r>
      <w:r w:rsidRPr="009916A4">
        <w:rPr>
          <w:color w:val="6A8759"/>
        </w:rPr>
        <w:t>"test.insertAndGetId"</w:t>
      </w:r>
      <w:r w:rsidRPr="009916A4">
        <w:rPr>
          <w:color w:val="CC7832"/>
        </w:rPr>
        <w:t>,</w:t>
      </w:r>
      <w:r w:rsidRPr="009916A4">
        <w:t>user)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session.commit()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session.close()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.println(user.getId())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</w:t>
      </w:r>
      <w:r w:rsidRPr="009916A4">
        <w:t>}</w:t>
      </w:r>
    </w:p>
    <w:p w14:paraId="2CC0628F" w14:textId="77777777" w:rsidR="009916A4" w:rsidRPr="009916A4" w:rsidRDefault="009916A4" w:rsidP="00C15642">
      <w:pPr>
        <w:pStyle w:val="code"/>
      </w:pPr>
    </w:p>
    <w:p w14:paraId="524107E5" w14:textId="1D91A108" w:rsidR="00694831" w:rsidRDefault="000621DE" w:rsidP="009260CF">
      <w:pPr>
        <w:pStyle w:val="5"/>
      </w:pPr>
      <w:r>
        <w:rPr>
          <w:rFonts w:hint="eastAsia"/>
        </w:rPr>
        <w:t>1.3.12</w:t>
      </w:r>
      <w:r>
        <w:t xml:space="preserve">  </w:t>
      </w:r>
      <w:r>
        <w:rPr>
          <w:rFonts w:hint="eastAsia"/>
        </w:rPr>
        <w:t>非自增主键，获取</w:t>
      </w:r>
      <w:r>
        <w:rPr>
          <w:rFonts w:hint="eastAsia"/>
        </w:rPr>
        <w:t>uuid</w:t>
      </w:r>
      <w:r>
        <w:rPr>
          <w:rFonts w:hint="eastAsia"/>
        </w:rPr>
        <w:t>值</w:t>
      </w:r>
      <w:r w:rsidR="00694831">
        <w:tab/>
      </w:r>
    </w:p>
    <w:p w14:paraId="76DB6EB1" w14:textId="29ACB5CF" w:rsidR="009260CF" w:rsidRDefault="009260CF" w:rsidP="00C15642">
      <w:pPr>
        <w:pStyle w:val="code"/>
      </w:pPr>
    </w:p>
    <w:p w14:paraId="61C7A282" w14:textId="6C32A860" w:rsidR="009260CF" w:rsidRDefault="009260CF" w:rsidP="009260CF">
      <w:pPr>
        <w:pStyle w:val="5"/>
      </w:pPr>
      <w:r>
        <w:rPr>
          <w:rFonts w:hint="eastAsia"/>
        </w:rPr>
        <w:t>1.3.13</w:t>
      </w:r>
      <w:r>
        <w:t xml:space="preserve">  </w:t>
      </w:r>
      <w:r>
        <w:rPr>
          <w:rFonts w:hint="eastAsia"/>
        </w:rPr>
        <w:t>更新</w:t>
      </w:r>
    </w:p>
    <w:p w14:paraId="6E725665" w14:textId="2A40D2A0" w:rsidR="009260CF" w:rsidRDefault="000B1775" w:rsidP="00C15642">
      <w:pPr>
        <w:pStyle w:val="code"/>
      </w:pPr>
      <w:r>
        <w:tab/>
        <w:t>M</w:t>
      </w:r>
      <w:r>
        <w:rPr>
          <w:rFonts w:hint="eastAsia"/>
        </w:rPr>
        <w:t>app</w:t>
      </w:r>
      <w:r>
        <w:t>er.xml</w:t>
      </w:r>
    </w:p>
    <w:p w14:paraId="3BDC313A" w14:textId="7CC29120" w:rsidR="000B1775" w:rsidRDefault="000B1775" w:rsidP="000B1775">
      <w:pPr>
        <w:pStyle w:val="code"/>
        <w:rPr>
          <w:color w:val="E8BF6A"/>
        </w:rPr>
      </w:pPr>
      <w:r w:rsidRPr="000B1775">
        <w:rPr>
          <w:color w:val="E8BF6A"/>
        </w:rPr>
        <w:t xml:space="preserve">&lt;update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="updateUser"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="cn.edu.scnu.pojo.User"</w:t>
      </w:r>
      <w:r w:rsidRPr="000B1775">
        <w:rPr>
          <w:color w:val="E8BF6A"/>
        </w:rPr>
        <w:t>&gt;</w:t>
      </w:r>
      <w:r w:rsidRPr="000B1775">
        <w:rPr>
          <w:color w:val="E8BF6A"/>
        </w:rPr>
        <w:br/>
        <w:t xml:space="preserve">    </w:t>
      </w:r>
      <w:r w:rsidRPr="000B1775">
        <w:t>update users set name = #{name},age = #{age},addr = #{addr} WHERE id = #{id}</w:t>
      </w:r>
      <w:r w:rsidRPr="000B1775">
        <w:br/>
      </w:r>
      <w:r w:rsidRPr="000B1775">
        <w:rPr>
          <w:color w:val="E8BF6A"/>
        </w:rPr>
        <w:t>&lt;/update&gt;</w:t>
      </w:r>
    </w:p>
    <w:p w14:paraId="4F4667BE" w14:textId="01FAC1FA" w:rsidR="000B1775" w:rsidRDefault="000B1775" w:rsidP="000B1775">
      <w:pPr>
        <w:pStyle w:val="code"/>
        <w:rPr>
          <w:color w:val="E8BF6A"/>
        </w:rPr>
      </w:pPr>
    </w:p>
    <w:p w14:paraId="0BF034A4" w14:textId="63891EB3" w:rsidR="000B1775" w:rsidRDefault="000B1775" w:rsidP="000B1775">
      <w:pPr>
        <w:pStyle w:val="code"/>
        <w:rPr>
          <w:color w:val="E8BF6A"/>
        </w:rPr>
      </w:pPr>
      <w:r>
        <w:rPr>
          <w:color w:val="E8BF6A"/>
        </w:rPr>
        <w:tab/>
        <w:t>UpdateUser.java</w:t>
      </w:r>
    </w:p>
    <w:p w14:paraId="520F719F" w14:textId="77777777" w:rsidR="000B1775" w:rsidRPr="000B1775" w:rsidRDefault="000B1775" w:rsidP="000B1775">
      <w:pPr>
        <w:pStyle w:val="code"/>
      </w:pPr>
      <w:r w:rsidRPr="000B1775">
        <w:rPr>
          <w:color w:val="BBB529"/>
        </w:rPr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updateUser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User user = </w:t>
      </w:r>
      <w:r w:rsidRPr="000B1775">
        <w:rPr>
          <w:color w:val="CC7832"/>
        </w:rPr>
        <w:t xml:space="preserve">new </w:t>
      </w:r>
      <w:r w:rsidRPr="000B1775">
        <w:t>User()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user.setId(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user.setName(</w:t>
      </w:r>
      <w:r w:rsidRPr="000B1775">
        <w:rPr>
          <w:color w:val="6A8759"/>
        </w:rPr>
        <w:t>"hh"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user.setAge(</w:t>
      </w:r>
      <w:r w:rsidRPr="000B1775">
        <w:rPr>
          <w:color w:val="6897BB"/>
        </w:rPr>
        <w:t>24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user.setAddr(</w:t>
      </w:r>
      <w:r w:rsidRPr="000B1775">
        <w:rPr>
          <w:color w:val="6A8759"/>
        </w:rPr>
        <w:t>"shandong"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.println(user.toString())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</w:t>
      </w:r>
      <w:r w:rsidRPr="000B1775">
        <w:rPr>
          <w:color w:val="6A8759"/>
        </w:rPr>
        <w:t>"*******************"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lastRenderedPageBreak/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宋体" w:hAnsi="宋体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session.update(</w:t>
      </w:r>
      <w:r w:rsidRPr="000B1775">
        <w:rPr>
          <w:color w:val="6A8759"/>
        </w:rPr>
        <w:t>"test.updateUser"</w:t>
      </w:r>
      <w:r w:rsidRPr="000B1775">
        <w:rPr>
          <w:color w:val="CC7832"/>
        </w:rPr>
        <w:t>,</w:t>
      </w:r>
      <w:r w:rsidRPr="000B1775">
        <w:t>user)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</w:r>
      <w:r w:rsidRPr="000B1775">
        <w:t>}</w:t>
      </w:r>
    </w:p>
    <w:p w14:paraId="1E6BB111" w14:textId="77777777" w:rsidR="000B1775" w:rsidRPr="000B1775" w:rsidRDefault="000B1775" w:rsidP="000B1775">
      <w:pPr>
        <w:pStyle w:val="code"/>
      </w:pPr>
    </w:p>
    <w:p w14:paraId="13DD0F0E" w14:textId="77777777" w:rsidR="000B1775" w:rsidRPr="000B1775" w:rsidRDefault="000B1775" w:rsidP="00C15642">
      <w:pPr>
        <w:pStyle w:val="code"/>
      </w:pPr>
    </w:p>
    <w:p w14:paraId="1A0E8CCB" w14:textId="4605D273" w:rsidR="009260CF" w:rsidRPr="00C15642" w:rsidRDefault="009260CF" w:rsidP="009260CF">
      <w:pPr>
        <w:pStyle w:val="5"/>
      </w:pPr>
      <w:r>
        <w:rPr>
          <w:rFonts w:hint="eastAsia"/>
        </w:rPr>
        <w:t>1.3.14</w:t>
      </w:r>
      <w:r>
        <w:t xml:space="preserve">  </w:t>
      </w:r>
      <w:r>
        <w:rPr>
          <w:rFonts w:hint="eastAsia"/>
        </w:rPr>
        <w:t>删除</w:t>
      </w:r>
    </w:p>
    <w:p w14:paraId="402B1E8E" w14:textId="2935EBCE" w:rsidR="00C15642" w:rsidRDefault="000B1775" w:rsidP="00C15642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731169E" w14:textId="77777777" w:rsidR="000B1775" w:rsidRPr="000B1775" w:rsidRDefault="000B1775" w:rsidP="000B1775">
      <w:pPr>
        <w:pStyle w:val="code"/>
      </w:pPr>
      <w:r w:rsidRPr="000B1775">
        <w:rPr>
          <w:color w:val="E8BF6A"/>
        </w:rPr>
        <w:t xml:space="preserve">&lt;delete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="deleteUser"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="java.lang.Integer"</w:t>
      </w:r>
      <w:r w:rsidRPr="000B1775">
        <w:rPr>
          <w:color w:val="E8BF6A"/>
        </w:rPr>
        <w:t>&gt;</w:t>
      </w:r>
      <w:r w:rsidRPr="000B1775">
        <w:rPr>
          <w:color w:val="E8BF6A"/>
        </w:rPr>
        <w:br/>
        <w:t xml:space="preserve">    </w:t>
      </w:r>
      <w:r w:rsidRPr="000B1775">
        <w:t>delete FROM  users WHERE id = #{id}</w:t>
      </w:r>
      <w:r w:rsidRPr="000B1775">
        <w:br/>
      </w:r>
      <w:r w:rsidRPr="000B1775">
        <w:rPr>
          <w:color w:val="E8BF6A"/>
        </w:rPr>
        <w:t>&lt;/delete&gt;</w:t>
      </w:r>
    </w:p>
    <w:p w14:paraId="14A3F416" w14:textId="0FCCD508" w:rsidR="000B1775" w:rsidRDefault="000B1775" w:rsidP="00C15642">
      <w:pPr>
        <w:pStyle w:val="code"/>
      </w:pPr>
      <w:r>
        <w:tab/>
        <w:t>D</w:t>
      </w:r>
      <w:r>
        <w:rPr>
          <w:rFonts w:hint="eastAsia"/>
        </w:rPr>
        <w:t>elete</w:t>
      </w:r>
      <w:r>
        <w:t>User.java</w:t>
      </w:r>
    </w:p>
    <w:p w14:paraId="28C3F227" w14:textId="77777777" w:rsidR="000B1775" w:rsidRPr="000B1775" w:rsidRDefault="000B1775" w:rsidP="000B1775">
      <w:pPr>
        <w:pStyle w:val="code"/>
      </w:pPr>
      <w:r w:rsidRPr="000B1775">
        <w:rPr>
          <w:color w:val="BBB529"/>
        </w:rPr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delteUser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宋体" w:hAnsi="宋体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session.delete(</w:t>
      </w:r>
      <w:r w:rsidRPr="000B1775">
        <w:rPr>
          <w:color w:val="6A8759"/>
        </w:rPr>
        <w:t>"test.deleteUser"</w:t>
      </w:r>
      <w:r w:rsidRPr="000B1775">
        <w:rPr>
          <w:color w:val="CC7832"/>
        </w:rPr>
        <w:t>,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t>}</w:t>
      </w:r>
    </w:p>
    <w:p w14:paraId="40155D69" w14:textId="77777777" w:rsidR="000B1775" w:rsidRPr="000B1775" w:rsidRDefault="000B1775" w:rsidP="00C15642">
      <w:pPr>
        <w:pStyle w:val="code"/>
      </w:pPr>
    </w:p>
    <w:p w14:paraId="62E08BEB" w14:textId="77777777" w:rsidR="00DD7C54" w:rsidRPr="00DD7C54" w:rsidRDefault="00DD7C54" w:rsidP="0072057A">
      <w:pPr>
        <w:pStyle w:val="code"/>
      </w:pPr>
    </w:p>
    <w:p w14:paraId="423D7731" w14:textId="42EDD213" w:rsidR="00967709" w:rsidRDefault="00967709" w:rsidP="00967709">
      <w:pPr>
        <w:pStyle w:val="3"/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方法</w:t>
      </w:r>
    </w:p>
    <w:p w14:paraId="38A1025D" w14:textId="77634D03" w:rsidR="00967709" w:rsidRDefault="00967709" w:rsidP="00967709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</w:t>
      </w:r>
    </w:p>
    <w:p w14:paraId="378E5E6E" w14:textId="01A7B7E6" w:rsidR="00967709" w:rsidRDefault="00967709" w:rsidP="00967709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定义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p w14:paraId="21EF304B" w14:textId="77777777" w:rsidR="00995D38" w:rsidRPr="00995D38" w:rsidRDefault="00995D38" w:rsidP="00995D38">
      <w:pPr>
        <w:pStyle w:val="code"/>
        <w:rPr>
          <w:rStyle w:val="code0"/>
        </w:rPr>
      </w:pPr>
      <w:r w:rsidRPr="00995D38">
        <w:rPr>
          <w:rFonts w:eastAsia="宋体" w:cs="宋体"/>
          <w:color w:val="CC7832"/>
          <w:sz w:val="21"/>
          <w:szCs w:val="21"/>
        </w:rPr>
        <w:t xml:space="preserve">public interface </w:t>
      </w:r>
      <w:r w:rsidRPr="00995D38">
        <w:rPr>
          <w:rFonts w:eastAsia="宋体" w:cs="宋体"/>
          <w:color w:val="A9B7C6"/>
          <w:sz w:val="21"/>
          <w:szCs w:val="21"/>
        </w:rPr>
        <w:t>UserDao {</w:t>
      </w:r>
      <w:r w:rsidRPr="00995D38">
        <w:rPr>
          <w:rFonts w:eastAsia="宋体" w:cs="宋体"/>
          <w:color w:val="A9B7C6"/>
          <w:sz w:val="21"/>
          <w:szCs w:val="21"/>
        </w:rPr>
        <w:br/>
      </w:r>
      <w:r w:rsidRPr="00995D38">
        <w:rPr>
          <w:rStyle w:val="code0"/>
        </w:rPr>
        <w:t xml:space="preserve">   /*</w:t>
      </w:r>
      <w:r w:rsidRPr="00995D38">
        <w:rPr>
          <w:rStyle w:val="code0"/>
        </w:rPr>
        <w:br/>
        <w:t xml:space="preserve">   public static final </w:t>
      </w:r>
      <w:r w:rsidRPr="00995D38">
        <w:rPr>
          <w:rStyle w:val="code0"/>
          <w:rFonts w:hint="eastAsia"/>
        </w:rPr>
        <w:t>常量</w:t>
      </w:r>
      <w:r w:rsidRPr="00995D38">
        <w:rPr>
          <w:rStyle w:val="code0"/>
        </w:rPr>
        <w:br/>
        <w:t xml:space="preserve">   public abstract </w:t>
      </w:r>
      <w:r w:rsidRPr="00995D38">
        <w:rPr>
          <w:rStyle w:val="code0"/>
          <w:rFonts w:hint="eastAsia"/>
        </w:rPr>
        <w:t>方法</w:t>
      </w:r>
      <w:r w:rsidRPr="00995D38">
        <w:rPr>
          <w:rStyle w:val="code0"/>
          <w:rFonts w:hint="eastAsia"/>
        </w:rPr>
        <w:br/>
      </w:r>
      <w:r w:rsidRPr="00995D38">
        <w:rPr>
          <w:rStyle w:val="code0"/>
          <w:rFonts w:hint="eastAsia"/>
        </w:rPr>
        <w:br/>
        <w:t xml:space="preserve">   </w:t>
      </w:r>
      <w:r w:rsidRPr="00995D38">
        <w:rPr>
          <w:rStyle w:val="code0"/>
          <w:rFonts w:hint="eastAsia"/>
        </w:rPr>
        <w:t>可以省略</w:t>
      </w:r>
      <w:r w:rsidRPr="00995D38">
        <w:rPr>
          <w:rStyle w:val="code0"/>
        </w:rPr>
        <w:br/>
        <w:t xml:space="preserve">    */</w:t>
      </w:r>
      <w:r w:rsidRPr="00995D38">
        <w:rPr>
          <w:rStyle w:val="code0"/>
        </w:rPr>
        <w:br/>
      </w:r>
      <w:r w:rsidRPr="00995D38">
        <w:rPr>
          <w:rStyle w:val="code0"/>
        </w:rPr>
        <w:br/>
      </w:r>
      <w:r w:rsidRPr="00995D38">
        <w:rPr>
          <w:rStyle w:val="code0"/>
        </w:rPr>
        <w:lastRenderedPageBreak/>
        <w:t xml:space="preserve">   City findById(Integer id);</w:t>
      </w:r>
      <w:r w:rsidRPr="00995D38">
        <w:rPr>
          <w:rStyle w:val="code0"/>
        </w:rPr>
        <w:br/>
        <w:t xml:space="preserve">   List findByName(String name);</w:t>
      </w:r>
      <w:r w:rsidRPr="00995D38">
        <w:rPr>
          <w:rStyle w:val="code0"/>
        </w:rPr>
        <w:br/>
        <w:t xml:space="preserve">   void deleteUser(Integer id);</w:t>
      </w:r>
      <w:r w:rsidRPr="00995D38">
        <w:rPr>
          <w:rStyle w:val="code0"/>
        </w:rPr>
        <w:br/>
      </w:r>
      <w:r w:rsidRPr="00995D38">
        <w:rPr>
          <w:rStyle w:val="code0"/>
        </w:rPr>
        <w:br/>
        <w:t>}</w:t>
      </w:r>
    </w:p>
    <w:p w14:paraId="1A46A908" w14:textId="77777777" w:rsidR="00967709" w:rsidRPr="00967709" w:rsidRDefault="00967709" w:rsidP="00967709">
      <w:pPr>
        <w:rPr>
          <w:rFonts w:hint="eastAsia"/>
        </w:rPr>
      </w:pPr>
    </w:p>
    <w:p w14:paraId="1C616026" w14:textId="0BAD7C2C" w:rsidR="00967709" w:rsidRDefault="00967709" w:rsidP="00967709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实现</w:t>
      </w:r>
      <w:r>
        <w:rPr>
          <w:rFonts w:hint="eastAsia"/>
        </w:rPr>
        <w:t>dao</w:t>
      </w:r>
      <w:r>
        <w:rPr>
          <w:rFonts w:hint="eastAsia"/>
        </w:rPr>
        <w:t>接口，并将</w:t>
      </w:r>
      <w:r>
        <w:rPr>
          <w:rFonts w:hint="eastAsia"/>
        </w:rPr>
        <w:t>sqlSessionFactory</w:t>
      </w:r>
      <w:r>
        <w:t xml:space="preserve"> </w:t>
      </w:r>
      <w:r>
        <w:rPr>
          <w:rFonts w:hint="eastAsia"/>
        </w:rPr>
        <w:t>注入</w:t>
      </w:r>
    </w:p>
    <w:p w14:paraId="259CA2E6" w14:textId="78CBEBFE" w:rsidR="00720E0E" w:rsidRDefault="00720E0E" w:rsidP="00720E0E">
      <w:pPr>
        <w:pStyle w:val="code"/>
      </w:pPr>
      <w:r w:rsidRPr="00720E0E">
        <w:rPr>
          <w:color w:val="CC7832"/>
        </w:rPr>
        <w:t xml:space="preserve">public class </w:t>
      </w:r>
      <w:r w:rsidRPr="00720E0E">
        <w:t xml:space="preserve">UserDaoImpl </w:t>
      </w:r>
      <w:r w:rsidRPr="00720E0E">
        <w:rPr>
          <w:color w:val="CC7832"/>
        </w:rPr>
        <w:t xml:space="preserve">implements </w:t>
      </w:r>
      <w:r w:rsidRPr="00720E0E">
        <w:t>UserDao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public </w:t>
      </w:r>
      <w:r w:rsidRPr="00720E0E">
        <w:rPr>
          <w:color w:val="FFC66D"/>
        </w:rPr>
        <w:t>UserDaoImpl</w:t>
      </w:r>
      <w:r w:rsidRPr="00720E0E">
        <w:t>(SqlSessionFactory sqlSessionFactory) {</w:t>
      </w:r>
      <w:r w:rsidRPr="00720E0E">
        <w:br/>
        <w:t xml:space="preserve">        </w:t>
      </w:r>
      <w:r w:rsidRPr="00720E0E">
        <w:rPr>
          <w:color w:val="CC7832"/>
        </w:rPr>
        <w:t>this</w:t>
      </w:r>
      <w:r w:rsidRPr="00720E0E">
        <w:t>.</w:t>
      </w:r>
      <w:r w:rsidRPr="00720E0E">
        <w:rPr>
          <w:color w:val="9876AA"/>
        </w:rPr>
        <w:t xml:space="preserve">sqlSessionFactory </w:t>
      </w:r>
      <w:r w:rsidRPr="00720E0E">
        <w:t>= 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City </w:t>
      </w:r>
      <w:r w:rsidRPr="00720E0E">
        <w:rPr>
          <w:color w:val="FFC66D"/>
        </w:rPr>
        <w:t>findById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sqlSession.selectOne(</w:t>
      </w:r>
      <w:r w:rsidRPr="00720E0E">
        <w:rPr>
          <w:color w:val="6A8759"/>
        </w:rPr>
        <w:t>"test.findById"</w:t>
      </w:r>
      <w:r w:rsidRPr="00720E0E">
        <w:rPr>
          <w:color w:val="CC7832"/>
        </w:rPr>
        <w:t>,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List </w:t>
      </w:r>
      <w:r w:rsidRPr="00720E0E">
        <w:rPr>
          <w:color w:val="FFC66D"/>
        </w:rPr>
        <w:t>findByName</w:t>
      </w:r>
      <w:r w:rsidRPr="00720E0E">
        <w:t>(String name)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sqlSession.selectList(</w:t>
      </w:r>
      <w:r w:rsidRPr="00720E0E">
        <w:rPr>
          <w:color w:val="6A8759"/>
        </w:rPr>
        <w:t>"test.findByName"</w:t>
      </w:r>
      <w:r w:rsidRPr="00720E0E">
        <w:rPr>
          <w:color w:val="CC7832"/>
        </w:rPr>
        <w:t>,</w:t>
      </w:r>
      <w:r w:rsidRPr="00720E0E">
        <w:rPr>
          <w:color w:val="6A8759"/>
        </w:rPr>
        <w:t>"</w:t>
      </w:r>
      <w:r w:rsidRPr="00720E0E">
        <w:rPr>
          <w:rFonts w:ascii="宋体" w:hAnsi="宋体" w:hint="eastAsia"/>
          <w:color w:val="6A8759"/>
        </w:rPr>
        <w:t>区</w:t>
      </w:r>
      <w:r w:rsidRPr="00720E0E">
        <w:rPr>
          <w:color w:val="6A8759"/>
        </w:rPr>
        <w:t>"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deleteUser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sqlSession.delete(</w:t>
      </w:r>
      <w:r w:rsidRPr="00720E0E">
        <w:rPr>
          <w:color w:val="6A8759"/>
        </w:rPr>
        <w:t>"test.deleteUser"</w:t>
      </w:r>
      <w:r w:rsidRPr="00720E0E">
        <w:rPr>
          <w:color w:val="CC7832"/>
        </w:rPr>
        <w:t>,</w:t>
      </w:r>
      <w:r w:rsidRPr="00720E0E">
        <w:rPr>
          <w:color w:val="6897BB"/>
        </w:rPr>
        <w:t>3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  <w:t>}</w:t>
      </w:r>
    </w:p>
    <w:p w14:paraId="42296FC7" w14:textId="0D9995EE" w:rsidR="00720E0E" w:rsidRDefault="00720E0E" w:rsidP="00720E0E">
      <w:pPr>
        <w:pStyle w:val="5"/>
      </w:pPr>
      <w:r>
        <w:t xml:space="preserve">2.1.3 </w:t>
      </w:r>
      <w:r>
        <w:rPr>
          <w:rFonts w:hint="eastAsia"/>
        </w:rPr>
        <w:t>测试文件</w:t>
      </w:r>
    </w:p>
    <w:p w14:paraId="19816C98" w14:textId="0C680815" w:rsidR="00995D38" w:rsidRDefault="00720E0E" w:rsidP="00720E0E">
      <w:pPr>
        <w:pStyle w:val="code"/>
      </w:pPr>
      <w:r w:rsidRPr="00720E0E">
        <w:rPr>
          <w:color w:val="CC7832"/>
        </w:rPr>
        <w:t xml:space="preserve">public class </w:t>
      </w:r>
      <w:r w:rsidRPr="00720E0E">
        <w:t>DaoTest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rPr>
          <w:color w:val="BBB529"/>
        </w:rPr>
        <w:t>@Before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beforeInfo</w:t>
      </w:r>
      <w:r w:rsidRPr="00720E0E">
        <w:t xml:space="preserve">() </w:t>
      </w:r>
      <w:r w:rsidRPr="00720E0E">
        <w:rPr>
          <w:color w:val="CC7832"/>
        </w:rPr>
        <w:t xml:space="preserve">throws </w:t>
      </w:r>
      <w:r w:rsidRPr="00720E0E">
        <w:t>IOException {</w:t>
      </w:r>
      <w:r w:rsidRPr="00720E0E">
        <w:br/>
        <w:t xml:space="preserve">        String resource = </w:t>
      </w:r>
      <w:r w:rsidRPr="00720E0E">
        <w:rPr>
          <w:color w:val="6A8759"/>
        </w:rPr>
        <w:t>"cn/edu/scnu/conf/mybatis-config.xml"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InputStream inputStream = Resources.</w:t>
      </w:r>
      <w:r w:rsidRPr="00720E0E">
        <w:rPr>
          <w:i/>
          <w:iCs/>
        </w:rPr>
        <w:t>getResourceAsStream</w:t>
      </w:r>
      <w:r w:rsidRPr="00720E0E">
        <w:t>(resource)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rPr>
          <w:color w:val="9876AA"/>
        </w:rPr>
        <w:t xml:space="preserve">sqlSessionFactory </w:t>
      </w:r>
      <w:r w:rsidRPr="00720E0E">
        <w:t xml:space="preserve">= </w:t>
      </w:r>
      <w:r w:rsidRPr="00720E0E">
        <w:rPr>
          <w:color w:val="CC7832"/>
        </w:rPr>
        <w:t xml:space="preserve">new </w:t>
      </w:r>
      <w:r w:rsidRPr="00720E0E">
        <w:t>SqlSessionFactoryBuilder().build(inputStream)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</w:r>
      <w:r w:rsidRPr="00720E0E">
        <w:br/>
        <w:t xml:space="preserve">    </w:t>
      </w:r>
      <w:r w:rsidRPr="00720E0E">
        <w:rPr>
          <w:color w:val="BBB529"/>
        </w:rPr>
        <w:t>@Test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findById</w:t>
      </w:r>
      <w:r w:rsidRPr="00720E0E">
        <w:t>(){</w:t>
      </w:r>
      <w:r w:rsidRPr="00720E0E">
        <w:br/>
        <w:t xml:space="preserve">        UserDaoImpl userDao = </w:t>
      </w:r>
      <w:r w:rsidRPr="00720E0E">
        <w:rPr>
          <w:color w:val="CC7832"/>
        </w:rPr>
        <w:t xml:space="preserve">new </w:t>
      </w:r>
      <w:r w:rsidRPr="00720E0E">
        <w:t>UserDaoImpl(</w:t>
      </w:r>
      <w:r w:rsidRPr="00720E0E">
        <w:rPr>
          <w:color w:val="9876AA"/>
        </w:rPr>
        <w:t>sqlSessionFactory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City city = userDao.findById(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System.</w:t>
      </w:r>
      <w:r w:rsidRPr="00720E0E">
        <w:rPr>
          <w:i/>
          <w:iCs/>
          <w:color w:val="9876AA"/>
        </w:rPr>
        <w:t>out</w:t>
      </w:r>
      <w:r w:rsidRPr="00720E0E">
        <w:t>.println(city.toString())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>}</w:t>
      </w:r>
    </w:p>
    <w:p w14:paraId="0E0ACB13" w14:textId="604AF9F7" w:rsidR="00720E0E" w:rsidRDefault="00720E0E" w:rsidP="00720E0E">
      <w:pPr>
        <w:pStyle w:val="5"/>
      </w:pPr>
      <w:r>
        <w:rPr>
          <w:rFonts w:hint="eastAsia"/>
        </w:rPr>
        <w:lastRenderedPageBreak/>
        <w:t>2.1.4</w:t>
      </w:r>
      <w:r>
        <w:t xml:space="preserve">  </w:t>
      </w:r>
      <w:r>
        <w:rPr>
          <w:rFonts w:hint="eastAsia"/>
        </w:rPr>
        <w:t>总结</w:t>
      </w:r>
    </w:p>
    <w:p w14:paraId="376470B1" w14:textId="323DBB54" w:rsidR="00720E0E" w:rsidRDefault="00720E0E" w:rsidP="00720E0E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dao</w:t>
      </w:r>
      <w:r>
        <w:rPr>
          <w:rFonts w:hint="eastAsia"/>
        </w:rPr>
        <w:t>接口方法中存在大量模板方法（重复代码）；</w:t>
      </w:r>
    </w:p>
    <w:p w14:paraId="05484668" w14:textId="0E0E1CD3" w:rsidR="00720E0E" w:rsidRPr="00720E0E" w:rsidRDefault="00720E0E" w:rsidP="00720E0E">
      <w:pPr>
        <w:pStyle w:val="code"/>
        <w:rPr>
          <w:rFonts w:hint="eastAsia"/>
        </w:rPr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硬编码</w:t>
      </w:r>
      <w:r>
        <w:rPr>
          <w:rFonts w:hint="eastAsia"/>
        </w:rPr>
        <w:t xml:space="preserve"> </w:t>
      </w:r>
      <w:r w:rsidRPr="00720E0E">
        <w:rPr>
          <w:color w:val="CC7832"/>
          <w:sz w:val="21"/>
        </w:rPr>
        <w:t xml:space="preserve">return </w:t>
      </w:r>
      <w:r w:rsidRPr="00720E0E">
        <w:rPr>
          <w:sz w:val="21"/>
        </w:rPr>
        <w:t>sqlSession.selectOne(</w:t>
      </w:r>
      <w:r w:rsidRPr="00720E0E">
        <w:rPr>
          <w:color w:val="FF0000"/>
          <w:sz w:val="21"/>
        </w:rPr>
        <w:t>"test.findById"</w:t>
      </w:r>
      <w:r w:rsidRPr="00720E0E">
        <w:rPr>
          <w:color w:val="CC7832"/>
          <w:sz w:val="21"/>
        </w:rPr>
        <w:t>,</w:t>
      </w:r>
      <w:r w:rsidRPr="00720E0E">
        <w:rPr>
          <w:color w:val="6897BB"/>
          <w:sz w:val="21"/>
        </w:rPr>
        <w:t>1</w:t>
      </w:r>
      <w:r w:rsidRPr="00720E0E">
        <w:rPr>
          <w:sz w:val="21"/>
        </w:rPr>
        <w:t>)</w:t>
      </w:r>
      <w:r w:rsidRPr="00720E0E">
        <w:rPr>
          <w:color w:val="CC7832"/>
          <w:sz w:val="21"/>
        </w:rPr>
        <w:t>;</w:t>
      </w:r>
      <w:r w:rsidRPr="00720E0E">
        <w:rPr>
          <w:color w:val="CC7832"/>
        </w:rPr>
        <w:br/>
      </w:r>
      <w:r>
        <w:tab/>
      </w:r>
      <w:r>
        <w:rPr>
          <w:rFonts w:hint="eastAsia"/>
        </w:rPr>
        <w:t>3.</w:t>
      </w:r>
      <w:r>
        <w:t xml:space="preserve"> S</w:t>
      </w:r>
      <w:r>
        <w:rPr>
          <w:rFonts w:hint="eastAsia"/>
        </w:rPr>
        <w:t>qlsession</w:t>
      </w:r>
      <w:r>
        <w:rPr>
          <w:rFonts w:hint="eastAsia"/>
        </w:rPr>
        <w:t>使用泛型，传入类型错误不会报错。</w:t>
      </w:r>
    </w:p>
    <w:p w14:paraId="6E3C7496" w14:textId="413A6D94" w:rsidR="00720E0E" w:rsidRDefault="00720E0E" w:rsidP="00720E0E">
      <w:pPr>
        <w:pStyle w:val="4"/>
      </w:pPr>
      <w:r>
        <w:t>2.2  Mapper</w:t>
      </w:r>
      <w:r>
        <w:rPr>
          <w:rFonts w:hint="eastAsia"/>
        </w:rPr>
        <w:t>代理方法</w:t>
      </w:r>
    </w:p>
    <w:p w14:paraId="798A901E" w14:textId="1D8CD348" w:rsidR="00720E0E" w:rsidRDefault="003C5DE4" w:rsidP="003C5DE4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</w:t>
      </w:r>
    </w:p>
    <w:p w14:paraId="55614A8D" w14:textId="089883EB" w:rsidR="00CB361E" w:rsidRDefault="00CB361E" w:rsidP="00CB361E">
      <w:pPr>
        <w:pStyle w:val="code"/>
        <w:rPr>
          <w:color w:val="E8BF6A"/>
        </w:rPr>
      </w:pPr>
      <w:r w:rsidRPr="00CB361E">
        <w:rPr>
          <w:color w:val="E8BF6A"/>
        </w:rPr>
        <w:t xml:space="preserve">&lt;mapper </w:t>
      </w:r>
      <w:r w:rsidRPr="00CB361E">
        <w:rPr>
          <w:color w:val="BABABA"/>
        </w:rPr>
        <w:t>namespace</w:t>
      </w:r>
      <w:r w:rsidRPr="00CB361E">
        <w:t>="cn.edu.scnu.mapper.CityMapper"</w:t>
      </w:r>
      <w:r w:rsidRPr="00CB361E">
        <w:rPr>
          <w:color w:val="E8BF6A"/>
        </w:rPr>
        <w:t>&gt;</w:t>
      </w:r>
      <w:r w:rsidRPr="00CB361E">
        <w:rPr>
          <w:color w:val="E8BF6A"/>
        </w:rPr>
        <w:br/>
        <w:t xml:space="preserve">    &lt;select </w:t>
      </w:r>
      <w:r w:rsidRPr="00CB361E">
        <w:rPr>
          <w:color w:val="BABABA"/>
        </w:rPr>
        <w:t>id</w:t>
      </w:r>
      <w:r w:rsidRPr="00CB361E">
        <w:t xml:space="preserve">="findById" </w:t>
      </w:r>
      <w:r w:rsidRPr="00CB361E">
        <w:rPr>
          <w:color w:val="BABABA"/>
        </w:rPr>
        <w:t>parameterType</w:t>
      </w:r>
      <w:r w:rsidRPr="00CB361E">
        <w:t xml:space="preserve">="int" </w:t>
      </w:r>
      <w:r w:rsidRPr="00CB361E">
        <w:rPr>
          <w:color w:val="BABABA"/>
        </w:rPr>
        <w:t>resultType</w:t>
      </w:r>
      <w:r w:rsidRPr="00CB361E">
        <w:t>="cn.edu.scnu.pojo.City"</w:t>
      </w:r>
      <w:r w:rsidRPr="00CB361E">
        <w:rPr>
          <w:color w:val="E8BF6A"/>
        </w:rPr>
        <w:t>&gt;</w:t>
      </w:r>
      <w:r w:rsidRPr="00CB361E">
        <w:rPr>
          <w:color w:val="E8BF6A"/>
        </w:rPr>
        <w:br/>
        <w:t xml:space="preserve">        </w:t>
      </w:r>
      <w:r w:rsidRPr="00CB361E">
        <w:rPr>
          <w:color w:val="A9B7C6"/>
        </w:rPr>
        <w:t xml:space="preserve">SELECT </w:t>
      </w:r>
      <w:r w:rsidRPr="00CB361E">
        <w:rPr>
          <w:color w:val="FFC66D"/>
        </w:rPr>
        <w:t xml:space="preserve">* </w:t>
      </w:r>
      <w:r w:rsidRPr="00CB361E">
        <w:rPr>
          <w:color w:val="A9B7C6"/>
        </w:rPr>
        <w:t>FROM areas WHERE id = #{id}</w:t>
      </w:r>
      <w:r w:rsidRPr="00CB361E">
        <w:rPr>
          <w:color w:val="A9B7C6"/>
        </w:rPr>
        <w:br/>
        <w:t xml:space="preserve">    </w:t>
      </w:r>
      <w:r w:rsidRPr="00CB361E">
        <w:rPr>
          <w:color w:val="E8BF6A"/>
        </w:rPr>
        <w:t>&lt;/select&gt;</w:t>
      </w:r>
    </w:p>
    <w:p w14:paraId="5E09861E" w14:textId="7089E61A" w:rsidR="00CB361E" w:rsidRPr="00CB361E" w:rsidRDefault="00CB361E" w:rsidP="00CB361E">
      <w:pPr>
        <w:pStyle w:val="code"/>
        <w:rPr>
          <w:rFonts w:hint="eastAsia"/>
          <w:color w:val="A9B7C6"/>
        </w:rPr>
      </w:pPr>
      <w:r>
        <w:rPr>
          <w:rFonts w:hint="eastAsia"/>
          <w:color w:val="E8BF6A"/>
        </w:rPr>
        <w:t>&lt;</w:t>
      </w:r>
      <w:r>
        <w:rPr>
          <w:color w:val="E8BF6A"/>
        </w:rPr>
        <w:t>/mapper&gt;</w:t>
      </w:r>
    </w:p>
    <w:p w14:paraId="3E923F75" w14:textId="77777777" w:rsidR="00CB361E" w:rsidRPr="00CB361E" w:rsidRDefault="00CB361E" w:rsidP="00CB361E">
      <w:pPr>
        <w:rPr>
          <w:rFonts w:hint="eastAsia"/>
        </w:rPr>
      </w:pPr>
    </w:p>
    <w:p w14:paraId="1BFDDB38" w14:textId="274A4D7C" w:rsidR="003C5DE4" w:rsidRDefault="003C5DE4" w:rsidP="003C5DE4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</w:t>
      </w:r>
    </w:p>
    <w:p w14:paraId="688B5BE5" w14:textId="540C30A5" w:rsidR="003C5DE4" w:rsidRDefault="003C5DE4" w:rsidP="003C5DE4">
      <w:pPr>
        <w:pStyle w:val="code"/>
      </w:pPr>
      <w:r>
        <w:tab/>
      </w:r>
      <w:r>
        <w:rPr>
          <w:rFonts w:hint="eastAsia"/>
        </w:rPr>
        <w:t>程序员在白那些</w:t>
      </w:r>
      <w:r>
        <w:rPr>
          <w:rFonts w:hint="eastAsia"/>
        </w:rPr>
        <w:t>mapper</w:t>
      </w:r>
      <w:r>
        <w:rPr>
          <w:rFonts w:hint="eastAsia"/>
        </w:rPr>
        <w:t>接口需要遵循一些开发规范，</w:t>
      </w:r>
      <w:r>
        <w:rPr>
          <w:rFonts w:hint="eastAsia"/>
        </w:rPr>
        <w:t>mybatis</w:t>
      </w:r>
      <w:r>
        <w:rPr>
          <w:rFonts w:hint="eastAsia"/>
        </w:rPr>
        <w:t>会自动生成</w:t>
      </w:r>
      <w:r>
        <w:rPr>
          <w:rFonts w:hint="eastAsia"/>
        </w:rPr>
        <w:t>mapper</w:t>
      </w:r>
      <w:r>
        <w:rPr>
          <w:rFonts w:hint="eastAsia"/>
        </w:rPr>
        <w:t>接口的实现类对象。</w:t>
      </w:r>
    </w:p>
    <w:p w14:paraId="72B311B7" w14:textId="0C340144" w:rsidR="003C5DE4" w:rsidRDefault="003C5DE4" w:rsidP="003C5DE4">
      <w:pPr>
        <w:pStyle w:val="code"/>
      </w:pPr>
      <w:r>
        <w:tab/>
      </w:r>
      <w:r>
        <w:rPr>
          <w:rFonts w:hint="eastAsia"/>
        </w:rPr>
        <w:t>开发规范</w:t>
      </w:r>
      <w:r>
        <w:rPr>
          <w:rFonts w:hint="eastAsia"/>
        </w:rPr>
        <w:t>:</w:t>
      </w:r>
    </w:p>
    <w:p w14:paraId="42214D64" w14:textId="3501F9C9" w:rsidR="003C5DE4" w:rsidRDefault="003C5DE4" w:rsidP="003C5DE4">
      <w:pPr>
        <w:pStyle w:val="code"/>
      </w:pPr>
      <w:r>
        <w:tab/>
      </w:r>
      <w:r>
        <w:tab/>
        <w:t>1. namespace = mapper</w:t>
      </w:r>
      <w:r>
        <w:rPr>
          <w:rFonts w:hint="eastAsia"/>
        </w:rPr>
        <w:t>接口</w:t>
      </w:r>
    </w:p>
    <w:p w14:paraId="562F761D" w14:textId="77777777" w:rsidR="003C5DE4" w:rsidRPr="003C5DE4" w:rsidRDefault="003C5DE4" w:rsidP="003C5DE4">
      <w:pPr>
        <w:pStyle w:val="code"/>
        <w:ind w:firstLineChars="1000" w:firstLine="2200"/>
        <w:rPr>
          <w:color w:val="A9B7C6"/>
        </w:rPr>
      </w:pPr>
      <w:r w:rsidRPr="003C5DE4">
        <w:rPr>
          <w:color w:val="E8BF6A"/>
        </w:rPr>
        <w:t xml:space="preserve">&lt;mapper </w:t>
      </w:r>
      <w:r w:rsidRPr="003C5DE4">
        <w:rPr>
          <w:color w:val="BABABA"/>
        </w:rPr>
        <w:t>namespace</w:t>
      </w:r>
      <w:r w:rsidRPr="003C5DE4">
        <w:t>="cn.edu.scnu.mapperInter.UserMapper"</w:t>
      </w:r>
      <w:r w:rsidRPr="003C5DE4">
        <w:rPr>
          <w:color w:val="E8BF6A"/>
        </w:rPr>
        <w:t>&gt;</w:t>
      </w:r>
    </w:p>
    <w:p w14:paraId="27D8701C" w14:textId="77777777" w:rsidR="003C5DE4" w:rsidRDefault="003C5DE4" w:rsidP="003C5DE4">
      <w:pPr>
        <w:pStyle w:val="code"/>
        <w:rPr>
          <w:rFonts w:hint="eastAsia"/>
        </w:rPr>
      </w:pPr>
    </w:p>
    <w:p w14:paraId="321E194C" w14:textId="0A49DA4F" w:rsidR="003C5DE4" w:rsidRDefault="003C5DE4" w:rsidP="003C5DE4">
      <w:pPr>
        <w:pStyle w:val="code"/>
      </w:pPr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hint="eastAsia"/>
        </w:rPr>
        <w:t>中的方法名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</w:t>
      </w:r>
      <w:r>
        <w:t>pper.xml</w:t>
      </w:r>
      <w:r>
        <w:rPr>
          <w:rFonts w:hint="eastAsia"/>
        </w:rPr>
        <w:t>中的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14:paraId="4E48C3D1" w14:textId="296DA9F4" w:rsidR="003C5DE4" w:rsidRDefault="003C5DE4" w:rsidP="003C5DE4">
      <w:pPr>
        <w:pStyle w:val="code"/>
      </w:pPr>
    </w:p>
    <w:p w14:paraId="13F8F0C9" w14:textId="77777777" w:rsidR="003C5DE4" w:rsidRDefault="003C5DE4" w:rsidP="003C5DE4">
      <w:pPr>
        <w:pStyle w:val="code"/>
      </w:pPr>
      <w:r>
        <w:tab/>
      </w: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</w:t>
      </w:r>
      <w:r>
        <w:t>xml</w:t>
      </w:r>
      <w:r>
        <w:rPr>
          <w:rFonts w:hint="eastAsia"/>
        </w:rPr>
        <w:t>中的</w:t>
      </w:r>
      <w:r>
        <w:rPr>
          <w:rFonts w:hint="eastAsia"/>
        </w:rPr>
        <w:t>statement</w:t>
      </w:r>
      <w:r>
        <w:rPr>
          <w:rFonts w:hint="eastAsia"/>
        </w:rPr>
        <w:t>的</w:t>
      </w:r>
    </w:p>
    <w:p w14:paraId="6F1DBA7F" w14:textId="5B7A52FF" w:rsidR="003C5DE4" w:rsidRDefault="003C5DE4" w:rsidP="003C5DE4">
      <w:pPr>
        <w:pStyle w:val="code"/>
        <w:ind w:firstLineChars="700" w:firstLine="1540"/>
      </w:pPr>
      <w:r>
        <w:rPr>
          <w:rFonts w:hint="eastAsia"/>
        </w:rPr>
        <w:t>parameterT</w:t>
      </w:r>
      <w:r>
        <w:t>ype</w:t>
      </w:r>
      <w:r>
        <w:rPr>
          <w:rFonts w:hint="eastAsia"/>
        </w:rPr>
        <w:t>指定的类型一致。</w:t>
      </w:r>
    </w:p>
    <w:p w14:paraId="7ECEDC58" w14:textId="24605EDD" w:rsidR="003C5DE4" w:rsidRDefault="003C5DE4" w:rsidP="003C5DE4">
      <w:pPr>
        <w:pStyle w:val="code"/>
        <w:ind w:firstLineChars="700" w:firstLine="1540"/>
      </w:pPr>
    </w:p>
    <w:p w14:paraId="179DE7A2" w14:textId="6A0A13E2" w:rsidR="003C5DE4" w:rsidRDefault="003C5DE4" w:rsidP="003C5DE4">
      <w:pPr>
        <w:pStyle w:val="code"/>
      </w:pPr>
      <w:r>
        <w:tab/>
      </w: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hint="eastAsia"/>
        </w:rPr>
        <w:t>接口中的方法返回值类型和</w:t>
      </w:r>
      <w:r>
        <w:rPr>
          <w:rFonts w:hint="eastAsia"/>
        </w:rPr>
        <w:t>mapper.</w:t>
      </w:r>
      <w:r>
        <w:t>xml</w:t>
      </w:r>
      <w:r>
        <w:rPr>
          <w:rFonts w:hint="eastAsia"/>
        </w:rPr>
        <w:t>中的</w:t>
      </w:r>
      <w:r>
        <w:rPr>
          <w:rFonts w:hint="eastAsia"/>
        </w:rPr>
        <w:t>statement</w:t>
      </w:r>
      <w:r>
        <w:rPr>
          <w:rFonts w:hint="eastAsia"/>
        </w:rPr>
        <w:t>的</w:t>
      </w:r>
    </w:p>
    <w:p w14:paraId="2023FFC8" w14:textId="587B7D2C" w:rsidR="003C5DE4" w:rsidRDefault="003C5DE4" w:rsidP="003C5DE4">
      <w:pPr>
        <w:pStyle w:val="code"/>
        <w:ind w:firstLineChars="700" w:firstLine="1540"/>
      </w:pPr>
      <w:r>
        <w:rPr>
          <w:rFonts w:hint="eastAsia"/>
        </w:rPr>
        <w:t>resultT</w:t>
      </w:r>
      <w:r>
        <w:t>ype</w:t>
      </w:r>
      <w:r>
        <w:rPr>
          <w:rFonts w:hint="eastAsia"/>
        </w:rPr>
        <w:t>指定的类型一致。</w:t>
      </w:r>
    </w:p>
    <w:p w14:paraId="3F1C743B" w14:textId="660E964A" w:rsidR="00CB361E" w:rsidRDefault="00CB361E" w:rsidP="00CB361E">
      <w:pPr>
        <w:pStyle w:val="code"/>
      </w:pPr>
    </w:p>
    <w:p w14:paraId="58A88CD8" w14:textId="5EA7D8DE" w:rsidR="00CB361E" w:rsidRPr="00CB361E" w:rsidRDefault="00CB361E" w:rsidP="00CB361E">
      <w:pPr>
        <w:pStyle w:val="code"/>
        <w:rPr>
          <w:rFonts w:hint="eastAsia"/>
          <w:color w:val="FF0000"/>
        </w:rPr>
      </w:pPr>
      <w:r w:rsidRPr="00CB361E">
        <w:rPr>
          <w:rFonts w:hint="eastAsia"/>
          <w:color w:val="FF0000"/>
        </w:rPr>
        <w:t>Mapper</w:t>
      </w:r>
      <w:r w:rsidRPr="00CB361E">
        <w:rPr>
          <w:color w:val="FF0000"/>
        </w:rPr>
        <w:t>.java</w:t>
      </w:r>
    </w:p>
    <w:p w14:paraId="4EED77AA" w14:textId="579FE469" w:rsidR="00CB361E" w:rsidRDefault="00CB361E" w:rsidP="00CB361E">
      <w:pPr>
        <w:pStyle w:val="code"/>
      </w:pPr>
      <w:r w:rsidRPr="00CB361E">
        <w:rPr>
          <w:color w:val="CC7832"/>
        </w:rPr>
        <w:t xml:space="preserve">public interface </w:t>
      </w:r>
      <w:r w:rsidRPr="00CB361E">
        <w:t>CityMapper {</w:t>
      </w:r>
      <w:r w:rsidRPr="00CB361E">
        <w:br/>
      </w:r>
      <w:r w:rsidRPr="00CB361E">
        <w:br/>
        <w:t xml:space="preserve">    City </w:t>
      </w:r>
      <w:r w:rsidRPr="00CB361E">
        <w:rPr>
          <w:color w:val="FFC66D"/>
        </w:rPr>
        <w:t>findById</w:t>
      </w:r>
      <w:r w:rsidRPr="00CB361E">
        <w:t>(</w:t>
      </w:r>
      <w:r w:rsidRPr="00CB361E">
        <w:rPr>
          <w:color w:val="CC7832"/>
        </w:rPr>
        <w:t xml:space="preserve">int </w:t>
      </w:r>
      <w:r w:rsidRPr="00CB361E">
        <w:t xml:space="preserve">id) </w:t>
      </w:r>
      <w:r w:rsidRPr="00CB361E">
        <w:rPr>
          <w:color w:val="CC7832"/>
        </w:rPr>
        <w:t xml:space="preserve">throws </w:t>
      </w:r>
      <w:r w:rsidRPr="00CB361E">
        <w:t>Exception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t>}</w:t>
      </w:r>
    </w:p>
    <w:p w14:paraId="2C0A6F9B" w14:textId="0412BD70" w:rsidR="00CB361E" w:rsidRDefault="00CB361E" w:rsidP="00CB361E">
      <w:pPr>
        <w:pStyle w:val="code"/>
      </w:pPr>
    </w:p>
    <w:p w14:paraId="5DFA2D2E" w14:textId="52E03287" w:rsidR="00CB361E" w:rsidRPr="00CB361E" w:rsidRDefault="00CB361E" w:rsidP="00CB361E">
      <w:pPr>
        <w:pStyle w:val="5"/>
      </w:pPr>
      <w:r>
        <w:t xml:space="preserve">2.2.3  </w:t>
      </w:r>
      <w:r>
        <w:rPr>
          <w:rFonts w:hint="eastAsia"/>
        </w:rPr>
        <w:t>测试</w:t>
      </w:r>
    </w:p>
    <w:p w14:paraId="31F6DEC7" w14:textId="77777777" w:rsidR="00CB361E" w:rsidRPr="00CB361E" w:rsidRDefault="00CB361E" w:rsidP="00CB361E">
      <w:pPr>
        <w:pStyle w:val="code"/>
      </w:pPr>
      <w:r w:rsidRPr="00CB361E">
        <w:br/>
      </w:r>
      <w:r w:rsidRPr="00CB361E">
        <w:rPr>
          <w:color w:val="CC7832"/>
        </w:rPr>
        <w:t xml:space="preserve">public class </w:t>
      </w:r>
      <w:r w:rsidRPr="00CB361E">
        <w:t>MapperTest {</w:t>
      </w:r>
      <w:r w:rsidRPr="00CB361E">
        <w:br/>
        <w:t xml:space="preserve">    </w:t>
      </w:r>
      <w:r w:rsidRPr="00CB361E">
        <w:rPr>
          <w:color w:val="CC7832"/>
        </w:rPr>
        <w:t xml:space="preserve">private </w:t>
      </w:r>
      <w:r w:rsidRPr="00CB361E">
        <w:t xml:space="preserve">SqlSessionFactory </w:t>
      </w:r>
      <w:r w:rsidRPr="00CB361E">
        <w:rPr>
          <w:color w:val="9876AA"/>
        </w:rPr>
        <w:t>sqlSessionFactory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rPr>
          <w:color w:val="BBB529"/>
        </w:rPr>
        <w:t>@Before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beforeInfo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IOException {</w:t>
      </w:r>
      <w:r w:rsidRPr="00CB361E">
        <w:br/>
      </w:r>
      <w:r w:rsidRPr="00CB361E">
        <w:br/>
        <w:t xml:space="preserve">        String resource = </w:t>
      </w:r>
      <w:r w:rsidRPr="00CB361E">
        <w:rPr>
          <w:color w:val="6A8759"/>
        </w:rPr>
        <w:t>"cn/edu/scnu/conf/mybatis-config.xml"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InputStream inputStream = Resources.</w:t>
      </w:r>
      <w:r w:rsidRPr="00CB361E">
        <w:rPr>
          <w:i/>
          <w:iCs/>
        </w:rPr>
        <w:t>getResourceAsStream</w:t>
      </w:r>
      <w:r w:rsidRPr="00CB361E">
        <w:t>(resource)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rPr>
          <w:color w:val="9876AA"/>
        </w:rPr>
        <w:t xml:space="preserve">sqlSessionFactory </w:t>
      </w:r>
      <w:r w:rsidRPr="00CB361E">
        <w:t xml:space="preserve">= </w:t>
      </w:r>
      <w:r w:rsidRPr="00CB361E">
        <w:rPr>
          <w:color w:val="CC7832"/>
        </w:rPr>
        <w:t xml:space="preserve">new </w:t>
      </w:r>
      <w:r w:rsidRPr="00CB361E">
        <w:t>SqlSessionFactoryBuilder().build(inputStream)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</w:r>
      <w:r w:rsidRPr="00CB361E">
        <w:lastRenderedPageBreak/>
        <w:br/>
        <w:t xml:space="preserve">    </w:t>
      </w:r>
      <w:r w:rsidRPr="00CB361E">
        <w:rPr>
          <w:color w:val="BBB529"/>
        </w:rPr>
        <w:t>@Test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findById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Exception {</w:t>
      </w:r>
      <w:r w:rsidRPr="00CB361E">
        <w:br/>
        <w:t xml:space="preserve">        SqlSession session = </w:t>
      </w:r>
      <w:r w:rsidRPr="00CB361E">
        <w:rPr>
          <w:color w:val="9876AA"/>
        </w:rPr>
        <w:t>sqlSessionFactory</w:t>
      </w:r>
      <w:r w:rsidRPr="00CB361E">
        <w:t>.openSession()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CityMapper cityMapper = session.getMapper(CityMapper.</w:t>
      </w:r>
      <w:r w:rsidRPr="00CB361E">
        <w:rPr>
          <w:color w:val="CC7832"/>
        </w:rPr>
        <w:t>class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City city = cityMapper.findById(</w:t>
      </w:r>
      <w:r w:rsidRPr="00CB361E">
        <w:rPr>
          <w:color w:val="6897BB"/>
        </w:rPr>
        <w:t>3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    </w:t>
      </w:r>
      <w:r w:rsidRPr="00CB361E">
        <w:t>System.</w:t>
      </w:r>
      <w:r w:rsidRPr="00CB361E">
        <w:rPr>
          <w:i/>
          <w:iCs/>
          <w:color w:val="9876AA"/>
        </w:rPr>
        <w:t>out</w:t>
      </w:r>
      <w:r w:rsidRPr="00CB361E">
        <w:t>.println(city.toString())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  <w:t>}</w:t>
      </w:r>
    </w:p>
    <w:p w14:paraId="18131664" w14:textId="35FA2D54" w:rsidR="00CB361E" w:rsidRPr="00CB361E" w:rsidRDefault="00CB361E" w:rsidP="00CB361E">
      <w:pPr>
        <w:pStyle w:val="5"/>
        <w:rPr>
          <w:rFonts w:hint="eastAsia"/>
        </w:rPr>
      </w:pPr>
      <w:r>
        <w:t xml:space="preserve">2.2.4  </w:t>
      </w:r>
      <w:r>
        <w:rPr>
          <w:rFonts w:hint="eastAsia"/>
        </w:rPr>
        <w:t>总结</w:t>
      </w:r>
    </w:p>
    <w:p w14:paraId="4F6E50AE" w14:textId="6098D977" w:rsidR="003C5DE4" w:rsidRDefault="00750012" w:rsidP="003C5DE4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如果返回单独一个对象，</w:t>
      </w:r>
      <w:r>
        <w:rPr>
          <w:rFonts w:hint="eastAsia"/>
        </w:rPr>
        <w:t>mybatis</w:t>
      </w:r>
      <w:r>
        <w:rPr>
          <w:rFonts w:hint="eastAsia"/>
        </w:rPr>
        <w:t>会默认调用</w:t>
      </w:r>
      <w:r>
        <w:rPr>
          <w:rFonts w:hint="eastAsia"/>
        </w:rPr>
        <w:t>selectOne</w:t>
      </w:r>
      <w:r>
        <w:rPr>
          <w:rFonts w:hint="eastAsia"/>
        </w:rPr>
        <w:t>，如果返回一个</w:t>
      </w:r>
      <w:r>
        <w:rPr>
          <w:rFonts w:hint="eastAsia"/>
        </w:rPr>
        <w:t>List</w:t>
      </w:r>
      <w:r>
        <w:rPr>
          <w:rFonts w:hint="eastAsia"/>
        </w:rPr>
        <w:t>类型，</w:t>
      </w:r>
      <w:r>
        <w:rPr>
          <w:rFonts w:hint="eastAsia"/>
        </w:rPr>
        <w:t>mybatis</w:t>
      </w:r>
      <w:r>
        <w:rPr>
          <w:rFonts w:hint="eastAsia"/>
        </w:rPr>
        <w:t>默认调用</w:t>
      </w:r>
      <w:r>
        <w:rPr>
          <w:rFonts w:hint="eastAsia"/>
        </w:rPr>
        <w:t>selectList</w:t>
      </w:r>
    </w:p>
    <w:p w14:paraId="62DB935A" w14:textId="45352CF6" w:rsidR="00750012" w:rsidRDefault="00750012" w:rsidP="003C5DE4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接口方法参数只有一个，但是也可以使用包装类型的</w:t>
      </w:r>
      <w:r>
        <w:rPr>
          <w:rFonts w:hint="eastAsia"/>
        </w:rPr>
        <w:t>pojo</w:t>
      </w:r>
      <w:r>
        <w:rPr>
          <w:rFonts w:hint="eastAsia"/>
        </w:rPr>
        <w:t>以便满足不同的需求。</w:t>
      </w:r>
    </w:p>
    <w:p w14:paraId="240ABE26" w14:textId="012CAA07" w:rsidR="00750012" w:rsidRPr="003C5DE4" w:rsidRDefault="00750012" w:rsidP="003C5DE4">
      <w:pPr>
        <w:pStyle w:val="code"/>
        <w:rPr>
          <w:rFonts w:hint="eastAsia"/>
        </w:rPr>
      </w:pP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注意：持久层</w:t>
      </w:r>
      <w:r>
        <w:rPr>
          <w:rFonts w:hint="eastAsia"/>
        </w:rPr>
        <w:t>dao</w:t>
      </w:r>
      <w:r>
        <w:rPr>
          <w:rFonts w:hint="eastAsia"/>
        </w:rPr>
        <w:t>可以使用包装类型宽展，但是业务层不建议使用包装类型。</w:t>
      </w:r>
    </w:p>
    <w:p w14:paraId="5C2D298D" w14:textId="250D5B3C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全局配置文件—</w:t>
      </w:r>
      <w:r w:rsidR="00750012">
        <w:rPr>
          <w:rFonts w:hint="eastAsia"/>
        </w:rPr>
        <w:t>mybatis-config</w:t>
      </w:r>
      <w:r w:rsidR="00750012">
        <w:t>.xml</w:t>
      </w:r>
    </w:p>
    <w:p w14:paraId="5ECF41D7" w14:textId="14E374A0" w:rsidR="00750012" w:rsidRDefault="00750012" w:rsidP="00750012">
      <w:pPr>
        <w:pStyle w:val="4"/>
      </w:pPr>
      <w:r>
        <w:rPr>
          <w:rFonts w:hint="eastAsia"/>
        </w:rPr>
        <w:t>3</w:t>
      </w:r>
      <w:r>
        <w:t>.1  properties</w:t>
      </w:r>
      <w:r>
        <w:rPr>
          <w:rFonts w:hint="eastAsia"/>
        </w:rPr>
        <w:t>定义</w:t>
      </w:r>
    </w:p>
    <w:p w14:paraId="74FDEAB3" w14:textId="283FD048" w:rsidR="00757BD0" w:rsidRDefault="002030AA" w:rsidP="002030AA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db</w:t>
      </w:r>
      <w:r>
        <w:t>.properties</w:t>
      </w:r>
    </w:p>
    <w:p w14:paraId="332616D9" w14:textId="21608941" w:rsidR="002030AA" w:rsidRPr="002030AA" w:rsidRDefault="002030AA" w:rsidP="002030AA">
      <w:pPr>
        <w:pStyle w:val="code"/>
        <w:rPr>
          <w:rFonts w:hint="eastAsia"/>
          <w:color w:val="A9B7C6"/>
        </w:rPr>
      </w:pPr>
      <w:r w:rsidRPr="002030AA">
        <w:rPr>
          <w:color w:val="CC7832"/>
        </w:rPr>
        <w:t xml:space="preserve">jdbc.driver </w:t>
      </w:r>
      <w:r w:rsidRPr="002030AA">
        <w:rPr>
          <w:color w:val="808080"/>
        </w:rPr>
        <w:t xml:space="preserve">= </w:t>
      </w:r>
      <w:r w:rsidRPr="002030AA">
        <w:t>com.mysql.jdbc.Driver</w:t>
      </w:r>
      <w:r w:rsidRPr="002030AA">
        <w:br/>
      </w:r>
      <w:r w:rsidRPr="002030AA">
        <w:rPr>
          <w:color w:val="CC7832"/>
        </w:rPr>
        <w:t xml:space="preserve">jdbc.url </w:t>
      </w:r>
      <w:r w:rsidRPr="002030AA">
        <w:rPr>
          <w:color w:val="808080"/>
        </w:rPr>
        <w:t xml:space="preserve">= </w:t>
      </w:r>
      <w:r w:rsidRPr="002030AA">
        <w:t>jdbc:mysql://localhost:3306/city_test</w:t>
      </w:r>
      <w:r w:rsidRPr="002030AA">
        <w:br/>
      </w:r>
      <w:r w:rsidRPr="002030AA">
        <w:rPr>
          <w:color w:val="CC7832"/>
        </w:rPr>
        <w:t>jdbc.username</w:t>
      </w:r>
      <w:r w:rsidRPr="002030AA">
        <w:rPr>
          <w:color w:val="808080"/>
        </w:rPr>
        <w:t>=</w:t>
      </w:r>
      <w:r w:rsidRPr="002030AA">
        <w:t>root</w:t>
      </w:r>
      <w:r w:rsidRPr="002030AA">
        <w:br/>
      </w:r>
      <w:r w:rsidRPr="002030AA">
        <w:rPr>
          <w:color w:val="CC7832"/>
        </w:rPr>
        <w:t>jdbc.password</w:t>
      </w:r>
      <w:r w:rsidRPr="002030AA">
        <w:rPr>
          <w:color w:val="808080"/>
        </w:rPr>
        <w:t>=</w:t>
      </w:r>
      <w:r w:rsidRPr="002030AA">
        <w:t>12345</w:t>
      </w:r>
    </w:p>
    <w:p w14:paraId="07D41C68" w14:textId="515CB7D3" w:rsidR="002030AA" w:rsidRDefault="002030AA" w:rsidP="002030AA">
      <w:pPr>
        <w:pStyle w:val="5"/>
      </w:pPr>
      <w:r>
        <w:rPr>
          <w:rFonts w:hint="eastAsia"/>
        </w:rPr>
        <w:t>3</w:t>
      </w:r>
      <w:r>
        <w:t>.1.2  mybatis-config.xml</w:t>
      </w:r>
    </w:p>
    <w:p w14:paraId="17311679" w14:textId="24D38983" w:rsidR="00436B97" w:rsidRPr="00436B97" w:rsidRDefault="002030AA" w:rsidP="00436B97">
      <w:pPr>
        <w:pStyle w:val="code"/>
        <w:ind w:left="440" w:hangingChars="200" w:hanging="440"/>
        <w:rPr>
          <w:rStyle w:val="code0"/>
        </w:rPr>
      </w:pPr>
      <w:r>
        <w:t>&lt;</w:t>
      </w:r>
      <w:r w:rsidRPr="00436B97">
        <w:rPr>
          <w:rStyle w:val="code0"/>
        </w:rPr>
        <w:t>configuration&gt;</w:t>
      </w:r>
      <w:r w:rsidRPr="00436B97">
        <w:rPr>
          <w:rStyle w:val="code0"/>
        </w:rPr>
        <w:br/>
      </w:r>
      <w:r w:rsidR="00436B97" w:rsidRPr="00436B97">
        <w:rPr>
          <w:rStyle w:val="code0"/>
        </w:rPr>
        <w:t>&lt;!--</w:t>
      </w:r>
      <w:r w:rsidR="00436B97" w:rsidRPr="00436B97">
        <w:rPr>
          <w:rStyle w:val="code0"/>
          <w:rFonts w:hint="eastAsia"/>
        </w:rPr>
        <w:t>加载属性文件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 resource="cn/edu/scnu/conf/db.properties"&gt;&lt;/properties&gt;</w:t>
      </w:r>
      <w:r w:rsidR="00436B97" w:rsidRPr="00436B97">
        <w:rPr>
          <w:rStyle w:val="code0"/>
        </w:rPr>
        <w:br/>
      </w:r>
      <w:r w:rsidR="00436B97" w:rsidRPr="00436B97">
        <w:rPr>
          <w:rStyle w:val="code0"/>
        </w:rPr>
        <w:br/>
        <w:t>&lt;!--</w:t>
      </w:r>
      <w:r w:rsidR="00436B97" w:rsidRPr="00436B97">
        <w:rPr>
          <w:rStyle w:val="code0"/>
          <w:rFonts w:hint="eastAsia"/>
        </w:rPr>
        <w:t>加载属性</w:t>
      </w:r>
      <w:r w:rsidR="00436B97">
        <w:rPr>
          <w:rStyle w:val="code0"/>
          <w:rFonts w:hint="eastAsia"/>
        </w:rPr>
        <w:t>，建议不要使用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&lt;properties&gt;</w:t>
      </w:r>
      <w:r w:rsidR="00436B97" w:rsidRPr="00436B97">
        <w:rPr>
          <w:rStyle w:val="code0"/>
        </w:rPr>
        <w:br/>
        <w:t xml:space="preserve">    &lt;property name="" value=""&gt;&lt;/property&gt;</w:t>
      </w:r>
      <w:r w:rsidR="00436B97" w:rsidRPr="00436B97">
        <w:rPr>
          <w:rStyle w:val="code0"/>
        </w:rPr>
        <w:br/>
        <w:t>&lt;/properties&gt;</w:t>
      </w:r>
    </w:p>
    <w:p w14:paraId="7AB3CC00" w14:textId="7A0D4AC0" w:rsidR="002030AA" w:rsidRDefault="002030AA" w:rsidP="002030AA">
      <w:pPr>
        <w:pStyle w:val="code"/>
      </w:pPr>
      <w:r w:rsidRPr="002030AA">
        <w:br/>
        <w:t xml:space="preserve">    </w:t>
      </w:r>
      <w:r w:rsidRPr="002030AA">
        <w:rPr>
          <w:color w:val="808080"/>
        </w:rPr>
        <w:t xml:space="preserve">&lt;!-- </w:t>
      </w:r>
      <w:r w:rsidRPr="002030AA">
        <w:rPr>
          <w:rFonts w:ascii="宋体" w:hAnsi="宋体" w:hint="eastAsia"/>
          <w:color w:val="808080"/>
        </w:rPr>
        <w:t>配置</w:t>
      </w:r>
      <w:r w:rsidRPr="002030AA">
        <w:rPr>
          <w:color w:val="808080"/>
        </w:rPr>
        <w:t>mybatis</w:t>
      </w:r>
      <w:r w:rsidRPr="002030AA">
        <w:rPr>
          <w:rFonts w:ascii="宋体" w:hAnsi="宋体" w:hint="eastAsia"/>
          <w:color w:val="808080"/>
        </w:rPr>
        <w:t>的环境信息，与</w:t>
      </w:r>
      <w:r w:rsidRPr="002030AA">
        <w:rPr>
          <w:color w:val="808080"/>
        </w:rPr>
        <w:t>spring</w:t>
      </w:r>
      <w:r w:rsidRPr="002030AA">
        <w:rPr>
          <w:rFonts w:ascii="宋体" w:hAnsi="宋体" w:hint="eastAsia"/>
          <w:color w:val="808080"/>
        </w:rPr>
        <w:t>整合，该信息由</w:t>
      </w:r>
      <w:r w:rsidRPr="002030AA">
        <w:rPr>
          <w:color w:val="808080"/>
        </w:rPr>
        <w:t>spring</w:t>
      </w:r>
      <w:r w:rsidRPr="002030AA">
        <w:rPr>
          <w:rFonts w:ascii="宋体" w:hAnsi="宋体" w:hint="eastAsia"/>
          <w:color w:val="808080"/>
        </w:rPr>
        <w:t>来管理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</w:t>
      </w:r>
      <w:r w:rsidRPr="002030AA">
        <w:t xml:space="preserve">&lt;environments </w:t>
      </w:r>
      <w:r w:rsidRPr="002030AA">
        <w:rPr>
          <w:color w:val="BABABA"/>
        </w:rPr>
        <w:t>default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&lt;environment </w:t>
      </w:r>
      <w:r w:rsidRPr="002030AA">
        <w:rPr>
          <w:color w:val="BABABA"/>
        </w:rPr>
        <w:t>id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宋体" w:hAnsi="宋体" w:hint="eastAsia"/>
          <w:color w:val="808080"/>
        </w:rPr>
        <w:t>配置</w:t>
      </w:r>
      <w:r w:rsidRPr="002030AA">
        <w:rPr>
          <w:color w:val="808080"/>
        </w:rPr>
        <w:t>JDBC</w:t>
      </w:r>
      <w:r w:rsidRPr="002030AA">
        <w:rPr>
          <w:rFonts w:ascii="宋体" w:hAnsi="宋体" w:hint="eastAsia"/>
          <w:color w:val="808080"/>
        </w:rPr>
        <w:t>事务控制，由</w:t>
      </w:r>
      <w:r w:rsidRPr="002030AA">
        <w:rPr>
          <w:color w:val="808080"/>
        </w:rPr>
        <w:t>mybatis</w:t>
      </w:r>
      <w:r w:rsidRPr="002030AA">
        <w:rPr>
          <w:rFonts w:ascii="宋体" w:hAnsi="宋体" w:hint="eastAsia"/>
          <w:color w:val="808080"/>
        </w:rPr>
        <w:t>进行管理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        </w:t>
      </w:r>
      <w:r w:rsidRPr="002030AA">
        <w:t xml:space="preserve">&lt;transactionManager </w:t>
      </w:r>
      <w:r w:rsidRPr="002030AA">
        <w:rPr>
          <w:color w:val="BABABA"/>
        </w:rPr>
        <w:t>type</w:t>
      </w:r>
      <w:r w:rsidRPr="002030AA">
        <w:rPr>
          <w:color w:val="6A8759"/>
        </w:rPr>
        <w:t>="JDBC"</w:t>
      </w:r>
      <w:r w:rsidRPr="002030AA">
        <w:t>&gt;&lt;/transactionManager&gt;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宋体" w:hAnsi="宋体" w:hint="eastAsia"/>
          <w:color w:val="808080"/>
        </w:rPr>
        <w:t>配置数据源，采用</w:t>
      </w:r>
      <w:r w:rsidRPr="002030AA">
        <w:rPr>
          <w:color w:val="808080"/>
        </w:rPr>
        <w:t>mybatis</w:t>
      </w:r>
      <w:r w:rsidRPr="002030AA">
        <w:rPr>
          <w:rFonts w:ascii="宋体" w:hAnsi="宋体" w:hint="eastAsia"/>
          <w:color w:val="808080"/>
        </w:rPr>
        <w:t>连接池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        </w:t>
      </w:r>
      <w:r w:rsidRPr="002030AA">
        <w:t xml:space="preserve">&lt;dataSource </w:t>
      </w:r>
      <w:r w:rsidRPr="002030AA">
        <w:rPr>
          <w:color w:val="BABABA"/>
        </w:rPr>
        <w:t>type</w:t>
      </w:r>
      <w:r w:rsidRPr="002030AA">
        <w:rPr>
          <w:color w:val="6A8759"/>
        </w:rPr>
        <w:t>="POOLED"</w:t>
      </w:r>
      <w:r w:rsidRPr="002030AA">
        <w:t>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="driver"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="${jdbc.driver}"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="url"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="${jdbc.url}"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="username"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="${jdbc.username}"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="password"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="${jdbc.password}" </w:t>
      </w:r>
      <w:r w:rsidRPr="002030AA">
        <w:t>/&gt;</w:t>
      </w:r>
      <w:r w:rsidRPr="002030AA">
        <w:br/>
        <w:t xml:space="preserve">            &lt;/dataSource&gt;</w:t>
      </w:r>
      <w:r w:rsidRPr="002030AA">
        <w:br/>
        <w:t xml:space="preserve">        &lt;/environment&gt;</w:t>
      </w:r>
      <w:r w:rsidRPr="002030AA">
        <w:br/>
        <w:t xml:space="preserve">    &lt;/environments&gt;</w:t>
      </w:r>
      <w:r w:rsidRPr="002030AA">
        <w:br/>
      </w:r>
      <w:r w:rsidRPr="002030AA">
        <w:lastRenderedPageBreak/>
        <w:t xml:space="preserve">    &lt;mappers&gt;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="cn/edu/scnu/sqlMap/CityMapper.xml"</w:t>
      </w:r>
      <w:r w:rsidRPr="002030AA">
        <w:t>&gt;&lt;/mapper&gt;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="cn/edu/scnu/sqlMap/UserMapper.xml"</w:t>
      </w:r>
      <w:r w:rsidRPr="002030AA">
        <w:t>&gt;&lt;/mapper&gt;</w:t>
      </w:r>
      <w:r w:rsidRPr="002030AA">
        <w:br/>
        <w:t xml:space="preserve">    &lt;/mappers&gt;</w:t>
      </w:r>
      <w:r w:rsidRPr="002030AA">
        <w:br/>
        <w:t>&lt;/configuration&gt;</w:t>
      </w:r>
    </w:p>
    <w:p w14:paraId="6AF9942B" w14:textId="0488DCBF" w:rsidR="00436B97" w:rsidRDefault="00436B97" w:rsidP="002030AA">
      <w:pPr>
        <w:pStyle w:val="code"/>
      </w:pPr>
    </w:p>
    <w:p w14:paraId="11894708" w14:textId="2B648402" w:rsidR="00436B97" w:rsidRDefault="00436B97" w:rsidP="002030AA">
      <w:pPr>
        <w:pStyle w:val="code"/>
      </w:pPr>
      <w:r>
        <w:rPr>
          <w:rFonts w:hint="eastAsia"/>
        </w:rPr>
        <w:t>属性读取顺序：</w:t>
      </w:r>
    </w:p>
    <w:p w14:paraId="4A290596" w14:textId="264FB327" w:rsidR="00436B97" w:rsidRDefault="00436B97" w:rsidP="002030AA">
      <w:pPr>
        <w:pStyle w:val="code"/>
      </w:pPr>
      <w:r>
        <w:tab/>
      </w:r>
      <w:r>
        <w:rPr>
          <w:rFonts w:hint="eastAsia"/>
        </w:rPr>
        <w:t>先读取</w:t>
      </w:r>
      <w:r>
        <w:rPr>
          <w:rFonts w:hint="eastAsia"/>
        </w:rPr>
        <w:t>&lt;</w:t>
      </w:r>
      <w:r>
        <w:t>properties&gt;,</w:t>
      </w:r>
      <w:r>
        <w:rPr>
          <w:rFonts w:hint="eastAsia"/>
        </w:rPr>
        <w:t>再读取</w:t>
      </w:r>
      <w:r>
        <w:rPr>
          <w:rFonts w:hint="eastAsia"/>
        </w:rPr>
        <w:t>r</w:t>
      </w:r>
      <w:r>
        <w:t>esource,</w:t>
      </w:r>
      <w:r>
        <w:rPr>
          <w:rFonts w:hint="eastAsia"/>
        </w:rPr>
        <w:t>最后读取</w:t>
      </w:r>
      <w:r>
        <w:rPr>
          <w:rFonts w:hint="eastAsia"/>
        </w:rPr>
        <w:t>parameterType</w:t>
      </w:r>
      <w:r>
        <w:rPr>
          <w:rFonts w:hint="eastAsia"/>
        </w:rPr>
        <w:t>传递的属性，会覆盖前者。</w:t>
      </w:r>
    </w:p>
    <w:p w14:paraId="1681BE11" w14:textId="369CBCF7" w:rsidR="00436B97" w:rsidRDefault="00436B97" w:rsidP="002030AA">
      <w:pPr>
        <w:pStyle w:val="code"/>
      </w:pPr>
      <w:r>
        <w:tab/>
      </w:r>
      <w:r>
        <w:rPr>
          <w:rFonts w:hint="eastAsia"/>
        </w:rPr>
        <w:t>因此：</w:t>
      </w:r>
    </w:p>
    <w:p w14:paraId="360A3077" w14:textId="54F89AEB" w:rsidR="00436B97" w:rsidRDefault="00436B97" w:rsidP="002030AA">
      <w:pPr>
        <w:pStyle w:val="code"/>
      </w:pPr>
      <w:r>
        <w:tab/>
      </w:r>
      <w:r>
        <w:tab/>
        <w:t>parameterType</w:t>
      </w:r>
      <w:r>
        <w:rPr>
          <w:rFonts w:hint="eastAsia"/>
        </w:rPr>
        <w:t>传递的属性最高级</w:t>
      </w:r>
    </w:p>
    <w:p w14:paraId="605C0EF9" w14:textId="0875ADD7" w:rsidR="00436B97" w:rsidRDefault="00436B97" w:rsidP="002030AA">
      <w:pPr>
        <w:pStyle w:val="code"/>
      </w:pPr>
      <w:r>
        <w:tab/>
      </w:r>
      <w:r>
        <w:tab/>
      </w:r>
      <w:r>
        <w:rPr>
          <w:rFonts w:hint="eastAsia"/>
        </w:rPr>
        <w:t>resouce</w:t>
      </w:r>
      <w:r>
        <w:rPr>
          <w:rFonts w:hint="eastAsia"/>
        </w:rPr>
        <w:t>属性次之</w:t>
      </w:r>
    </w:p>
    <w:p w14:paraId="259ABDB1" w14:textId="203D310D" w:rsidR="00436B97" w:rsidRPr="002030AA" w:rsidRDefault="00436B97" w:rsidP="002030AA">
      <w:pPr>
        <w:pStyle w:val="code"/>
        <w:rPr>
          <w:rFonts w:hint="eastAsia"/>
          <w:color w:val="A9B7C6"/>
        </w:rPr>
      </w:pPr>
      <w:r>
        <w:tab/>
      </w:r>
      <w:r>
        <w:tab/>
      </w:r>
      <w:r>
        <w:rPr>
          <w:rFonts w:hint="eastAsia"/>
        </w:rPr>
        <w:t>&lt;</w:t>
      </w:r>
      <w:r>
        <w:t>properties&gt;</w:t>
      </w:r>
      <w:r>
        <w:rPr>
          <w:rFonts w:hint="eastAsia"/>
        </w:rPr>
        <w:t>属性最低</w:t>
      </w:r>
    </w:p>
    <w:p w14:paraId="6D04FB0F" w14:textId="77777777" w:rsidR="002030AA" w:rsidRPr="002030AA" w:rsidRDefault="002030AA" w:rsidP="002030AA">
      <w:pPr>
        <w:rPr>
          <w:rFonts w:hint="eastAsia"/>
        </w:rPr>
      </w:pPr>
    </w:p>
    <w:p w14:paraId="4EF05842" w14:textId="3AC7B9F1" w:rsidR="00750012" w:rsidRDefault="00750012" w:rsidP="00750012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settings</w:t>
      </w:r>
      <w:r w:rsidR="003173E5">
        <w:rPr>
          <w:rFonts w:hint="eastAsia"/>
        </w:rPr>
        <w:t>全局参数配置</w:t>
      </w:r>
    </w:p>
    <w:p w14:paraId="77C1916C" w14:textId="4D552007" w:rsidR="002030AA" w:rsidRDefault="00403A6A" w:rsidP="00403A6A">
      <w:pPr>
        <w:pStyle w:val="code"/>
      </w:pPr>
      <w:r>
        <w:tab/>
      </w:r>
      <w:r>
        <w:rPr>
          <w:rFonts w:hint="eastAsia"/>
        </w:rPr>
        <w:t>全局参数配置主要配置缓存，懒加载等内容。</w:t>
      </w:r>
    </w:p>
    <w:p w14:paraId="55BA822F" w14:textId="5DD7C88B" w:rsidR="00472C92" w:rsidRDefault="00472C92" w:rsidP="00472C92">
      <w:pPr>
        <w:pStyle w:val="code"/>
      </w:pPr>
    </w:p>
    <w:p w14:paraId="7EF67F2D" w14:textId="77777777" w:rsidR="00472C92" w:rsidRPr="00472C92" w:rsidRDefault="00472C92" w:rsidP="00472C92">
      <w:pPr>
        <w:pStyle w:val="code"/>
        <w:rPr>
          <w:rFonts w:eastAsia="宋体" w:cs="宋体"/>
          <w:color w:val="A9B7C6"/>
          <w:sz w:val="21"/>
          <w:szCs w:val="21"/>
        </w:rPr>
      </w:pPr>
      <w:r w:rsidRPr="00472C92">
        <w:rPr>
          <w:rFonts w:eastAsia="宋体" w:cs="宋体"/>
          <w:color w:val="E8BF6A"/>
          <w:sz w:val="21"/>
          <w:szCs w:val="21"/>
        </w:rPr>
        <w:t>&lt;settings&gt;</w:t>
      </w:r>
      <w:r w:rsidRPr="00472C92">
        <w:rPr>
          <w:rFonts w:eastAsia="宋体" w:cs="宋体"/>
          <w:color w:val="E8BF6A"/>
          <w:sz w:val="21"/>
          <w:szCs w:val="21"/>
        </w:rPr>
        <w:br/>
        <w:t xml:space="preserve">    &lt;setting </w:t>
      </w:r>
      <w:r w:rsidRPr="00472C92">
        <w:rPr>
          <w:rFonts w:eastAsia="宋体" w:cs="宋体"/>
          <w:color w:val="BABABA"/>
          <w:sz w:val="21"/>
          <w:szCs w:val="21"/>
        </w:rPr>
        <w:t>name</w:t>
      </w:r>
      <w:r w:rsidRPr="00472C92">
        <w:rPr>
          <w:rFonts w:eastAsia="宋体" w:cs="宋体"/>
          <w:color w:val="6A8759"/>
          <w:sz w:val="21"/>
          <w:szCs w:val="21"/>
        </w:rPr>
        <w:t xml:space="preserve">="" </w:t>
      </w:r>
      <w:r w:rsidRPr="00472C92">
        <w:rPr>
          <w:rFonts w:eastAsia="宋体" w:cs="宋体"/>
          <w:color w:val="BABABA"/>
          <w:sz w:val="21"/>
          <w:szCs w:val="21"/>
        </w:rPr>
        <w:t>value</w:t>
      </w:r>
      <w:r w:rsidRPr="00472C92">
        <w:rPr>
          <w:rFonts w:eastAsia="宋体" w:cs="宋体"/>
          <w:color w:val="6A8759"/>
          <w:sz w:val="21"/>
          <w:szCs w:val="21"/>
        </w:rPr>
        <w:t>=""</w:t>
      </w:r>
      <w:r w:rsidRPr="00472C92">
        <w:rPr>
          <w:rFonts w:eastAsia="宋体" w:cs="宋体"/>
          <w:color w:val="E8BF6A"/>
          <w:sz w:val="21"/>
          <w:szCs w:val="21"/>
        </w:rPr>
        <w:t>/&gt;</w:t>
      </w:r>
      <w:r w:rsidRPr="00472C92">
        <w:rPr>
          <w:rFonts w:eastAsia="宋体" w:cs="宋体"/>
          <w:color w:val="E8BF6A"/>
          <w:sz w:val="21"/>
          <w:szCs w:val="21"/>
        </w:rPr>
        <w:br/>
        <w:t>&lt;/settings&gt;</w:t>
      </w:r>
      <w:bookmarkStart w:id="0" w:name="_GoBack"/>
      <w:bookmarkEnd w:id="0"/>
    </w:p>
    <w:p w14:paraId="3A357761" w14:textId="77777777" w:rsidR="00472C92" w:rsidRPr="00472C92" w:rsidRDefault="00472C92" w:rsidP="00403A6A">
      <w:pPr>
        <w:pStyle w:val="code"/>
        <w:rPr>
          <w:rFonts w:hint="eastAsia"/>
        </w:rPr>
      </w:pPr>
    </w:p>
    <w:p w14:paraId="58E5A0B5" w14:textId="59E11479" w:rsidR="00750012" w:rsidRDefault="00750012" w:rsidP="00750012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别名定义</w:t>
      </w:r>
    </w:p>
    <w:p w14:paraId="2ADB523B" w14:textId="615D4049" w:rsidR="00403A6A" w:rsidRDefault="00403A6A" w:rsidP="00403A6A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默认别名</w:t>
      </w:r>
    </w:p>
    <w:p w14:paraId="51782808" w14:textId="1D34166E" w:rsidR="00403A6A" w:rsidRPr="00403A6A" w:rsidRDefault="006E67B8" w:rsidP="006E67B8">
      <w:pPr>
        <w:pStyle w:val="code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5E8E4D" wp14:editId="07031B1F">
            <wp:extent cx="3752850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0128" w14:textId="0D4121EB" w:rsidR="00403A6A" w:rsidRDefault="00403A6A" w:rsidP="00403A6A">
      <w:pPr>
        <w:pStyle w:val="5"/>
      </w:pPr>
      <w:r>
        <w:rPr>
          <w:rFonts w:hint="eastAsia"/>
        </w:rPr>
        <w:t>3.3.2</w:t>
      </w:r>
      <w:r>
        <w:t xml:space="preserve">  </w:t>
      </w:r>
      <w:r>
        <w:rPr>
          <w:rFonts w:hint="eastAsia"/>
        </w:rPr>
        <w:t>自定义别名</w:t>
      </w:r>
    </w:p>
    <w:p w14:paraId="16BEE30E" w14:textId="58E76F28" w:rsidR="006E67B8" w:rsidRDefault="006E67B8" w:rsidP="006E67B8">
      <w:pPr>
        <w:pStyle w:val="code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mapper.</w:t>
      </w:r>
      <w:r>
        <w:t>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14:paraId="41A03290" w14:textId="154C5CDC" w:rsidR="006E67B8" w:rsidRPr="006E67B8" w:rsidRDefault="006E67B8" w:rsidP="006E67B8">
      <w:pPr>
        <w:pStyle w:val="code"/>
        <w:rPr>
          <w:rStyle w:val="code0"/>
        </w:rPr>
      </w:pPr>
      <w:r>
        <w:tab/>
      </w:r>
      <w:r>
        <w:rPr>
          <w:rFonts w:hint="eastAsia"/>
        </w:rPr>
        <w:t>如果在指定类型时输入类型的全路径，不方便开发，可以针对</w:t>
      </w:r>
      <w:r>
        <w:rPr>
          <w:rFonts w:hint="eastAsia"/>
        </w:rPr>
        <w:t>parameterType</w:t>
      </w:r>
      <w:r>
        <w:rPr>
          <w:rFonts w:hint="eastAsia"/>
        </w:rPr>
        <w:t>和</w:t>
      </w:r>
      <w:r>
        <w:rPr>
          <w:rFonts w:hint="eastAsia"/>
        </w:rPr>
        <w:t>resultType</w:t>
      </w:r>
      <w:r>
        <w:rPr>
          <w:rFonts w:hint="eastAsia"/>
        </w:rPr>
        <w:t>指定的类型定义一些别名。</w:t>
      </w:r>
    </w:p>
    <w:p w14:paraId="5EBBCD32" w14:textId="585A4089" w:rsidR="006E67B8" w:rsidRDefault="006E67B8" w:rsidP="006E67B8">
      <w:pPr>
        <w:pStyle w:val="code"/>
        <w:ind w:firstLine="720"/>
        <w:rPr>
          <w:rFonts w:eastAsia="宋体" w:cs="宋体"/>
          <w:color w:val="6A8759"/>
          <w:sz w:val="21"/>
          <w:szCs w:val="21"/>
        </w:rPr>
      </w:pPr>
      <w:r w:rsidRPr="006E67B8">
        <w:rPr>
          <w:rFonts w:eastAsia="宋体" w:cs="宋体"/>
          <w:color w:val="BABABA"/>
          <w:sz w:val="21"/>
          <w:szCs w:val="21"/>
        </w:rPr>
        <w:t>resultType</w:t>
      </w:r>
      <w:r w:rsidRPr="006E67B8">
        <w:rPr>
          <w:rFonts w:eastAsia="宋体" w:cs="宋体"/>
          <w:color w:val="6A8759"/>
          <w:sz w:val="21"/>
          <w:szCs w:val="21"/>
        </w:rPr>
        <w:t>="cn.edu.scnu.pojo.City"</w:t>
      </w:r>
    </w:p>
    <w:p w14:paraId="6546F771" w14:textId="5C72BB36" w:rsidR="006E67B8" w:rsidRDefault="006E67B8" w:rsidP="006E67B8">
      <w:pPr>
        <w:pStyle w:val="code"/>
        <w:rPr>
          <w:rFonts w:eastAsia="宋体" w:cs="宋体"/>
          <w:color w:val="6A8759"/>
          <w:sz w:val="21"/>
          <w:szCs w:val="21"/>
        </w:rPr>
      </w:pPr>
    </w:p>
    <w:p w14:paraId="3884FA15" w14:textId="030829A6" w:rsidR="006E67B8" w:rsidRDefault="006E67B8" w:rsidP="006E67B8">
      <w:pPr>
        <w:pStyle w:val="code"/>
        <w:rPr>
          <w:rFonts w:eastAsia="宋体" w:cs="宋体"/>
          <w:color w:val="6A8759"/>
          <w:sz w:val="21"/>
          <w:szCs w:val="21"/>
        </w:rPr>
      </w:pPr>
      <w:r>
        <w:rPr>
          <w:rFonts w:eastAsia="宋体" w:cs="宋体" w:hint="eastAsia"/>
          <w:color w:val="6A8759"/>
          <w:sz w:val="21"/>
          <w:szCs w:val="21"/>
        </w:rPr>
        <w:t>my</w:t>
      </w:r>
      <w:r>
        <w:rPr>
          <w:rFonts w:eastAsia="宋体" w:cs="宋体"/>
          <w:color w:val="6A8759"/>
          <w:sz w:val="21"/>
          <w:szCs w:val="21"/>
        </w:rPr>
        <w:t>batis-config.xml</w:t>
      </w:r>
    </w:p>
    <w:p w14:paraId="1DDD2AAA" w14:textId="77777777" w:rsidR="00472C92" w:rsidRPr="00472C92" w:rsidRDefault="00472C92" w:rsidP="00472C92">
      <w:pPr>
        <w:pStyle w:val="code"/>
        <w:rPr>
          <w:color w:val="A9B7C6"/>
        </w:rPr>
      </w:pPr>
      <w:r w:rsidRPr="00472C92">
        <w:rPr>
          <w:color w:val="A9B7C6"/>
        </w:rPr>
        <w:br/>
      </w:r>
      <w:r w:rsidRPr="00472C92">
        <w:t>&lt;typeAliases&gt;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宋体" w:hAnsi="宋体" w:hint="eastAsia"/>
          <w:color w:val="808080"/>
        </w:rPr>
        <w:t>单个类型的别名定义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&lt;typeAlias </w:t>
      </w:r>
      <w:r w:rsidRPr="00472C92">
        <w:rPr>
          <w:color w:val="BABABA"/>
        </w:rPr>
        <w:t>type</w:t>
      </w:r>
      <w:r w:rsidRPr="00472C92">
        <w:rPr>
          <w:color w:val="6A8759"/>
        </w:rPr>
        <w:t xml:space="preserve">="cn.edu.scnu.pojo.City" </w:t>
      </w:r>
      <w:r w:rsidRPr="00472C92">
        <w:rPr>
          <w:color w:val="BABABA"/>
        </w:rPr>
        <w:t>alias</w:t>
      </w:r>
      <w:r w:rsidRPr="00472C92">
        <w:rPr>
          <w:color w:val="6A8759"/>
        </w:rPr>
        <w:t>="City"</w:t>
      </w:r>
      <w:r w:rsidRPr="00472C92">
        <w:t>&gt;&lt;/typeAlias&gt;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宋体" w:hAnsi="宋体" w:hint="eastAsia"/>
          <w:color w:val="808080"/>
        </w:rPr>
        <w:t>批量定义别名，别名就是类型，首字母大小写都行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&lt;package </w:t>
      </w:r>
      <w:r w:rsidRPr="00472C92">
        <w:rPr>
          <w:color w:val="BABABA"/>
        </w:rPr>
        <w:t>name</w:t>
      </w:r>
      <w:r w:rsidRPr="00472C92">
        <w:rPr>
          <w:color w:val="6A8759"/>
        </w:rPr>
        <w:t>="cn.edu.scnu.pojo"</w:t>
      </w:r>
      <w:r w:rsidRPr="00472C92">
        <w:t>&gt;&lt;/package&gt;</w:t>
      </w:r>
      <w:r w:rsidRPr="00472C92">
        <w:br/>
        <w:t>&lt;/typeAliases&gt;</w:t>
      </w:r>
    </w:p>
    <w:p w14:paraId="6B327B40" w14:textId="77777777" w:rsidR="006E67B8" w:rsidRPr="00472C92" w:rsidRDefault="006E67B8" w:rsidP="006E67B8">
      <w:pPr>
        <w:pStyle w:val="code"/>
        <w:rPr>
          <w:rFonts w:eastAsia="宋体" w:cs="宋体" w:hint="eastAsia"/>
          <w:color w:val="A9B7C6"/>
          <w:sz w:val="21"/>
          <w:szCs w:val="21"/>
        </w:rPr>
      </w:pPr>
    </w:p>
    <w:p w14:paraId="2D932676" w14:textId="77777777" w:rsidR="006E67B8" w:rsidRPr="006E67B8" w:rsidRDefault="006E67B8" w:rsidP="006E67B8">
      <w:pPr>
        <w:rPr>
          <w:rFonts w:hint="eastAsia"/>
        </w:rPr>
      </w:pPr>
    </w:p>
    <w:p w14:paraId="75B60B36" w14:textId="4620C158" w:rsidR="00750012" w:rsidRDefault="00750012" w:rsidP="00750012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类型处理器</w:t>
      </w:r>
    </w:p>
    <w:p w14:paraId="602D849F" w14:textId="2B7AB9C9" w:rsidR="00750012" w:rsidRPr="00750012" w:rsidRDefault="00750012" w:rsidP="00750012">
      <w:pPr>
        <w:pStyle w:val="4"/>
        <w:rPr>
          <w:rFonts w:hint="eastAsia"/>
        </w:rPr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的加载</w:t>
      </w:r>
    </w:p>
    <w:p w14:paraId="4B9FED06" w14:textId="446A75A5" w:rsidR="00DE50E8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映射文件配置—</w:t>
      </w:r>
      <w:r w:rsidR="00750012">
        <w:rPr>
          <w:rFonts w:hint="eastAsia"/>
        </w:rPr>
        <w:t>Mapper.</w:t>
      </w:r>
      <w:r w:rsidR="00750012">
        <w:t>xml</w:t>
      </w:r>
    </w:p>
    <w:p w14:paraId="43301F32" w14:textId="081671E0" w:rsidR="00750012" w:rsidRDefault="00750012" w:rsidP="00750012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输入映射—</w:t>
      </w:r>
      <w:r>
        <w:rPr>
          <w:rFonts w:hint="eastAsia"/>
        </w:rPr>
        <w:t>parameterType</w:t>
      </w:r>
    </w:p>
    <w:p w14:paraId="5D3D5BCD" w14:textId="1C65560E" w:rsidR="00750012" w:rsidRDefault="00750012" w:rsidP="00750012">
      <w:pPr>
        <w:pStyle w:val="4"/>
      </w:pPr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输出映射—</w:t>
      </w:r>
      <w:r>
        <w:rPr>
          <w:rFonts w:hint="eastAsia"/>
        </w:rPr>
        <w:t>resultType/resultMap</w:t>
      </w:r>
    </w:p>
    <w:p w14:paraId="76A319FE" w14:textId="587AF8F8" w:rsidR="00757BD0" w:rsidRDefault="00757BD0" w:rsidP="00757BD0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高级映射</w:t>
      </w:r>
    </w:p>
    <w:p w14:paraId="00AE20A8" w14:textId="358B9AA7" w:rsidR="00757BD0" w:rsidRDefault="00757BD0" w:rsidP="00757BD0">
      <w:pPr>
        <w:pStyle w:val="4"/>
      </w:pPr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一对一映射</w:t>
      </w:r>
    </w:p>
    <w:p w14:paraId="1FF0F91A" w14:textId="69BC705B" w:rsidR="00757BD0" w:rsidRDefault="00757BD0" w:rsidP="00757BD0">
      <w:pPr>
        <w:pStyle w:val="4"/>
      </w:pPr>
      <w:r>
        <w:rPr>
          <w:rFonts w:hint="eastAsia"/>
        </w:rPr>
        <w:t>5.2</w:t>
      </w:r>
      <w:r>
        <w:t xml:space="preserve">  </w:t>
      </w:r>
      <w:r>
        <w:rPr>
          <w:rFonts w:hint="eastAsia"/>
        </w:rPr>
        <w:t>一对多映射</w:t>
      </w:r>
    </w:p>
    <w:p w14:paraId="7D2F39EF" w14:textId="2982DCDC" w:rsidR="00757BD0" w:rsidRDefault="00757BD0" w:rsidP="00757BD0">
      <w:pPr>
        <w:pStyle w:val="4"/>
      </w:pPr>
      <w:r>
        <w:rPr>
          <w:rFonts w:hint="eastAsia"/>
        </w:rPr>
        <w:t>5.3</w:t>
      </w:r>
      <w:r>
        <w:t xml:space="preserve">  </w:t>
      </w:r>
      <w:r>
        <w:rPr>
          <w:rFonts w:hint="eastAsia"/>
        </w:rPr>
        <w:t>多对多映射</w:t>
      </w:r>
    </w:p>
    <w:p w14:paraId="1C5FA57D" w14:textId="0E58D178" w:rsidR="00757BD0" w:rsidRDefault="00757BD0" w:rsidP="00757BD0">
      <w:pPr>
        <w:pStyle w:val="4"/>
      </w:pPr>
      <w:r>
        <w:rPr>
          <w:rFonts w:hint="eastAsia"/>
        </w:rPr>
        <w:t>5.4</w:t>
      </w:r>
      <w:r>
        <w:t xml:space="preserve">  </w:t>
      </w:r>
      <w:r>
        <w:rPr>
          <w:rFonts w:hint="eastAsia"/>
        </w:rPr>
        <w:t>延迟加载</w:t>
      </w:r>
    </w:p>
    <w:p w14:paraId="0068904F" w14:textId="05260C5E" w:rsidR="00757BD0" w:rsidRDefault="00757BD0" w:rsidP="00757BD0"/>
    <w:p w14:paraId="1FB534B0" w14:textId="64FF387D" w:rsidR="00757BD0" w:rsidRDefault="00757BD0" w:rsidP="00757BD0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查询缓存</w:t>
      </w:r>
    </w:p>
    <w:p w14:paraId="2E271291" w14:textId="2BE5FD72" w:rsidR="00757BD0" w:rsidRDefault="00757BD0" w:rsidP="00757BD0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一级缓存</w:t>
      </w:r>
    </w:p>
    <w:p w14:paraId="3138D495" w14:textId="1CCAACE2" w:rsidR="00757BD0" w:rsidRDefault="00757BD0" w:rsidP="00757BD0">
      <w:pPr>
        <w:pStyle w:val="4"/>
      </w:pPr>
      <w:r>
        <w:rPr>
          <w:rFonts w:hint="eastAsia"/>
        </w:rPr>
        <w:t>6.2</w:t>
      </w:r>
      <w:r>
        <w:t xml:space="preserve">  </w:t>
      </w:r>
      <w:r>
        <w:rPr>
          <w:rFonts w:hint="eastAsia"/>
        </w:rPr>
        <w:t>二级缓存</w:t>
      </w:r>
    </w:p>
    <w:p w14:paraId="26570A5B" w14:textId="4D7503CD" w:rsidR="00757BD0" w:rsidRDefault="00757BD0" w:rsidP="00757BD0"/>
    <w:p w14:paraId="1D1FB1A2" w14:textId="7A1DFA29" w:rsidR="00757BD0" w:rsidRPr="00757BD0" w:rsidRDefault="00757BD0" w:rsidP="00757BD0">
      <w:pPr>
        <w:pStyle w:val="3"/>
        <w:rPr>
          <w:rStyle w:val="30"/>
          <w:rFonts w:asciiTheme="minorHAnsi" w:eastAsia="Microsoft YaHei UI" w:hAnsiTheme="minorHAnsi"/>
          <w:b/>
          <w:color w:val="000000" w:themeColor="text1"/>
        </w:rPr>
      </w:pP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t>第七章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 xml:space="preserve"> </w:t>
      </w: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t xml:space="preserve"> mybatis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和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spring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的整合</w:t>
      </w:r>
    </w:p>
    <w:p w14:paraId="6B1300E9" w14:textId="4B58F717" w:rsidR="00757BD0" w:rsidRDefault="00757BD0" w:rsidP="00757BD0">
      <w:pPr>
        <w:pStyle w:val="4"/>
      </w:pPr>
      <w:r>
        <w:rPr>
          <w:rFonts w:hint="eastAsia"/>
        </w:rPr>
        <w:t>7.1</w:t>
      </w:r>
      <w:r>
        <w:t xml:space="preserve">  </w:t>
      </w:r>
      <w:r>
        <w:rPr>
          <w:rFonts w:hint="eastAsia"/>
        </w:rPr>
        <w:t>整合后的原始</w:t>
      </w:r>
      <w:r>
        <w:rPr>
          <w:rFonts w:hint="eastAsia"/>
        </w:rPr>
        <w:t>Dao</w:t>
      </w:r>
      <w:r>
        <w:rPr>
          <w:rFonts w:hint="eastAsia"/>
        </w:rPr>
        <w:t>开发</w:t>
      </w:r>
    </w:p>
    <w:p w14:paraId="2F0BFD3B" w14:textId="135BA24D" w:rsidR="00757BD0" w:rsidRPr="00757BD0" w:rsidRDefault="00757BD0" w:rsidP="00757BD0">
      <w:pPr>
        <w:pStyle w:val="4"/>
        <w:rPr>
          <w:rFonts w:hint="eastAsia"/>
        </w:rPr>
      </w:pPr>
      <w:r>
        <w:rPr>
          <w:rFonts w:hint="eastAsia"/>
        </w:rPr>
        <w:t>7.2</w:t>
      </w:r>
      <w:r>
        <w:t xml:space="preserve">  </w:t>
      </w:r>
      <w:r>
        <w:rPr>
          <w:rFonts w:hint="eastAsia"/>
        </w:rPr>
        <w:t>整合后的</w:t>
      </w:r>
      <w:r>
        <w:rPr>
          <w:rFonts w:hint="eastAsia"/>
        </w:rPr>
        <w:t>Mapper</w:t>
      </w:r>
      <w:r>
        <w:rPr>
          <w:rFonts w:hint="eastAsia"/>
        </w:rPr>
        <w:t>代理开发</w:t>
      </w:r>
    </w:p>
    <w:p w14:paraId="5154E11C" w14:textId="77777777" w:rsidR="00C915C9" w:rsidRPr="00DE50E8" w:rsidRDefault="00C915C9" w:rsidP="00DE50E8"/>
    <w:sectPr w:rsidR="00C915C9" w:rsidRPr="00DE50E8" w:rsidSect="00B51E03">
      <w:footerReference w:type="default" r:id="rId78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40886" w14:textId="77777777" w:rsidR="00135670" w:rsidRDefault="00135670">
      <w:r>
        <w:separator/>
      </w:r>
    </w:p>
    <w:p w14:paraId="0347BE8C" w14:textId="77777777" w:rsidR="00135670" w:rsidRDefault="00135670"/>
  </w:endnote>
  <w:endnote w:type="continuationSeparator" w:id="0">
    <w:p w14:paraId="40D2CF4A" w14:textId="77777777" w:rsidR="00135670" w:rsidRDefault="00135670">
      <w:r>
        <w:continuationSeparator/>
      </w:r>
    </w:p>
    <w:p w14:paraId="72672A50" w14:textId="77777777" w:rsidR="00135670" w:rsidRDefault="001356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02AEF374" w:rsidR="00436B97" w:rsidRDefault="00436B97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472C92">
          <w:rPr>
            <w:noProof/>
            <w:lang w:val="zh-CN" w:bidi="zh-CN"/>
          </w:rPr>
          <w:t>40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77935" w14:textId="77777777" w:rsidR="00135670" w:rsidRDefault="00135670">
      <w:r>
        <w:separator/>
      </w:r>
    </w:p>
    <w:p w14:paraId="1991BA40" w14:textId="77777777" w:rsidR="00135670" w:rsidRDefault="00135670"/>
  </w:footnote>
  <w:footnote w:type="continuationSeparator" w:id="0">
    <w:p w14:paraId="3489D43F" w14:textId="77777777" w:rsidR="00135670" w:rsidRDefault="00135670">
      <w:r>
        <w:continuationSeparator/>
      </w:r>
    </w:p>
    <w:p w14:paraId="26A04C41" w14:textId="77777777" w:rsidR="00135670" w:rsidRDefault="001356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D758D2"/>
    <w:multiLevelType w:val="hybridMultilevel"/>
    <w:tmpl w:val="5248F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46B6B"/>
    <w:multiLevelType w:val="hybridMultilevel"/>
    <w:tmpl w:val="875EC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2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27E113E"/>
    <w:multiLevelType w:val="hybridMultilevel"/>
    <w:tmpl w:val="236E764A"/>
    <w:lvl w:ilvl="0" w:tplc="D0B2C286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8B05CCA"/>
    <w:multiLevelType w:val="hybridMultilevel"/>
    <w:tmpl w:val="42F06BE2"/>
    <w:lvl w:ilvl="0" w:tplc="D616872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4"/>
  </w:num>
  <w:num w:numId="4">
    <w:abstractNumId w:val="33"/>
  </w:num>
  <w:num w:numId="5">
    <w:abstractNumId w:val="0"/>
  </w:num>
  <w:num w:numId="6">
    <w:abstractNumId w:val="6"/>
  </w:num>
  <w:num w:numId="7">
    <w:abstractNumId w:val="31"/>
  </w:num>
  <w:num w:numId="8">
    <w:abstractNumId w:val="36"/>
  </w:num>
  <w:num w:numId="9">
    <w:abstractNumId w:val="8"/>
  </w:num>
  <w:num w:numId="10">
    <w:abstractNumId w:val="28"/>
  </w:num>
  <w:num w:numId="11">
    <w:abstractNumId w:val="39"/>
  </w:num>
  <w:num w:numId="12">
    <w:abstractNumId w:val="32"/>
  </w:num>
  <w:num w:numId="13">
    <w:abstractNumId w:val="21"/>
  </w:num>
  <w:num w:numId="14">
    <w:abstractNumId w:val="11"/>
  </w:num>
  <w:num w:numId="15">
    <w:abstractNumId w:val="19"/>
  </w:num>
  <w:num w:numId="16">
    <w:abstractNumId w:val="4"/>
  </w:num>
  <w:num w:numId="17">
    <w:abstractNumId w:val="35"/>
  </w:num>
  <w:num w:numId="18">
    <w:abstractNumId w:val="18"/>
  </w:num>
  <w:num w:numId="19">
    <w:abstractNumId w:val="22"/>
  </w:num>
  <w:num w:numId="20">
    <w:abstractNumId w:val="9"/>
  </w:num>
  <w:num w:numId="21">
    <w:abstractNumId w:val="37"/>
  </w:num>
  <w:num w:numId="22">
    <w:abstractNumId w:val="34"/>
  </w:num>
  <w:num w:numId="23">
    <w:abstractNumId w:val="38"/>
  </w:num>
  <w:num w:numId="24">
    <w:abstractNumId w:val="30"/>
  </w:num>
  <w:num w:numId="25">
    <w:abstractNumId w:val="3"/>
  </w:num>
  <w:num w:numId="26">
    <w:abstractNumId w:val="27"/>
  </w:num>
  <w:num w:numId="27">
    <w:abstractNumId w:val="16"/>
  </w:num>
  <w:num w:numId="28">
    <w:abstractNumId w:val="24"/>
  </w:num>
  <w:num w:numId="29">
    <w:abstractNumId w:val="10"/>
  </w:num>
  <w:num w:numId="30">
    <w:abstractNumId w:val="29"/>
  </w:num>
  <w:num w:numId="31">
    <w:abstractNumId w:val="7"/>
  </w:num>
  <w:num w:numId="32">
    <w:abstractNumId w:val="26"/>
  </w:num>
  <w:num w:numId="33">
    <w:abstractNumId w:val="5"/>
  </w:num>
  <w:num w:numId="34">
    <w:abstractNumId w:val="20"/>
  </w:num>
  <w:num w:numId="35">
    <w:abstractNumId w:val="13"/>
  </w:num>
  <w:num w:numId="36">
    <w:abstractNumId w:val="15"/>
  </w:num>
  <w:num w:numId="37">
    <w:abstractNumId w:val="25"/>
  </w:num>
  <w:num w:numId="38">
    <w:abstractNumId w:val="23"/>
  </w:num>
  <w:num w:numId="39">
    <w:abstractNumId w:val="1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4068E"/>
    <w:rsid w:val="000621DE"/>
    <w:rsid w:val="00085F54"/>
    <w:rsid w:val="000B1775"/>
    <w:rsid w:val="000B69A0"/>
    <w:rsid w:val="000C7E5E"/>
    <w:rsid w:val="000D2F8D"/>
    <w:rsid w:val="000D65CE"/>
    <w:rsid w:val="000E188F"/>
    <w:rsid w:val="0012538E"/>
    <w:rsid w:val="00135670"/>
    <w:rsid w:val="0014132B"/>
    <w:rsid w:val="00151CB1"/>
    <w:rsid w:val="00156661"/>
    <w:rsid w:val="001713CC"/>
    <w:rsid w:val="0018785F"/>
    <w:rsid w:val="00193ADA"/>
    <w:rsid w:val="001A1005"/>
    <w:rsid w:val="001A373E"/>
    <w:rsid w:val="001C6100"/>
    <w:rsid w:val="001C6BE8"/>
    <w:rsid w:val="001F0CCA"/>
    <w:rsid w:val="001F3731"/>
    <w:rsid w:val="001F6089"/>
    <w:rsid w:val="001F6C7B"/>
    <w:rsid w:val="002030AA"/>
    <w:rsid w:val="00214BDD"/>
    <w:rsid w:val="00231857"/>
    <w:rsid w:val="00231DA5"/>
    <w:rsid w:val="00257C26"/>
    <w:rsid w:val="00264902"/>
    <w:rsid w:val="0027656F"/>
    <w:rsid w:val="00286061"/>
    <w:rsid w:val="002B35A7"/>
    <w:rsid w:val="002B380E"/>
    <w:rsid w:val="002B69DB"/>
    <w:rsid w:val="002C2B87"/>
    <w:rsid w:val="002D3109"/>
    <w:rsid w:val="002D31FE"/>
    <w:rsid w:val="002D45D9"/>
    <w:rsid w:val="0031329C"/>
    <w:rsid w:val="00317145"/>
    <w:rsid w:val="003173E5"/>
    <w:rsid w:val="003221C9"/>
    <w:rsid w:val="00326A31"/>
    <w:rsid w:val="00341D5B"/>
    <w:rsid w:val="00344FCE"/>
    <w:rsid w:val="003535BB"/>
    <w:rsid w:val="00360A8F"/>
    <w:rsid w:val="0036259A"/>
    <w:rsid w:val="00363DD4"/>
    <w:rsid w:val="00372612"/>
    <w:rsid w:val="00384C4B"/>
    <w:rsid w:val="00391E28"/>
    <w:rsid w:val="003A1CB2"/>
    <w:rsid w:val="003C5DE4"/>
    <w:rsid w:val="003D306E"/>
    <w:rsid w:val="003E0979"/>
    <w:rsid w:val="00403A6A"/>
    <w:rsid w:val="0042296E"/>
    <w:rsid w:val="00425F0D"/>
    <w:rsid w:val="00432081"/>
    <w:rsid w:val="00436B97"/>
    <w:rsid w:val="00467017"/>
    <w:rsid w:val="00472C92"/>
    <w:rsid w:val="004A0045"/>
    <w:rsid w:val="004A6EA5"/>
    <w:rsid w:val="004B2127"/>
    <w:rsid w:val="004D1962"/>
    <w:rsid w:val="004F02B9"/>
    <w:rsid w:val="004F3743"/>
    <w:rsid w:val="0051263F"/>
    <w:rsid w:val="00515F3D"/>
    <w:rsid w:val="005279D5"/>
    <w:rsid w:val="005352F6"/>
    <w:rsid w:val="00536A81"/>
    <w:rsid w:val="00545B79"/>
    <w:rsid w:val="005578D8"/>
    <w:rsid w:val="005710BC"/>
    <w:rsid w:val="00577252"/>
    <w:rsid w:val="005867AC"/>
    <w:rsid w:val="005B402C"/>
    <w:rsid w:val="005B5183"/>
    <w:rsid w:val="005D42E7"/>
    <w:rsid w:val="005E0B20"/>
    <w:rsid w:val="00605A8E"/>
    <w:rsid w:val="006201B7"/>
    <w:rsid w:val="00627221"/>
    <w:rsid w:val="00640C0B"/>
    <w:rsid w:val="00653BA8"/>
    <w:rsid w:val="00662CD6"/>
    <w:rsid w:val="00664C57"/>
    <w:rsid w:val="00670E76"/>
    <w:rsid w:val="0068366A"/>
    <w:rsid w:val="00694831"/>
    <w:rsid w:val="006A62D7"/>
    <w:rsid w:val="006B7198"/>
    <w:rsid w:val="006E44DF"/>
    <w:rsid w:val="006E67B8"/>
    <w:rsid w:val="006E7A5D"/>
    <w:rsid w:val="00713E5A"/>
    <w:rsid w:val="0072057A"/>
    <w:rsid w:val="00720E0E"/>
    <w:rsid w:val="00743AEE"/>
    <w:rsid w:val="00750012"/>
    <w:rsid w:val="0075533C"/>
    <w:rsid w:val="00757BD0"/>
    <w:rsid w:val="00767197"/>
    <w:rsid w:val="00772726"/>
    <w:rsid w:val="007B7F1F"/>
    <w:rsid w:val="007D3052"/>
    <w:rsid w:val="007E1C1C"/>
    <w:rsid w:val="007E7D1C"/>
    <w:rsid w:val="007F0D71"/>
    <w:rsid w:val="007F60CE"/>
    <w:rsid w:val="00824724"/>
    <w:rsid w:val="00833FBE"/>
    <w:rsid w:val="00852290"/>
    <w:rsid w:val="00883667"/>
    <w:rsid w:val="00886890"/>
    <w:rsid w:val="008918F2"/>
    <w:rsid w:val="008B77EB"/>
    <w:rsid w:val="008D5FEB"/>
    <w:rsid w:val="008E15BF"/>
    <w:rsid w:val="008E692E"/>
    <w:rsid w:val="008E76E7"/>
    <w:rsid w:val="00900A28"/>
    <w:rsid w:val="009260CF"/>
    <w:rsid w:val="00941AC7"/>
    <w:rsid w:val="00945531"/>
    <w:rsid w:val="009507F3"/>
    <w:rsid w:val="0095777F"/>
    <w:rsid w:val="00964F01"/>
    <w:rsid w:val="00967709"/>
    <w:rsid w:val="009754F4"/>
    <w:rsid w:val="009879C7"/>
    <w:rsid w:val="009916A4"/>
    <w:rsid w:val="00995D38"/>
    <w:rsid w:val="009A5E00"/>
    <w:rsid w:val="009D147A"/>
    <w:rsid w:val="009D4313"/>
    <w:rsid w:val="009D715A"/>
    <w:rsid w:val="009E4EC0"/>
    <w:rsid w:val="00A00F75"/>
    <w:rsid w:val="00A34000"/>
    <w:rsid w:val="00A47A5D"/>
    <w:rsid w:val="00A55E17"/>
    <w:rsid w:val="00A72C12"/>
    <w:rsid w:val="00A745E6"/>
    <w:rsid w:val="00A8498C"/>
    <w:rsid w:val="00A93A72"/>
    <w:rsid w:val="00AD4B00"/>
    <w:rsid w:val="00AE334C"/>
    <w:rsid w:val="00AE4EAA"/>
    <w:rsid w:val="00B069ED"/>
    <w:rsid w:val="00B14B74"/>
    <w:rsid w:val="00B37CF9"/>
    <w:rsid w:val="00B41922"/>
    <w:rsid w:val="00B47BD5"/>
    <w:rsid w:val="00B51E03"/>
    <w:rsid w:val="00B53F77"/>
    <w:rsid w:val="00B82C0F"/>
    <w:rsid w:val="00BA09F2"/>
    <w:rsid w:val="00BA7CA5"/>
    <w:rsid w:val="00BE27DD"/>
    <w:rsid w:val="00BE6385"/>
    <w:rsid w:val="00BF6426"/>
    <w:rsid w:val="00C016EC"/>
    <w:rsid w:val="00C06D03"/>
    <w:rsid w:val="00C10338"/>
    <w:rsid w:val="00C15642"/>
    <w:rsid w:val="00C15C86"/>
    <w:rsid w:val="00C47E60"/>
    <w:rsid w:val="00C50004"/>
    <w:rsid w:val="00C915C9"/>
    <w:rsid w:val="00C94CD2"/>
    <w:rsid w:val="00CA2872"/>
    <w:rsid w:val="00CA46CC"/>
    <w:rsid w:val="00CB361E"/>
    <w:rsid w:val="00CC3D12"/>
    <w:rsid w:val="00CE25A2"/>
    <w:rsid w:val="00CE4B25"/>
    <w:rsid w:val="00CE63B5"/>
    <w:rsid w:val="00CF29B0"/>
    <w:rsid w:val="00D30204"/>
    <w:rsid w:val="00D3432F"/>
    <w:rsid w:val="00D4526F"/>
    <w:rsid w:val="00D642BE"/>
    <w:rsid w:val="00DB2243"/>
    <w:rsid w:val="00DD7C54"/>
    <w:rsid w:val="00DE50E8"/>
    <w:rsid w:val="00E0082F"/>
    <w:rsid w:val="00E34FED"/>
    <w:rsid w:val="00E364F9"/>
    <w:rsid w:val="00E428BD"/>
    <w:rsid w:val="00E5376D"/>
    <w:rsid w:val="00E62EEB"/>
    <w:rsid w:val="00E66FB8"/>
    <w:rsid w:val="00E851C8"/>
    <w:rsid w:val="00E93456"/>
    <w:rsid w:val="00F22C48"/>
    <w:rsid w:val="00F52263"/>
    <w:rsid w:val="00F526D1"/>
    <w:rsid w:val="00F619CB"/>
    <w:rsid w:val="00FD7C66"/>
    <w:rsid w:val="00FE21A1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193AD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2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193ADA"/>
    <w:rPr>
      <w:rFonts w:ascii="Consolas" w:eastAsia="Microsoft YaHei UI" w:hAnsi="Consolas"/>
      <w:color w:val="276D5B" w:themeColor="accent3" w:themeShade="80"/>
      <w:sz w:val="22"/>
    </w:rPr>
  </w:style>
  <w:style w:type="character" w:styleId="afff4">
    <w:name w:val="Unresolved Mention"/>
    <w:basedOn w:val="a3"/>
    <w:uiPriority w:val="99"/>
    <w:semiHidden/>
    <w:unhideWhenUsed/>
    <w:rsid w:val="005E0B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4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://xxx.htm?name" TargetMode="External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yperlink" Target="http://www.mybatis.org/mybatis-3/getting-started.html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hyperlink" Target="http://www.cnblogs.com/woshimrf/p/5651966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4635</TotalTime>
  <Pages>1</Pages>
  <Words>3576</Words>
  <Characters>20386</Characters>
  <Application>Microsoft Office Word</Application>
  <DocSecurity>0</DocSecurity>
  <Lines>169</Lines>
  <Paragraphs>47</Paragraphs>
  <ScaleCrop>false</ScaleCrop>
  <Company/>
  <LinksUpToDate>false</LinksUpToDate>
  <CharactersWithSpaces>23915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</cp:lastModifiedBy>
  <cp:revision>44</cp:revision>
  <dcterms:created xsi:type="dcterms:W3CDTF">2017-07-21T04:39:00Z</dcterms:created>
  <dcterms:modified xsi:type="dcterms:W3CDTF">2017-09-12T03:36:00Z</dcterms:modified>
</cp:coreProperties>
</file>