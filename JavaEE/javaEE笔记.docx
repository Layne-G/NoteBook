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37C6A00" w14:textId="1176882B" w:rsidR="00640C0B" w:rsidRDefault="00640C0B" w:rsidP="00640C0B">
      <w:r>
        <w:rPr>
          <w:noProof/>
        </w:rPr>
        <w:drawing>
          <wp:inline distT="0" distB="0" distL="0" distR="0" wp14:anchorId="0B528622" wp14:editId="34B051CB">
            <wp:extent cx="5904230" cy="50311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6D3132F2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lastRenderedPageBreak/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lastRenderedPageBreak/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lastRenderedPageBreak/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68966048" w14:textId="65B06755" w:rsidR="00DE50E8" w:rsidRDefault="00DE50E8" w:rsidP="00F52263">
      <w:pPr>
        <w:pStyle w:val="2"/>
        <w:numPr>
          <w:ilvl w:val="0"/>
          <w:numId w:val="6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35D25CAE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23A5813" w14:textId="77777777" w:rsidR="00CC3D12" w:rsidRDefault="00CC3D12" w:rsidP="00F52263"/>
    <w:p w14:paraId="66C5BA0F" w14:textId="0FCA36C3" w:rsidR="00F52263" w:rsidRDefault="00A745E6" w:rsidP="00F52263">
      <w:r>
        <w:lastRenderedPageBreak/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61" o:title="JavaWeb知识结构图"/>
          </v:shape>
        </w:pict>
      </w:r>
    </w:p>
    <w:p w14:paraId="5BA3A0B8" w14:textId="200BC860" w:rsidR="00CC3D12" w:rsidRDefault="00CC3D12" w:rsidP="00F52263"/>
    <w:p w14:paraId="7F12DDE4" w14:textId="55E06A07" w:rsidR="00CC3D12" w:rsidRDefault="00CC3D12" w:rsidP="00F52263">
      <w:r>
        <w:rPr>
          <w:rFonts w:hint="eastAsia"/>
        </w:rPr>
        <w:t>Java</w:t>
      </w:r>
      <w:r>
        <w:t xml:space="preserve">Web </w:t>
      </w:r>
      <w:r>
        <w:rPr>
          <w:rFonts w:hint="eastAsia"/>
        </w:rPr>
        <w:t>学习流程图</w:t>
      </w:r>
    </w:p>
    <w:p w14:paraId="1D506384" w14:textId="2C557CA1" w:rsidR="00CC3D12" w:rsidRPr="00F52263" w:rsidRDefault="00CC3D12" w:rsidP="00F52263">
      <w:r>
        <w:rPr>
          <w:noProof/>
        </w:rPr>
        <w:drawing>
          <wp:inline distT="0" distB="0" distL="0" distR="0" wp14:anchorId="669AEEA6" wp14:editId="6A666CAC">
            <wp:extent cx="5904230" cy="4643755"/>
            <wp:effectExtent l="0" t="0" r="127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4BB" w14:textId="7E503950" w:rsidR="00CC3D12" w:rsidRPr="00CC3D12" w:rsidRDefault="00DE50E8" w:rsidP="00CC3D12">
      <w:pPr>
        <w:pStyle w:val="3"/>
        <w:numPr>
          <w:ilvl w:val="0"/>
          <w:numId w:val="35"/>
        </w:numPr>
      </w:pPr>
      <w:r>
        <w:lastRenderedPageBreak/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65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lastRenderedPageBreak/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FF013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4462D699" w:rsid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</w:p>
    <w:p w14:paraId="1ECF783C" w14:textId="08F8858B" w:rsidR="00B069ED" w:rsidRDefault="00B069ED" w:rsidP="00B069ED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的概念</w:t>
      </w:r>
    </w:p>
    <w:p w14:paraId="4127E94F" w14:textId="122CD6B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</w:t>
      </w:r>
      <w:r>
        <w:rPr>
          <w:rFonts w:hint="eastAsia"/>
        </w:rPr>
        <w:t>javaEE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组件，组件需要在容器中运行，配置</w:t>
      </w:r>
      <w:r>
        <w:rPr>
          <w:rFonts w:hint="eastAsia"/>
        </w:rPr>
        <w:t>web</w:t>
      </w:r>
      <w:r>
        <w:t>.xml</w:t>
      </w:r>
    </w:p>
    <w:p w14:paraId="6CB71ABB" w14:textId="411A91C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是一个特殊的</w:t>
      </w:r>
      <w:r>
        <w:rPr>
          <w:rFonts w:hint="eastAsia"/>
        </w:rPr>
        <w:t>java</w:t>
      </w:r>
      <w:r>
        <w:rPr>
          <w:rFonts w:hint="eastAsia"/>
        </w:rPr>
        <w:t>类，是继承了</w:t>
      </w:r>
      <w:r>
        <w:rPr>
          <w:rFonts w:hint="eastAsia"/>
        </w:rPr>
        <w:t>HttpServlet</w:t>
      </w:r>
      <w:r>
        <w:rPr>
          <w:rFonts w:hint="eastAsia"/>
        </w:rPr>
        <w:t>的类</w:t>
      </w:r>
    </w:p>
    <w:p w14:paraId="335685FC" w14:textId="35FECA89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重写</w:t>
      </w:r>
      <w:r>
        <w:rPr>
          <w:rFonts w:hint="eastAsia"/>
        </w:rPr>
        <w:t>HttpServlet</w:t>
      </w:r>
      <w:r>
        <w:rPr>
          <w:rFonts w:hint="eastAsia"/>
        </w:rPr>
        <w:t>中的方法</w:t>
      </w:r>
    </w:p>
    <w:p w14:paraId="0AACBF57" w14:textId="2720EEB3" w:rsidR="00B069ED" w:rsidRDefault="00B069ED" w:rsidP="00536A81">
      <w:pPr>
        <w:pStyle w:val="4"/>
      </w:pPr>
      <w:r>
        <w:rPr>
          <w:rFonts w:hint="eastAsia"/>
        </w:rPr>
        <w:t xml:space="preserve">3.3  Servlet </w:t>
      </w:r>
      <w:r>
        <w:rPr>
          <w:rFonts w:hint="eastAsia"/>
        </w:rPr>
        <w:t>的示例：</w:t>
      </w:r>
    </w:p>
    <w:p w14:paraId="3572050C" w14:textId="63BFBDAE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r>
        <w:rPr>
          <w:rFonts w:hint="eastAsia"/>
        </w:rPr>
        <w:t>myServlet</w:t>
      </w:r>
      <w:r>
        <w:rPr>
          <w:rFonts w:hint="eastAsia"/>
        </w:rPr>
        <w:t>类并且继承</w:t>
      </w:r>
      <w:r>
        <w:rPr>
          <w:rFonts w:hint="eastAsia"/>
        </w:rPr>
        <w:t>HttpServlet</w:t>
      </w:r>
      <w:r>
        <w:rPr>
          <w:rFonts w:hint="eastAsia"/>
        </w:rPr>
        <w:t>类，并且重写</w:t>
      </w:r>
      <w:r>
        <w:rPr>
          <w:rFonts w:hint="eastAsia"/>
        </w:rPr>
        <w:t>doPost</w:t>
      </w:r>
      <w:r>
        <w:rPr>
          <w:rFonts w:hint="eastAsia"/>
        </w:rPr>
        <w:t>以及</w:t>
      </w:r>
      <w:r>
        <w:rPr>
          <w:rFonts w:hint="eastAsia"/>
        </w:rPr>
        <w:t>doGet</w:t>
      </w:r>
      <w:r>
        <w:rPr>
          <w:rFonts w:hint="eastAsia"/>
        </w:rPr>
        <w:t>方法。</w:t>
      </w:r>
    </w:p>
    <w:p w14:paraId="4DDCA33D" w14:textId="13810A2A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部署</w:t>
      </w:r>
      <w:r>
        <w:rPr>
          <w:rFonts w:hint="eastAsia"/>
        </w:rPr>
        <w:t>Servlet</w:t>
      </w:r>
      <w:r>
        <w:rPr>
          <w:rFonts w:hint="eastAsia"/>
        </w:rPr>
        <w:t>，即配置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14:paraId="586FA3E1" w14:textId="2E0BEF3A" w:rsidR="00363DD4" w:rsidRDefault="00363DD4" w:rsidP="000B69A0"/>
    <w:p w14:paraId="1AE549C2" w14:textId="6B296F6E" w:rsidR="00363DD4" w:rsidRPr="00363DD4" w:rsidRDefault="00363DD4" w:rsidP="00363DD4">
      <w:pPr>
        <w:pStyle w:val="code"/>
      </w:pPr>
      <w:r>
        <w:tab/>
      </w:r>
      <w:r w:rsidRPr="00363DD4">
        <w:t>M</w:t>
      </w:r>
      <w:r w:rsidRPr="00363DD4">
        <w:rPr>
          <w:rFonts w:hint="eastAsia"/>
        </w:rPr>
        <w:t>yServlet</w:t>
      </w:r>
      <w:r w:rsidRPr="00363DD4">
        <w:t>.java</w:t>
      </w:r>
    </w:p>
    <w:p w14:paraId="324CDA60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tab/>
      </w:r>
      <w:r>
        <w:rPr>
          <w:rFonts w:eastAsiaTheme="minorEastAsia" w:cs="Consolas"/>
          <w:bCs/>
          <w:color w:val="7F0055"/>
          <w:szCs w:val="22"/>
        </w:rPr>
        <w:t>public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class</w:t>
      </w:r>
      <w:r>
        <w:rPr>
          <w:rFonts w:eastAsiaTheme="minorEastAsia" w:cs="Consolas"/>
          <w:color w:val="000000"/>
          <w:szCs w:val="22"/>
        </w:rPr>
        <w:t xml:space="preserve"> MyServlet </w:t>
      </w:r>
      <w:r>
        <w:rPr>
          <w:rFonts w:eastAsiaTheme="minorEastAsia" w:cs="Consolas"/>
          <w:bCs/>
          <w:color w:val="7F0055"/>
          <w:szCs w:val="22"/>
        </w:rPr>
        <w:t>extends</w:t>
      </w:r>
      <w:r>
        <w:rPr>
          <w:rFonts w:eastAsiaTheme="minorEastAsia" w:cs="Consolas"/>
          <w:color w:val="000000"/>
          <w:szCs w:val="22"/>
        </w:rPr>
        <w:t xml:space="preserve"> HttpServlet {</w:t>
      </w:r>
    </w:p>
    <w:p w14:paraId="4962582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private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static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final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long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i/>
          <w:iCs/>
          <w:color w:val="0000C0"/>
          <w:szCs w:val="22"/>
        </w:rPr>
        <w:t>serialVersionUID</w:t>
      </w:r>
      <w:r>
        <w:rPr>
          <w:rFonts w:eastAsiaTheme="minorEastAsia" w:cs="Consolas"/>
          <w:color w:val="000000"/>
          <w:szCs w:val="22"/>
        </w:rPr>
        <w:t xml:space="preserve"> = 1L;</w:t>
      </w:r>
    </w:p>
    <w:p w14:paraId="5CDCFB14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24991478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doGet(HttpServletRequest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1FB31025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设置编码格式</w:t>
      </w:r>
    </w:p>
    <w:p w14:paraId="337F190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lastRenderedPageBreak/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.setContentType(</w:t>
      </w:r>
      <w:r>
        <w:rPr>
          <w:rFonts w:eastAsiaTheme="minorEastAsia" w:cs="Consolas"/>
          <w:color w:val="2A00FF"/>
          <w:szCs w:val="22"/>
        </w:rPr>
        <w:t>"text/html;charset=utf-8"</w:t>
      </w:r>
      <w:r>
        <w:rPr>
          <w:rFonts w:eastAsiaTheme="minorEastAsia" w:cs="Consolas"/>
          <w:color w:val="000000"/>
          <w:szCs w:val="22"/>
        </w:rPr>
        <w:t>);</w:t>
      </w:r>
    </w:p>
    <w:p w14:paraId="2DF02D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获取输出流</w:t>
      </w:r>
    </w:p>
    <w:p w14:paraId="7211999F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  <w:t xml:space="preserve">PrintWriter </w:t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 xml:space="preserve"> =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.getWriter();</w:t>
      </w:r>
    </w:p>
    <w:p w14:paraId="283F6991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>.println(</w:t>
      </w:r>
      <w:r>
        <w:rPr>
          <w:rFonts w:eastAsiaTheme="minorEastAsia" w:cs="Consolas"/>
          <w:color w:val="2A00FF"/>
          <w:szCs w:val="22"/>
        </w:rPr>
        <w:t>"HTML"</w:t>
      </w:r>
      <w:r>
        <w:rPr>
          <w:rFonts w:eastAsiaTheme="minorEastAsia" w:cs="Consolas"/>
          <w:color w:val="000000"/>
          <w:szCs w:val="22"/>
        </w:rPr>
        <w:t>);</w:t>
      </w:r>
    </w:p>
    <w:p w14:paraId="23C19C72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559B80CD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7A076C80" w14:textId="3EC1F92F" w:rsidR="00363DD4" w:rsidRP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doPost(HttpServletRequest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09DA744C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this</w:t>
      </w:r>
      <w:r>
        <w:rPr>
          <w:rFonts w:eastAsiaTheme="minorEastAsia" w:cs="Consolas"/>
          <w:color w:val="000000"/>
          <w:szCs w:val="22"/>
        </w:rPr>
        <w:t>.doPost(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);</w:t>
      </w:r>
    </w:p>
    <w:p w14:paraId="1CAC3C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2FA4B65D" w14:textId="61C7C997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  <w:r>
        <w:rPr>
          <w:rFonts w:eastAsiaTheme="minorEastAsia" w:cs="Consolas"/>
          <w:color w:val="000000"/>
          <w:szCs w:val="22"/>
        </w:rPr>
        <w:t>}</w:t>
      </w:r>
    </w:p>
    <w:p w14:paraId="488D9F3D" w14:textId="38A128B3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</w:p>
    <w:p w14:paraId="19A33F0F" w14:textId="488F7B28" w:rsidR="00363DD4" w:rsidRDefault="00363DD4" w:rsidP="00363DD4">
      <w:pPr>
        <w:pStyle w:val="code"/>
      </w:pPr>
      <w:r>
        <w:t>Web.xml</w:t>
      </w:r>
    </w:p>
    <w:p w14:paraId="0736656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设置</w:t>
      </w:r>
      <w:r>
        <w:rPr>
          <w:color w:val="3F5FBF"/>
          <w:u w:val="single"/>
        </w:rPr>
        <w:t>Servlet</w:t>
      </w:r>
      <w:r>
        <w:rPr>
          <w:color w:val="3F5FBF"/>
        </w:rPr>
        <w:t>类</w:t>
      </w:r>
      <w:r>
        <w:rPr>
          <w:color w:val="3F5FBF"/>
        </w:rPr>
        <w:t xml:space="preserve"> --&gt;</w:t>
      </w:r>
    </w:p>
    <w:p w14:paraId="4CDD045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55FCDE39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0E6017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r>
        <w:t>sc.edu.scnu.servlet.MyServlet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2D39E2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3B682407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</w:p>
    <w:p w14:paraId="253AE7C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部署</w:t>
      </w:r>
      <w:r>
        <w:rPr>
          <w:color w:val="3F5FBF"/>
          <w:u w:val="single"/>
        </w:rPr>
        <w:t>Servlet</w:t>
      </w:r>
      <w:r>
        <w:rPr>
          <w:color w:val="3F5FBF"/>
        </w:rPr>
        <w:t>，即设置访问</w:t>
      </w:r>
      <w:r>
        <w:rPr>
          <w:color w:val="3F5FBF"/>
        </w:rPr>
        <w:t>URL --&gt;</w:t>
      </w:r>
    </w:p>
    <w:p w14:paraId="5FDB735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00E4E8F0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8C8FD3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t>/first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14:paraId="01A78333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43749156" w14:textId="4CF6769B" w:rsidR="00363DD4" w:rsidRDefault="00363DD4" w:rsidP="00363DD4">
      <w:pPr>
        <w:pStyle w:val="code"/>
      </w:pPr>
      <w:r>
        <w:t xml:space="preserve">  </w:t>
      </w:r>
    </w:p>
    <w:p w14:paraId="2630F991" w14:textId="349CDC67" w:rsidR="00536A81" w:rsidRDefault="00536A81" w:rsidP="00A47A5D">
      <w:pPr>
        <w:pStyle w:val="4"/>
      </w:pPr>
      <w:r>
        <w:rPr>
          <w:rFonts w:hint="eastAsia"/>
        </w:rPr>
        <w:t xml:space="preserve">3.4  Servlet </w:t>
      </w:r>
      <w:r>
        <w:rPr>
          <w:rFonts w:hint="eastAsia"/>
        </w:rPr>
        <w:t>获取表单数据</w:t>
      </w:r>
    </w:p>
    <w:p w14:paraId="00C02886" w14:textId="4D1AF432" w:rsidR="00536A81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String  </w:t>
      </w:r>
      <w:r>
        <w:rPr>
          <w:rFonts w:hint="eastAsia"/>
        </w:rPr>
        <w:t>get</w:t>
      </w:r>
      <w:r>
        <w:t>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获取数据</w:t>
      </w:r>
    </w:p>
    <w:p w14:paraId="1E16F7E2" w14:textId="058B4F52" w:rsidR="009D147A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String</w:t>
      </w:r>
      <w:r>
        <w:t>[]  getParameter(String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rPr>
          <w:rFonts w:hint="eastAsia"/>
        </w:rPr>
        <w:t>获取多个数据，例如</w:t>
      </w:r>
      <w:r>
        <w:rPr>
          <w:rFonts w:hint="eastAsia"/>
        </w:rPr>
        <w:t>checkbox</w:t>
      </w:r>
      <w:r>
        <w:rPr>
          <w:rFonts w:hint="eastAsia"/>
        </w:rPr>
        <w:t>等。一个</w:t>
      </w:r>
      <w:r>
        <w:rPr>
          <w:rFonts w:hint="eastAsia"/>
        </w:rPr>
        <w:t>name</w:t>
      </w:r>
      <w:r>
        <w:rPr>
          <w:rFonts w:hint="eastAsia"/>
        </w:rPr>
        <w:t>对应多个数据时。</w:t>
      </w:r>
    </w:p>
    <w:p w14:paraId="4C6EBA14" w14:textId="675A5820" w:rsidR="009D147A" w:rsidRDefault="009D147A" w:rsidP="00536A81">
      <w:r>
        <w:tab/>
      </w:r>
      <w:r w:rsidR="00A47A5D">
        <w:rPr>
          <w:rFonts w:hint="eastAsia"/>
        </w:rPr>
        <w:t>示例：</w:t>
      </w:r>
    </w:p>
    <w:p w14:paraId="0FF3AC4E" w14:textId="48479CF8" w:rsidR="00A47A5D" w:rsidRDefault="00A47A5D" w:rsidP="00536A81">
      <w:r>
        <w:tab/>
        <w:t>Index.jsp</w:t>
      </w:r>
    </w:p>
    <w:p w14:paraId="04A3DBD4" w14:textId="421CC3FE" w:rsidR="00A47A5D" w:rsidRDefault="00A47A5D" w:rsidP="00A47A5D">
      <w:pPr>
        <w:pStyle w:val="code"/>
        <w:rPr>
          <w:color w:val="595959" w:themeColor="text1" w:themeTint="A6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>"/myServlet/first"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1D35016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username</w:t>
      </w:r>
      <w:r>
        <w:rPr>
          <w:color w:val="000000"/>
        </w:rPr>
        <w:t xml:space="preserve">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"username"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58468E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password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"password"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595959" w:themeColor="text1" w:themeTint="A6"/>
        </w:rPr>
        <w:t xml:space="preserve"> </w:t>
      </w:r>
      <w:r>
        <w:rPr>
          <w:color w:val="000000"/>
        </w:rPr>
        <w:t>=</w:t>
      </w:r>
      <w:r>
        <w:rPr>
          <w:color w:val="595959" w:themeColor="text1" w:themeTint="A6"/>
        </w:rPr>
        <w:t xml:space="preserve"> </w:t>
      </w:r>
      <w:r>
        <w:t>"pwd"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3B9F3AA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"favor1"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favor1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5FC570A3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"favor2"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favor2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347EF9AD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"favor3"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favor3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063D413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>"</w:t>
      </w:r>
      <w:r>
        <w:rPr>
          <w:color w:val="008080"/>
        </w:rPr>
        <w:t>&gt;</w:t>
      </w:r>
    </w:p>
    <w:p w14:paraId="7E5DAD75" w14:textId="6C3DE2A9" w:rsidR="00A47A5D" w:rsidRDefault="00A47A5D" w:rsidP="00A47A5D">
      <w:pPr>
        <w:pStyle w:val="code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1D2D57DF" w14:textId="16ADD427" w:rsidR="00A47A5D" w:rsidRDefault="00A47A5D" w:rsidP="00A47A5D">
      <w:pPr>
        <w:pStyle w:val="code"/>
        <w:rPr>
          <w:color w:val="008080"/>
        </w:rPr>
      </w:pPr>
    </w:p>
    <w:p w14:paraId="25B0A24E" w14:textId="3A96FEFD" w:rsidR="00A47A5D" w:rsidRDefault="00A47A5D" w:rsidP="00A47A5D">
      <w:pPr>
        <w:pStyle w:val="code"/>
        <w:rPr>
          <w:color w:val="008080"/>
        </w:rPr>
      </w:pPr>
      <w:r>
        <w:rPr>
          <w:color w:val="008080"/>
        </w:rPr>
        <w:tab/>
        <w:t xml:space="preserve">MyServlet.java </w:t>
      </w:r>
      <w:r>
        <w:rPr>
          <w:rFonts w:hint="eastAsia"/>
          <w:color w:val="008080"/>
        </w:rPr>
        <w:t>——</w:t>
      </w:r>
      <w:r>
        <w:rPr>
          <w:color w:val="008080"/>
        </w:rPr>
        <w:t xml:space="preserve">  doPost</w:t>
      </w:r>
    </w:p>
    <w:p w14:paraId="09889DD6" w14:textId="041037F6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808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doPost(HttpServletRequest </w:t>
      </w:r>
      <w:r>
        <w:rPr>
          <w:color w:val="6A3E3E"/>
        </w:rPr>
        <w:t>req</w:t>
      </w:r>
      <w:r>
        <w:rPr>
          <w:color w:val="000000"/>
        </w:rPr>
        <w:t xml:space="preserve">, HttpServletResponse </w:t>
      </w:r>
      <w:r>
        <w:rPr>
          <w:color w:val="6A3E3E"/>
        </w:rPr>
        <w:t>resp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ServletException, IOException {</w:t>
      </w:r>
    </w:p>
    <w:p w14:paraId="591BD689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14:paraId="1C021DA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username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"username"</w:t>
      </w:r>
      <w:r>
        <w:rPr>
          <w:color w:val="000000"/>
        </w:rPr>
        <w:t>);</w:t>
      </w:r>
    </w:p>
    <w:p w14:paraId="1838B8B5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pwd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"pwd"</w:t>
      </w:r>
      <w:r>
        <w:rPr>
          <w:color w:val="000000"/>
        </w:rPr>
        <w:t>);</w:t>
      </w:r>
    </w:p>
    <w:p w14:paraId="5312C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username</w:t>
      </w:r>
      <w:r>
        <w:rPr>
          <w:color w:val="000000"/>
        </w:rPr>
        <w:t>);</w:t>
      </w:r>
    </w:p>
    <w:p w14:paraId="12BD9461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pwd</w:t>
      </w:r>
      <w:r>
        <w:rPr>
          <w:color w:val="000000"/>
        </w:rPr>
        <w:t>);</w:t>
      </w:r>
    </w:p>
    <w:p w14:paraId="0DF20177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err</w:t>
      </w:r>
      <w:r>
        <w:rPr>
          <w:color w:val="000000"/>
        </w:rPr>
        <w:t>.println(</w:t>
      </w:r>
      <w:r>
        <w:t>"---------------"</w:t>
      </w:r>
      <w:r>
        <w:rPr>
          <w:color w:val="000000"/>
        </w:rPr>
        <w:t>);</w:t>
      </w:r>
    </w:p>
    <w:p w14:paraId="182EFCD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 </w:t>
      </w:r>
      <w:r>
        <w:rPr>
          <w:color w:val="6A3E3E"/>
        </w:rPr>
        <w:t>strings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.getParameterValues(</w:t>
      </w:r>
      <w:r>
        <w:t>"favor"</w:t>
      </w:r>
      <w:r>
        <w:rPr>
          <w:color w:val="000000"/>
        </w:rPr>
        <w:t>);</w:t>
      </w:r>
    </w:p>
    <w:p w14:paraId="5DA75A76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(String </w:t>
      </w:r>
      <w:r>
        <w:rPr>
          <w:color w:val="6A3E3E"/>
        </w:rPr>
        <w:t>str</w:t>
      </w:r>
      <w:r>
        <w:rPr>
          <w:color w:val="000000"/>
        </w:rPr>
        <w:t>:</w:t>
      </w:r>
      <w:r>
        <w:rPr>
          <w:color w:val="6A3E3E"/>
        </w:rPr>
        <w:t>strings</w:t>
      </w:r>
      <w:r>
        <w:rPr>
          <w:color w:val="000000"/>
        </w:rPr>
        <w:t>) {</w:t>
      </w:r>
    </w:p>
    <w:p w14:paraId="78465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str</w:t>
      </w:r>
      <w:r>
        <w:rPr>
          <w:color w:val="000000"/>
        </w:rPr>
        <w:t>);</w:t>
      </w:r>
    </w:p>
    <w:p w14:paraId="3DD8EEC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DC102DB" w14:textId="464D9F90" w:rsidR="00A47A5D" w:rsidRDefault="00A47A5D" w:rsidP="00A47A5D">
      <w:pPr>
        <w:pStyle w:val="code"/>
      </w:pPr>
      <w:r>
        <w:rPr>
          <w:color w:val="000000"/>
        </w:rPr>
        <w:tab/>
        <w:t>}</w:t>
      </w:r>
    </w:p>
    <w:p w14:paraId="3F7C0719" w14:textId="2F31B3D0" w:rsidR="00536A81" w:rsidRDefault="00536A81" w:rsidP="00536A81"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控制跳转页面</w:t>
      </w:r>
    </w:p>
    <w:p w14:paraId="20CBF16E" w14:textId="6FE2178E" w:rsidR="00193ADA" w:rsidRDefault="00193AD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响应重定向方式，两次请求——客户端行为</w:t>
      </w:r>
    </w:p>
    <w:p w14:paraId="240A9AF8" w14:textId="70572332" w:rsidR="00193ADA" w:rsidRDefault="00193ADA" w:rsidP="00536A81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公司说不会，然后我去找</w:t>
      </w:r>
      <w:r>
        <w:rPr>
          <w:rFonts w:hint="eastAsia"/>
        </w:rPr>
        <w:t>B</w:t>
      </w:r>
      <w:r>
        <w:rPr>
          <w:rFonts w:hint="eastAsia"/>
        </w:rPr>
        <w:t>公司，完成后，我可以对外说是</w:t>
      </w:r>
      <w:r>
        <w:rPr>
          <w:rFonts w:hint="eastAsia"/>
        </w:rPr>
        <w:t>B</w:t>
      </w:r>
      <w:r>
        <w:rPr>
          <w:rFonts w:hint="eastAsia"/>
        </w:rPr>
        <w:t>公司帮我完成的。</w:t>
      </w:r>
    </w:p>
    <w:p w14:paraId="3CE4299A" w14:textId="053E4715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username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"username"</w:t>
      </w:r>
      <w:r w:rsidR="001713CC" w:rsidRPr="0075533C">
        <w:t>);</w:t>
      </w:r>
    </w:p>
    <w:p w14:paraId="181CD556" w14:textId="6B36C8C3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pwd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"pwd"</w:t>
      </w:r>
      <w:r w:rsidR="001713CC" w:rsidRPr="0075533C">
        <w:t>);</w:t>
      </w:r>
    </w:p>
    <w:p w14:paraId="2530F64C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</w:p>
    <w:p w14:paraId="626581F9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Pr="0075533C">
        <w:rPr>
          <w:b/>
          <w:bCs/>
          <w:color w:val="7F0055"/>
        </w:rPr>
        <w:t>if</w:t>
      </w:r>
      <w:r w:rsidRPr="0075533C">
        <w:t>(</w:t>
      </w:r>
      <w:r w:rsidRPr="0075533C">
        <w:rPr>
          <w:color w:val="6A3E3E"/>
        </w:rPr>
        <w:t>username</w:t>
      </w:r>
      <w:r w:rsidRPr="0075533C">
        <w:t>.</w:t>
      </w:r>
      <w:r w:rsidRPr="0075533C">
        <w:rPr>
          <w:u w:val="single"/>
        </w:rPr>
        <w:t>equalsIgnoreCase</w:t>
      </w:r>
      <w:r w:rsidRPr="0075533C">
        <w:t>(</w:t>
      </w:r>
      <w:r w:rsidRPr="0075533C">
        <w:rPr>
          <w:color w:val="2A00FF"/>
        </w:rPr>
        <w:t>"admin"</w:t>
      </w:r>
      <w:r w:rsidRPr="0075533C">
        <w:t>)&amp;&amp;</w:t>
      </w:r>
      <w:r w:rsidRPr="0075533C">
        <w:rPr>
          <w:color w:val="6A3E3E"/>
        </w:rPr>
        <w:t>pwd</w:t>
      </w:r>
      <w:r w:rsidRPr="0075533C">
        <w:t>.equalsIgnoreCase(</w:t>
      </w:r>
      <w:r w:rsidRPr="0075533C">
        <w:rPr>
          <w:color w:val="2A00FF"/>
        </w:rPr>
        <w:t>"admin"</w:t>
      </w:r>
      <w:r w:rsidRPr="0075533C">
        <w:t>)){</w:t>
      </w:r>
    </w:p>
    <w:p w14:paraId="6B38086B" w14:textId="06151742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"/myServlet/view/success.jsp"</w:t>
      </w:r>
      <w:r w:rsidR="001713CC" w:rsidRPr="0075533C">
        <w:t>);</w:t>
      </w:r>
    </w:p>
    <w:p w14:paraId="5FA7DE57" w14:textId="65040E86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>}</w:t>
      </w:r>
      <w:r w:rsidR="001713CC" w:rsidRPr="0075533C">
        <w:rPr>
          <w:b/>
          <w:bCs/>
          <w:color w:val="7F0055"/>
        </w:rPr>
        <w:t>else</w:t>
      </w:r>
      <w:r w:rsidR="001713CC" w:rsidRPr="0075533C">
        <w:t xml:space="preserve"> {</w:t>
      </w:r>
    </w:p>
    <w:p w14:paraId="460997FB" w14:textId="68E45C07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"/myServlet/view/fail.html"</w:t>
      </w:r>
      <w:r w:rsidR="001713CC" w:rsidRPr="0075533C">
        <w:t>);</w:t>
      </w:r>
    </w:p>
    <w:p w14:paraId="6FAF7763" w14:textId="41AB2C8A" w:rsidR="001713CC" w:rsidRDefault="0075533C" w:rsidP="0075533C">
      <w:pPr>
        <w:pStyle w:val="code"/>
      </w:pPr>
      <w:r w:rsidRPr="0075533C">
        <w:tab/>
      </w:r>
      <w:r w:rsidR="001713CC" w:rsidRPr="0075533C">
        <w:t>}</w:t>
      </w:r>
    </w:p>
    <w:p w14:paraId="5ED87343" w14:textId="6909C83E" w:rsidR="00193ADA" w:rsidRDefault="00193ADA" w:rsidP="00193ADA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请求转发，一次请求——服务器端行为。</w:t>
      </w:r>
    </w:p>
    <w:p w14:paraId="3753E983" w14:textId="4D27EF86" w:rsidR="00193ADA" w:rsidRDefault="00193ADA" w:rsidP="00193ADA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公司做不了，就外包给</w:t>
      </w:r>
      <w:r>
        <w:rPr>
          <w:rFonts w:hint="eastAsia"/>
        </w:rPr>
        <w:t>B</w:t>
      </w:r>
      <w:r>
        <w:rPr>
          <w:rFonts w:hint="eastAsia"/>
        </w:rPr>
        <w:t>公司，但是对我来说，我会对外称是</w:t>
      </w:r>
      <w:r>
        <w:rPr>
          <w:rFonts w:hint="eastAsia"/>
        </w:rPr>
        <w:t>A</w:t>
      </w:r>
      <w:r>
        <w:rPr>
          <w:rFonts w:hint="eastAsia"/>
        </w:rPr>
        <w:t>公司设计的，因为</w:t>
      </w:r>
      <w:r>
        <w:rPr>
          <w:rFonts w:hint="eastAsia"/>
        </w:rPr>
        <w:t>B</w:t>
      </w:r>
      <w:r>
        <w:rPr>
          <w:rFonts w:hint="eastAsia"/>
        </w:rPr>
        <w:t>公司对我是透明的。也就是说，请求转发时，</w:t>
      </w:r>
      <w:r>
        <w:rPr>
          <w:rFonts w:hint="eastAsia"/>
        </w:rPr>
        <w:t>URL</w:t>
      </w:r>
      <w:r>
        <w:rPr>
          <w:rFonts w:hint="eastAsia"/>
        </w:rPr>
        <w:t>地址并不会发生改变。</w:t>
      </w:r>
    </w:p>
    <w:p w14:paraId="3E383AD0" w14:textId="77777777" w:rsidR="0036259A" w:rsidRDefault="0036259A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r>
        <w:rPr>
          <w:color w:val="6A3E3E"/>
        </w:rPr>
        <w:t>username</w:t>
      </w:r>
      <w:r>
        <w:t>.equalsIgnoreCase(</w:t>
      </w:r>
      <w:r>
        <w:rPr>
          <w:color w:val="2A00FF"/>
        </w:rPr>
        <w:t>"admin"</w:t>
      </w:r>
      <w:r>
        <w:t>)&amp;&amp;</w:t>
      </w:r>
      <w:r>
        <w:rPr>
          <w:color w:val="6A3E3E"/>
        </w:rPr>
        <w:t>pwd</w:t>
      </w:r>
      <w:r>
        <w:t>.equalsIgnoreCase(</w:t>
      </w:r>
      <w:r>
        <w:rPr>
          <w:color w:val="2A00FF"/>
        </w:rPr>
        <w:t>"admin"</w:t>
      </w:r>
      <w:r>
        <w:t>)){</w:t>
      </w:r>
    </w:p>
    <w:p w14:paraId="0E351D53" w14:textId="27AAB671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  <w:r w:rsidR="0036259A">
        <w:rPr>
          <w:color w:val="3F7F5F"/>
        </w:rPr>
        <w:tab/>
      </w:r>
      <w:r w:rsidR="0036259A">
        <w:rPr>
          <w:color w:val="3F7F5F"/>
        </w:rPr>
        <w:tab/>
      </w:r>
    </w:p>
    <w:p w14:paraId="26B2B1E0" w14:textId="2BA00FD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//req.getRequestDispatcher("/view/fail.html").forward(</w:t>
      </w:r>
      <w:r w:rsidR="0036259A">
        <w:rPr>
          <w:color w:val="3F7F5F"/>
          <w:u w:val="single"/>
        </w:rPr>
        <w:t>req</w:t>
      </w:r>
      <w:r w:rsidR="0036259A">
        <w:rPr>
          <w:color w:val="3F7F5F"/>
        </w:rPr>
        <w:t xml:space="preserve">, </w:t>
      </w:r>
      <w:r w:rsidR="0036259A">
        <w:rPr>
          <w:color w:val="3F7F5F"/>
          <w:u w:val="single"/>
        </w:rPr>
        <w:t>resp</w:t>
      </w:r>
      <w:r w:rsidR="0036259A">
        <w:rPr>
          <w:color w:val="3F7F5F"/>
        </w:rPr>
        <w:t>);</w:t>
      </w:r>
    </w:p>
    <w:p w14:paraId="305EA51C" w14:textId="1E3B7660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39F0E8A2" w14:textId="2BFAC90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resp</w:t>
      </w:r>
      <w:r w:rsidR="0036259A">
        <w:t>.sendRedirect(</w:t>
      </w:r>
      <w:r w:rsidR="0036259A">
        <w:rPr>
          <w:color w:val="2A00FF"/>
        </w:rPr>
        <w:t>"/myServlet/view/success.jsp"</w:t>
      </w:r>
      <w:r w:rsidR="0036259A">
        <w:t>);</w:t>
      </w:r>
    </w:p>
    <w:p w14:paraId="6A1950F0" w14:textId="0798D12C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 w:rsidR="0036259A">
        <w:t>}</w:t>
      </w:r>
      <w:r w:rsidR="0036259A">
        <w:rPr>
          <w:b/>
          <w:bCs/>
          <w:color w:val="7F0055"/>
        </w:rPr>
        <w:t>else</w:t>
      </w:r>
      <w:r w:rsidR="0036259A">
        <w:t xml:space="preserve"> {</w:t>
      </w:r>
    </w:p>
    <w:p w14:paraId="6842E8F7" w14:textId="7703134A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</w:p>
    <w:p w14:paraId="69F04D81" w14:textId="465019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req</w:t>
      </w:r>
      <w:r w:rsidR="0036259A">
        <w:t>.getRequestDispatcher(</w:t>
      </w:r>
      <w:r w:rsidR="0036259A">
        <w:rPr>
          <w:color w:val="2A00FF"/>
        </w:rPr>
        <w:t>"/view/fail.html"</w:t>
      </w:r>
      <w:r w:rsidR="0036259A">
        <w:t>).forward(</w:t>
      </w:r>
      <w:r w:rsidR="0036259A">
        <w:rPr>
          <w:color w:val="6A3E3E"/>
        </w:rPr>
        <w:t>req</w:t>
      </w:r>
      <w:r w:rsidR="0036259A">
        <w:t xml:space="preserve">, </w:t>
      </w:r>
      <w:r w:rsidR="0036259A">
        <w:rPr>
          <w:color w:val="6A3E3E"/>
        </w:rPr>
        <w:t>resp</w:t>
      </w:r>
      <w:r w:rsidR="0036259A">
        <w:t>);</w:t>
      </w:r>
    </w:p>
    <w:p w14:paraId="42DA3EC8" w14:textId="4A46C194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49A74E3B" w14:textId="1D94E5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//resp.sendRedirect("/myServlet/view/fail.html");</w:t>
      </w:r>
    </w:p>
    <w:p w14:paraId="101CBE00" w14:textId="15A60D71" w:rsidR="0036259A" w:rsidRDefault="006A62D7" w:rsidP="006A62D7">
      <w:pPr>
        <w:pStyle w:val="code"/>
      </w:pPr>
      <w:r>
        <w:tab/>
      </w:r>
      <w:r w:rsidR="0036259A">
        <w:t>}</w:t>
      </w:r>
    </w:p>
    <w:p w14:paraId="1E5E71B5" w14:textId="43DEA83F" w:rsidR="00D4526F" w:rsidRDefault="00D4526F" w:rsidP="00D4526F">
      <w:pPr>
        <w:pStyle w:val="4"/>
      </w:pPr>
      <w:r>
        <w:rPr>
          <w:rFonts w:hint="eastAsia"/>
        </w:rPr>
        <w:lastRenderedPageBreak/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的生命周期</w:t>
      </w:r>
    </w:p>
    <w:p w14:paraId="4FE943AA" w14:textId="484F21EF" w:rsidR="00D4526F" w:rsidRPr="0075533C" w:rsidRDefault="00D4526F" w:rsidP="006A62D7">
      <w:pPr>
        <w:pStyle w:val="code"/>
      </w:pPr>
      <w:r>
        <w:rPr>
          <w:rFonts w:hint="eastAsia"/>
          <w:noProof/>
        </w:rPr>
        <w:drawing>
          <wp:inline distT="0" distB="0" distL="0" distR="0" wp14:anchorId="732B36B9" wp14:editId="01EBA615">
            <wp:extent cx="5895975" cy="3343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61E" w14:textId="2A8A5D90" w:rsidR="00DE50E8" w:rsidRDefault="004D1962" w:rsidP="00DE50E8">
      <w:pPr>
        <w:pStyle w:val="3"/>
      </w:pPr>
      <w:r>
        <w:rPr>
          <w:rFonts w:hint="eastAsia"/>
        </w:rPr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193434E8" w14:textId="0D757917" w:rsidR="008E692E" w:rsidRDefault="008E692E" w:rsidP="003535BB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中的概念</w:t>
      </w:r>
    </w:p>
    <w:p w14:paraId="6EB31E0D" w14:textId="506CB5A5" w:rsidR="008E692E" w:rsidRDefault="008E692E" w:rsidP="008E692E">
      <w:r>
        <w:tab/>
      </w:r>
      <w:r>
        <w:rPr>
          <w:rFonts w:hint="eastAsia"/>
        </w:rPr>
        <w:t>从本质上说，</w:t>
      </w:r>
      <w:r>
        <w:rPr>
          <w:rFonts w:hint="eastAsia"/>
        </w:rPr>
        <w:t>JSP</w:t>
      </w:r>
      <w:r>
        <w:rPr>
          <w:rFonts w:hint="eastAsia"/>
        </w:rPr>
        <w:t>也是一个</w:t>
      </w:r>
      <w:r>
        <w:rPr>
          <w:rFonts w:hint="eastAsia"/>
        </w:rPr>
        <w:t>Servlet</w:t>
      </w:r>
      <w:r>
        <w:rPr>
          <w:rFonts w:hint="eastAsia"/>
        </w:rPr>
        <w:t>，只是</w:t>
      </w:r>
      <w:r>
        <w:rPr>
          <w:rFonts w:hint="eastAsia"/>
        </w:rPr>
        <w:t>JSP</w:t>
      </w:r>
      <w:r>
        <w:rPr>
          <w:rFonts w:hint="eastAsia"/>
        </w:rPr>
        <w:t>是实现</w:t>
      </w:r>
      <w:r>
        <w:rPr>
          <w:rFonts w:hint="eastAsia"/>
        </w:rPr>
        <w:t>view</w:t>
      </w:r>
      <w:r>
        <w:rPr>
          <w:rFonts w:hint="eastAsia"/>
        </w:rPr>
        <w:t>部分，</w:t>
      </w:r>
      <w:r>
        <w:rPr>
          <w:rFonts w:hint="eastAsia"/>
        </w:rPr>
        <w:t>Servlet</w:t>
      </w:r>
      <w:r>
        <w:rPr>
          <w:rFonts w:hint="eastAsia"/>
        </w:rPr>
        <w:t>是实现逻辑控制部分。</w:t>
      </w:r>
    </w:p>
    <w:p w14:paraId="75814E8F" w14:textId="0EA8DC24" w:rsidR="008E692E" w:rsidRDefault="008E692E" w:rsidP="008E692E">
      <w:r>
        <w:tab/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。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HTML+java</w:t>
      </w:r>
      <w:r>
        <w:rPr>
          <w:rFonts w:hint="eastAsia"/>
        </w:rPr>
        <w:t>代码</w:t>
      </w:r>
    </w:p>
    <w:p w14:paraId="7F12090C" w14:textId="154B1B75" w:rsidR="008E692E" w:rsidRDefault="008E692E" w:rsidP="008E692E">
      <w:r>
        <w:tab/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中主要有两个元素：</w:t>
      </w:r>
    </w:p>
    <w:p w14:paraId="7D691FF5" w14:textId="7377D5EE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脚本元素：</w:t>
      </w:r>
      <w:r>
        <w:rPr>
          <w:rFonts w:hint="eastAsia"/>
        </w:rPr>
        <w:t xml:space="preserve"> &lt;</w:t>
      </w:r>
      <w:r>
        <w:t xml:space="preserve">%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</w:p>
    <w:p w14:paraId="575710E8" w14:textId="04B5F303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表达式：</w:t>
      </w:r>
      <w:r>
        <w:rPr>
          <w:rFonts w:hint="eastAsia"/>
        </w:rPr>
        <w:t>&lt;%</w:t>
      </w:r>
      <w:r>
        <w:t xml:space="preserve">=  </w:t>
      </w:r>
      <w:r>
        <w:rPr>
          <w:rFonts w:hint="eastAsia"/>
        </w:rPr>
        <w:t>需要输出的内容</w:t>
      </w:r>
      <w:r>
        <w:rPr>
          <w:rFonts w:hint="eastAsia"/>
        </w:rPr>
        <w:t xml:space="preserve"> %&gt;</w:t>
      </w:r>
    </w:p>
    <w:p w14:paraId="46022E50" w14:textId="4B56D5B9" w:rsidR="003535BB" w:rsidRDefault="003535BB" w:rsidP="008E692E">
      <w:r>
        <w:rPr>
          <w:rFonts w:hint="eastAsia"/>
        </w:rPr>
        <w:t>示例：</w:t>
      </w:r>
    </w:p>
    <w:p w14:paraId="1FDD97F7" w14:textId="226B656D" w:rsidR="003535BB" w:rsidRDefault="003535BB" w:rsidP="003535BB">
      <w:pPr>
        <w:pStyle w:val="code"/>
        <w:rPr>
          <w:color w:val="595959" w:themeColor="text1" w:themeTint="A6"/>
        </w:rPr>
      </w:pPr>
      <w:r>
        <w:tab/>
        <w:t xml:space="preserve">&lt;!-- </w:t>
      </w:r>
      <w:r>
        <w:t>在</w:t>
      </w:r>
      <w:r>
        <w:rPr>
          <w:u w:val="single"/>
        </w:rPr>
        <w:t>jsp</w:t>
      </w:r>
      <w:r>
        <w:t>中显示</w:t>
      </w:r>
      <w:r>
        <w:t>10</w:t>
      </w:r>
      <w:r>
        <w:t>个</w:t>
      </w:r>
      <w:r>
        <w:rPr>
          <w:u w:val="single"/>
        </w:rPr>
        <w:t>checkbox</w:t>
      </w:r>
      <w:r>
        <w:t>，使用</w:t>
      </w:r>
      <w:r>
        <w:rPr>
          <w:u w:val="single"/>
        </w:rPr>
        <w:t>jsp</w:t>
      </w:r>
      <w:r>
        <w:t>中的脚本以及表达式</w:t>
      </w:r>
      <w:r>
        <w:t xml:space="preserve"> --&gt;</w:t>
      </w:r>
    </w:p>
    <w:p w14:paraId="131BA817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b/>
          <w:bCs/>
          <w:color w:val="7F0055"/>
        </w:rPr>
        <w:t>for</w:t>
      </w:r>
      <w:r>
        <w:rPr>
          <w:color w:val="000000"/>
        </w:rPr>
        <w:t>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0;i&lt;10;i++){ </w:t>
      </w:r>
      <w:r>
        <w:rPr>
          <w:color w:val="BF5F3F"/>
        </w:rPr>
        <w:t>%&gt;</w:t>
      </w:r>
    </w:p>
    <w:p w14:paraId="270C272A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"checkbox"</w:t>
      </w:r>
      <w:r>
        <w:rPr>
          <w:color w:val="008080"/>
        </w:rPr>
        <w:t>&gt;</w:t>
      </w:r>
      <w:r>
        <w:rPr>
          <w:color w:val="000000"/>
        </w:rPr>
        <w:t xml:space="preserve"> </w:t>
      </w:r>
      <w:r>
        <w:rPr>
          <w:color w:val="BF5F3F"/>
        </w:rPr>
        <w:t>&lt;%=</w:t>
      </w:r>
      <w:r>
        <w:rPr>
          <w:color w:val="000000"/>
        </w:rPr>
        <w:t xml:space="preserve">i </w:t>
      </w:r>
      <w:r>
        <w:rPr>
          <w:color w:val="BF5F3F"/>
        </w:rPr>
        <w:t>%&gt;</w:t>
      </w:r>
    </w:p>
    <w:p w14:paraId="5D51F11F" w14:textId="42CFB363" w:rsidR="003535BB" w:rsidRDefault="003535BB" w:rsidP="003535BB">
      <w:pPr>
        <w:pStyle w:val="code"/>
        <w:rPr>
          <w:color w:val="BF5F3F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color w:val="000000"/>
        </w:rPr>
        <w:t xml:space="preserve">} </w:t>
      </w:r>
      <w:r>
        <w:rPr>
          <w:color w:val="BF5F3F"/>
        </w:rPr>
        <w:t>%&gt;</w:t>
      </w:r>
    </w:p>
    <w:p w14:paraId="3521A532" w14:textId="1DA4EEA7" w:rsidR="003535BB" w:rsidRDefault="003535BB" w:rsidP="003535BB">
      <w:pPr>
        <w:pStyle w:val="code"/>
        <w:rPr>
          <w:color w:val="BF5F3F"/>
        </w:rPr>
      </w:pPr>
    </w:p>
    <w:p w14:paraId="5B643CCE" w14:textId="68451EF3" w:rsidR="003535BB" w:rsidRDefault="003535BB" w:rsidP="003535BB">
      <w:pPr>
        <w:pStyle w:val="4"/>
      </w:pPr>
      <w:r>
        <w:rPr>
          <w:rFonts w:hint="eastAsia"/>
        </w:rPr>
        <w:lastRenderedPageBreak/>
        <w:t>4.2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中的内置对象</w:t>
      </w:r>
    </w:p>
    <w:p w14:paraId="3EC1335F" w14:textId="65F2AA3D" w:rsidR="003535BB" w:rsidRDefault="00BA09F2" w:rsidP="00BA09F2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认识</w:t>
      </w:r>
      <w:r>
        <w:rPr>
          <w:rFonts w:hint="eastAsia"/>
        </w:rPr>
        <w:t>JSP</w:t>
      </w:r>
      <w:r>
        <w:rPr>
          <w:rFonts w:hint="eastAsia"/>
        </w:rPr>
        <w:t>中的九大内置对象</w:t>
      </w:r>
    </w:p>
    <w:p w14:paraId="2979CFF6" w14:textId="366018D0" w:rsidR="00BA09F2" w:rsidRDefault="00BA09F2" w:rsidP="003535BB">
      <w:r>
        <w:rPr>
          <w:noProof/>
        </w:rPr>
        <w:drawing>
          <wp:inline distT="0" distB="0" distL="0" distR="0" wp14:anchorId="2518A7E0" wp14:editId="5C03361A">
            <wp:extent cx="5904230" cy="2757805"/>
            <wp:effectExtent l="0" t="0" r="12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20D" w14:textId="20B3E38F" w:rsidR="00BA09F2" w:rsidRDefault="00BA09F2" w:rsidP="00BA09F2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中的常用内置对象详解</w:t>
      </w:r>
    </w:p>
    <w:p w14:paraId="302DB01B" w14:textId="239F8BCB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request</w:t>
      </w:r>
      <w:r w:rsidR="002B380E">
        <w:rPr>
          <w:rFonts w:hint="eastAsia"/>
        </w:rPr>
        <w:t>，从上表中可以看出，</w:t>
      </w:r>
      <w:r w:rsidR="002B380E">
        <w:rPr>
          <w:rFonts w:hint="eastAsia"/>
        </w:rPr>
        <w:t>request</w:t>
      </w:r>
      <w:r w:rsidR="002B380E">
        <w:rPr>
          <w:rFonts w:hint="eastAsia"/>
        </w:rPr>
        <w:t>对象是来自</w:t>
      </w:r>
      <w:r w:rsidR="002B380E">
        <w:rPr>
          <w:rFonts w:hint="eastAsia"/>
        </w:rPr>
        <w:t>javax</w:t>
      </w:r>
      <w:r w:rsidR="002B380E">
        <w:t>.http.H</w:t>
      </w:r>
      <w:r w:rsidR="002B380E">
        <w:rPr>
          <w:rFonts w:hint="eastAsia"/>
        </w:rPr>
        <w:t>ttpServletRequest</w:t>
      </w:r>
      <w:r w:rsidR="002B380E">
        <w:rPr>
          <w:rFonts w:hint="eastAsia"/>
        </w:rPr>
        <w:t>类的。</w:t>
      </w:r>
    </w:p>
    <w:p w14:paraId="5244D67A" w14:textId="26D40433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response</w:t>
      </w:r>
    </w:p>
    <w:p w14:paraId="2EB1EA80" w14:textId="0CB8A821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session</w:t>
      </w:r>
    </w:p>
    <w:p w14:paraId="2316BFD3" w14:textId="3D73E85E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application</w:t>
      </w:r>
    </w:p>
    <w:p w14:paraId="22A63BD0" w14:textId="67C00122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pageContext</w:t>
      </w:r>
    </w:p>
    <w:p w14:paraId="5B1800E8" w14:textId="5829B122" w:rsidR="003535BB" w:rsidRDefault="003535BB" w:rsidP="003535BB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之间传递数据</w:t>
      </w:r>
    </w:p>
    <w:p w14:paraId="527D4436" w14:textId="5B50BD46" w:rsidR="003535BB" w:rsidRDefault="003535BB" w:rsidP="003535BB"/>
    <w:p w14:paraId="60583BC3" w14:textId="2B7456EC" w:rsidR="003535BB" w:rsidRDefault="003535BB" w:rsidP="002B380E">
      <w:pPr>
        <w:pStyle w:val="4"/>
      </w:pPr>
      <w:r>
        <w:rPr>
          <w:rFonts w:hint="eastAsia"/>
        </w:rPr>
        <w:lastRenderedPageBreak/>
        <w:t>4.4</w:t>
      </w:r>
      <w:r>
        <w:t xml:space="preserve">  </w:t>
      </w:r>
      <w:r w:rsidR="002B380E">
        <w:rPr>
          <w:rFonts w:hint="eastAsia"/>
        </w:rPr>
        <w:t>JSP</w:t>
      </w:r>
      <w:r w:rsidR="002B380E">
        <w:rPr>
          <w:rFonts w:hint="eastAsia"/>
        </w:rPr>
        <w:t>的自定义标签库</w:t>
      </w:r>
    </w:p>
    <w:p w14:paraId="293765EA" w14:textId="57B02606" w:rsidR="002B380E" w:rsidRDefault="002B380E" w:rsidP="002B380E">
      <w:pPr>
        <w:pStyle w:val="4"/>
      </w:pP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1BAF88ED" w14:textId="195EA6BC" w:rsidR="002B380E" w:rsidRPr="002B380E" w:rsidRDefault="002B380E" w:rsidP="002B380E">
      <w:pPr>
        <w:pStyle w:val="4"/>
      </w:pPr>
      <w:r>
        <w:rPr>
          <w:rFonts w:hint="eastAsia"/>
        </w:rPr>
        <w:t>4.6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JSTL</w:t>
      </w:r>
    </w:p>
    <w:p w14:paraId="641F5FA7" w14:textId="027B08D1" w:rsidR="00DE50E8" w:rsidRDefault="00E62EEB" w:rsidP="00DE50E8">
      <w:pPr>
        <w:pStyle w:val="2"/>
      </w:pPr>
      <w:r>
        <w:rPr>
          <w:rFonts w:hint="eastAsia"/>
        </w:rPr>
        <w:t>第三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22A572F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7CB446E8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2B1127D8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4C326328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384343BD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078A7C76" w14:textId="77777777" w:rsidR="00DE50E8" w:rsidRPr="008D39D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t>Templet</w:t>
      </w:r>
    </w:p>
    <w:p w14:paraId="5F185A0A" w14:textId="77777777" w:rsidR="00DE50E8" w:rsidRPr="008D39D1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44431583" w14:textId="0C319BAB" w:rsidR="00DE50E8" w:rsidRDefault="00E62EEB" w:rsidP="00DE50E8">
      <w:pPr>
        <w:pStyle w:val="2"/>
      </w:pPr>
      <w:r>
        <w:rPr>
          <w:rFonts w:hint="eastAsia"/>
        </w:rPr>
        <w:t>第四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MVC</w:t>
      </w:r>
      <w:r w:rsidR="00DE50E8">
        <w:rPr>
          <w:rFonts w:hint="eastAsia"/>
        </w:rPr>
        <w:t>精通</w:t>
      </w:r>
    </w:p>
    <w:p w14:paraId="5C9D214C" w14:textId="79D3AD6F" w:rsidR="00DE50E8" w:rsidRDefault="00DE50E8" w:rsidP="008E15BF">
      <w:pPr>
        <w:pStyle w:val="3"/>
        <w:numPr>
          <w:ilvl w:val="0"/>
          <w:numId w:val="37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1FA0848C" w14:textId="19B5D603" w:rsidR="008E15BF" w:rsidRPr="008E15BF" w:rsidRDefault="008E15BF" w:rsidP="008E15BF">
      <w:pPr>
        <w:pStyle w:val="code"/>
      </w:pPr>
      <w:r>
        <w:rPr>
          <w:noProof/>
        </w:rPr>
        <w:drawing>
          <wp:inline distT="0" distB="0" distL="0" distR="0" wp14:anchorId="6FDFEDB4" wp14:editId="265DC2F7">
            <wp:extent cx="5904230" cy="2719070"/>
            <wp:effectExtent l="0" t="0" r="127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r>
        <w:t>2.1  handlerMapping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6BD512B0" w:rsidR="00DE50E8" w:rsidRDefault="00E62EEB" w:rsidP="00DE50E8">
      <w:pPr>
        <w:pStyle w:val="2"/>
      </w:pPr>
      <w:r>
        <w:rPr>
          <w:rFonts w:hint="eastAsia"/>
        </w:rPr>
        <w:t>第五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MyBatis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5470C942" w14:textId="3E014AD5" w:rsidR="00DE50E8" w:rsidRDefault="00DE50E8" w:rsidP="00A72C12">
      <w:pPr>
        <w:pStyle w:val="3"/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4D446977" w14:textId="04140B30" w:rsidR="00A72C12" w:rsidRDefault="00A72C12" w:rsidP="00A72C12">
      <w:pPr>
        <w:pStyle w:val="4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架构图</w:t>
      </w:r>
    </w:p>
    <w:p w14:paraId="548EDBB6" w14:textId="77777777" w:rsidR="00A72C12" w:rsidRPr="00A72C12" w:rsidRDefault="00A72C12" w:rsidP="00A72C12">
      <w:pPr>
        <w:pStyle w:val="afff1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78FBB06" wp14:editId="300689DB">
            <wp:extent cx="5762625" cy="3209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262" w14:textId="77777777" w:rsidR="00A72C12" w:rsidRPr="00A72C12" w:rsidRDefault="00A72C12" w:rsidP="00A72C12"/>
    <w:p w14:paraId="14AC6F93" w14:textId="7E9493AB" w:rsidR="00A72C12" w:rsidRDefault="00A72C12" w:rsidP="00A72C12">
      <w:pPr>
        <w:pStyle w:val="4"/>
      </w:pPr>
      <w:r>
        <w:rPr>
          <w:rFonts w:hint="eastAsia"/>
        </w:rPr>
        <w:lastRenderedPageBreak/>
        <w:t>1.2</w:t>
      </w:r>
      <w:r>
        <w:t xml:space="preserve">  </w:t>
      </w:r>
      <w:r>
        <w:rPr>
          <w:rFonts w:hint="eastAsia"/>
        </w:rPr>
        <w:t>MyBatis</w:t>
      </w:r>
      <w:r>
        <w:rPr>
          <w:rFonts w:hint="eastAsia"/>
        </w:rPr>
        <w:t>运行流程</w:t>
      </w:r>
    </w:p>
    <w:p w14:paraId="28D2D330" w14:textId="7318B6C9" w:rsidR="00A72C12" w:rsidRDefault="00A72C12" w:rsidP="00A72C12">
      <w:pPr>
        <w:jc w:val="center"/>
      </w:pPr>
      <w:r>
        <w:rPr>
          <w:noProof/>
        </w:rPr>
        <w:drawing>
          <wp:inline distT="0" distB="0" distL="0" distR="0" wp14:anchorId="37F86857" wp14:editId="4FC7A992">
            <wp:extent cx="5029200" cy="4619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0C1" w14:textId="6C05C7C8" w:rsidR="00A72C12" w:rsidRDefault="00A72C12" w:rsidP="00A72C12">
      <w:pPr>
        <w:pStyle w:val="4"/>
      </w:pPr>
      <w:r>
        <w:t xml:space="preserve">1.3  </w:t>
      </w:r>
      <w:r>
        <w:rPr>
          <w:rFonts w:hint="eastAsia"/>
        </w:rPr>
        <w:t>MyBatis</w:t>
      </w:r>
      <w:r>
        <w:rPr>
          <w:rFonts w:hint="eastAsia"/>
        </w:rPr>
        <w:t>的增删改查</w:t>
      </w:r>
    </w:p>
    <w:p w14:paraId="7F51902F" w14:textId="51C41E8A" w:rsidR="005E0B20" w:rsidRPr="005E0B20" w:rsidRDefault="005E0B20" w:rsidP="005E0B20">
      <w:pPr>
        <w:pStyle w:val="code"/>
        <w:ind w:firstLineChars="100" w:firstLine="220"/>
        <w:rPr>
          <w:rFonts w:hint="eastAsia"/>
        </w:rPr>
      </w:pPr>
      <w:hyperlink r:id="rId74" w:history="1">
        <w:r w:rsidRPr="005B73EE">
          <w:rPr>
            <w:rStyle w:val="afb"/>
          </w:rPr>
          <w:t>http://www.cnblogs.com/woshimrf/p/5651966.html</w:t>
        </w:r>
      </w:hyperlink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示例</w:t>
      </w:r>
    </w:p>
    <w:p w14:paraId="52FCB0B4" w14:textId="77019DB4" w:rsidR="00A745E6" w:rsidRDefault="00A745E6" w:rsidP="00A745E6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需求</w:t>
      </w:r>
    </w:p>
    <w:p w14:paraId="140BF70F" w14:textId="579C1A76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查询用户</w:t>
      </w:r>
    </w:p>
    <w:p w14:paraId="40A46532" w14:textId="6E5324A2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</w:t>
      </w:r>
    </w:p>
    <w:p w14:paraId="07BFD2CE" w14:textId="01F19D60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增加操作</w:t>
      </w:r>
    </w:p>
    <w:p w14:paraId="3D4E5331" w14:textId="742C0D1F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更新操作</w:t>
      </w:r>
    </w:p>
    <w:p w14:paraId="14ED8A5C" w14:textId="182D673C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删除操作</w:t>
      </w:r>
    </w:p>
    <w:p w14:paraId="696E472D" w14:textId="51777F4C" w:rsidR="00A745E6" w:rsidRDefault="00A745E6" w:rsidP="00A745E6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环境</w:t>
      </w:r>
    </w:p>
    <w:p w14:paraId="705B57D4" w14:textId="2A644E9C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环境，</w:t>
      </w:r>
      <w:r>
        <w:rPr>
          <w:rFonts w:hint="eastAsia"/>
        </w:rPr>
        <w:t>jdk8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IDEA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ven</w:t>
      </w:r>
    </w:p>
    <w:p w14:paraId="616AC79D" w14:textId="20E8021D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环境，</w:t>
      </w:r>
      <w:r>
        <w:rPr>
          <w:rFonts w:hint="eastAsia"/>
        </w:rPr>
        <w:t>mybatis.</w:t>
      </w:r>
      <w:r>
        <w:t>jar</w:t>
      </w:r>
      <w:r>
        <w:rPr>
          <w:rFonts w:hint="eastAsia"/>
        </w:rPr>
        <w:t>以及其依赖包</w:t>
      </w:r>
    </w:p>
    <w:p w14:paraId="7FA5C3E9" w14:textId="27D58935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环境，</w:t>
      </w:r>
      <w:r>
        <w:rPr>
          <w:rFonts w:hint="eastAsia"/>
        </w:rPr>
        <w:t>mysql-connect.</w:t>
      </w:r>
      <w:r>
        <w:t>jar</w:t>
      </w:r>
      <w:r w:rsidR="00772726">
        <w:rPr>
          <w:rFonts w:hint="eastAsia"/>
        </w:rPr>
        <w:t>以及其依赖包</w:t>
      </w:r>
    </w:p>
    <w:p w14:paraId="45FD7FFC" w14:textId="159A1AC4" w:rsidR="00772726" w:rsidRDefault="00772726" w:rsidP="00F526D1">
      <w:pPr>
        <w:pStyle w:val="5"/>
      </w:pPr>
      <w:r>
        <w:rPr>
          <w:rFonts w:hint="eastAsia"/>
        </w:rPr>
        <w:t>1.3.3</w:t>
      </w:r>
      <w:r>
        <w:t xml:space="preserve">  </w:t>
      </w:r>
      <w:r w:rsidR="00F526D1">
        <w:rPr>
          <w:rFonts w:hint="eastAsia"/>
        </w:rPr>
        <w:t>Log4j</w:t>
      </w:r>
      <w:r w:rsidR="00F526D1">
        <w:t>.properties</w:t>
      </w:r>
    </w:p>
    <w:p w14:paraId="7EDFD4B1" w14:textId="44E8D33A" w:rsidR="00DB2243" w:rsidRDefault="00DB2243" w:rsidP="00F526D1">
      <w:pPr>
        <w:pStyle w:val="code"/>
      </w:pPr>
      <w:r>
        <w:t>#</w:t>
      </w:r>
      <w:r>
        <w:rPr>
          <w:rFonts w:hint="eastAsia"/>
        </w:rPr>
        <w:t>开发环境设为</w:t>
      </w:r>
      <w:r>
        <w:rPr>
          <w:rFonts w:hint="eastAsia"/>
        </w:rPr>
        <w:t>DEBUG</w:t>
      </w:r>
      <w:r>
        <w:rPr>
          <w:rFonts w:hint="eastAsia"/>
        </w:rPr>
        <w:t>，生产环境</w:t>
      </w:r>
      <w:r>
        <w:rPr>
          <w:rFonts w:hint="eastAsia"/>
        </w:rPr>
        <w:t>INFO</w:t>
      </w:r>
      <w:r>
        <w:rPr>
          <w:rFonts w:hint="eastAsia"/>
        </w:rPr>
        <w:t>或这</w:t>
      </w:r>
      <w:r>
        <w:rPr>
          <w:rFonts w:hint="eastAsia"/>
        </w:rPr>
        <w:t>ERROR</w:t>
      </w:r>
    </w:p>
    <w:p w14:paraId="49B82B96" w14:textId="740F0280" w:rsidR="00F526D1" w:rsidRDefault="00F526D1" w:rsidP="00F526D1">
      <w:pPr>
        <w:pStyle w:val="code"/>
        <w:rPr>
          <w:rFonts w:hint="eastAsia"/>
        </w:rPr>
      </w:pPr>
      <w:r>
        <w:t>log4j.rootLogger=DEBUG,stdout</w:t>
      </w:r>
    </w:p>
    <w:p w14:paraId="396D047E" w14:textId="77777777" w:rsidR="00F526D1" w:rsidRDefault="00F526D1" w:rsidP="00F526D1">
      <w:pPr>
        <w:pStyle w:val="code"/>
      </w:pPr>
      <w:r>
        <w:t>log4j.appender.A1=org.apache.log4j.ConsoleAppender</w:t>
      </w:r>
    </w:p>
    <w:p w14:paraId="11BB22B2" w14:textId="77777777" w:rsidR="00F526D1" w:rsidRDefault="00F526D1" w:rsidP="00F526D1">
      <w:pPr>
        <w:pStyle w:val="code"/>
      </w:pPr>
      <w:r>
        <w:t>log4j.appender.A1.layout=org.apache.log4j.PatternLayout</w:t>
      </w:r>
    </w:p>
    <w:p w14:paraId="540199D8" w14:textId="15C8B8D0" w:rsidR="00F526D1" w:rsidRDefault="00F526D1" w:rsidP="00F526D1">
      <w:pPr>
        <w:pStyle w:val="code"/>
      </w:pPr>
      <w:r>
        <w:t>log4j.appender.A1.layout.ConversionPattern=%5p [%t] - %m%n</w:t>
      </w:r>
    </w:p>
    <w:p w14:paraId="5066C25A" w14:textId="6FB418F2" w:rsidR="007E1C1C" w:rsidRDefault="007E1C1C" w:rsidP="00F526D1">
      <w:pPr>
        <w:pStyle w:val="code"/>
      </w:pPr>
    </w:p>
    <w:p w14:paraId="6B2DF4B2" w14:textId="4707919A" w:rsidR="007E1C1C" w:rsidRDefault="007E1C1C" w:rsidP="000E188F">
      <w:pPr>
        <w:pStyle w:val="5"/>
      </w:pPr>
      <w:r>
        <w:rPr>
          <w:rFonts w:hint="eastAsia"/>
        </w:rPr>
        <w:t>1.3.4</w:t>
      </w:r>
      <w:r>
        <w:t xml:space="preserve">  </w:t>
      </w:r>
      <w:r w:rsidR="000E188F">
        <w:rPr>
          <w:rFonts w:hint="eastAsia"/>
        </w:rPr>
        <w:t>maven</w:t>
      </w:r>
      <w:r w:rsidR="000E188F">
        <w:rPr>
          <w:rFonts w:hint="eastAsia"/>
        </w:rPr>
        <w:t>依赖包</w:t>
      </w:r>
    </w:p>
    <w:p w14:paraId="792AD89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14:paraId="7BC38C7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https://mvnrepository.com/artifact/junit/junit --&gt;</w:t>
      </w:r>
    </w:p>
    <w:p w14:paraId="17F198D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A8031B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2FFFE4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1CA46C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4.12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480B06F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6A17A33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4B39FCAF" w14:textId="201FB7CD" w:rsidR="00E5376D" w:rsidRDefault="00E5376D" w:rsidP="000E188F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</w:p>
    <w:p w14:paraId="2261D577" w14:textId="77777777" w:rsidR="00E5376D" w:rsidRDefault="00E5376D" w:rsidP="000E188F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&lt;</w:t>
      </w:r>
      <w:r>
        <w:rPr>
          <w:color w:val="000000"/>
        </w:rPr>
        <w:t xml:space="preserve">-- </w:t>
      </w:r>
      <w:r>
        <w:rPr>
          <w:rFonts w:hint="eastAsia"/>
          <w:color w:val="000000"/>
        </w:rPr>
        <w:t>mysql</w:t>
      </w:r>
      <w:r>
        <w:rPr>
          <w:color w:val="000000"/>
        </w:rPr>
        <w:t>5</w:t>
      </w:r>
      <w:r>
        <w:rPr>
          <w:rFonts w:hint="eastAsia"/>
          <w:color w:val="000000"/>
        </w:rPr>
        <w:t>与</w:t>
      </w:r>
      <w:r>
        <w:rPr>
          <w:rFonts w:hint="eastAsia"/>
          <w:color w:val="000000"/>
        </w:rPr>
        <w:t>mysql6</w:t>
      </w:r>
      <w:r>
        <w:rPr>
          <w:rFonts w:hint="eastAsia"/>
          <w:color w:val="000000"/>
        </w:rPr>
        <w:t>的区别，</w:t>
      </w:r>
      <w:r>
        <w:rPr>
          <w:rFonts w:hint="eastAsia"/>
          <w:color w:val="000000"/>
        </w:rPr>
        <w:t>com</w:t>
      </w:r>
      <w:r>
        <w:rPr>
          <w:color w:val="000000"/>
        </w:rPr>
        <w:t>.mysql.jdbc.Driver</w:t>
      </w:r>
    </w:p>
    <w:p w14:paraId="07E152E3" w14:textId="0B489F7B" w:rsidR="00E5376D" w:rsidRDefault="00E5376D" w:rsidP="000E188F">
      <w:pPr>
        <w:pStyle w:val="code"/>
        <w:rPr>
          <w:rFonts w:hint="eastAsia"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Com.mysql.cj.jdbc.Driver</w:t>
      </w:r>
    </w:p>
    <w:p w14:paraId="7BDB0943" w14:textId="0341A19A" w:rsidR="00E5376D" w:rsidRPr="00E5376D" w:rsidRDefault="00E5376D" w:rsidP="00E5376D">
      <w:pPr>
        <w:pStyle w:val="code"/>
        <w:ind w:firstLineChars="700" w:firstLine="1540"/>
        <w:rPr>
          <w:rFonts w:hint="eastAsia"/>
          <w:color w:val="000000"/>
        </w:rPr>
      </w:pPr>
      <w:r>
        <w:rPr>
          <w:color w:val="000000"/>
        </w:rPr>
        <w:t>--&gt;</w:t>
      </w:r>
    </w:p>
    <w:p w14:paraId="018D178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CCB9C4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A376FF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BD02F96" w14:textId="7DD3D702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 w:rsidR="00E5376D">
        <w:rPr>
          <w:rFonts w:hint="eastAsia"/>
          <w:color w:val="008080"/>
        </w:rPr>
        <w:t>5.1.44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CBE7A9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0271B851" w14:textId="751464E5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14:paraId="5FB8BD8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D4B2C6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org.mybatis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57F22AE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mybatis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65ADF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3.4.5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CF13A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E32A9D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https://mvnrepository.com/artifact/asm/asm --&gt;</w:t>
      </w:r>
    </w:p>
    <w:p w14:paraId="38AB7F9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64AAAC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98790B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C72A8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3B6338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FE4E49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https://mvnrepository.com/artifact/cglib/cglib --&gt;</w:t>
      </w:r>
    </w:p>
    <w:p w14:paraId="7B2272F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3A115B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5CBF3D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C57370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38E70E4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1B10F6" w14:textId="6ED019B9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066611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2A6AFC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commons-logging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FB14C2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commons-logging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1FC2D06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FC2CD2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F4505B1" w14:textId="48B5E3B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5F83DC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F67CDE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org.javassist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3C529DA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javassist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877439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3.21.0-GA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268167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163EEDE" w14:textId="2B885C7C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1CF795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6F6FBFE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D21AF9A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log4j-core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5A60B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63D280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36067E" w14:textId="29DE63E2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AA3BF2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6E8270A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632E5A2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444D0B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1.2.17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F0730A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33FD100" w14:textId="20BBF6D9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241CAE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11130C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B89BCC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E1C00B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1355932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4FB0B1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https://mvnrepository.com/artifact/org.slf4j/slf4j-api --&gt;</w:t>
      </w:r>
    </w:p>
    <w:p w14:paraId="3DE48B7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C6B9C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79D202EC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8C70CB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3EF75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5A35C96" w14:textId="3E25CB0B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7239EC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C8E887C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317019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24A50A7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6A9081A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44CADA8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</w:p>
    <w:p w14:paraId="0869AB1F" w14:textId="28C7247F" w:rsidR="000E188F" w:rsidRDefault="000E188F" w:rsidP="000E188F">
      <w:pPr>
        <w:pStyle w:val="code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14:paraId="7ACFE650" w14:textId="6D49825F" w:rsidR="00964F01" w:rsidRDefault="00964F01" w:rsidP="000E188F">
      <w:pPr>
        <w:pStyle w:val="code"/>
        <w:rPr>
          <w:color w:val="008080"/>
        </w:rPr>
      </w:pPr>
    </w:p>
    <w:p w14:paraId="381B6B07" w14:textId="6F9A7964" w:rsidR="00964F01" w:rsidRDefault="00964F01" w:rsidP="00964F01">
      <w:pPr>
        <w:pStyle w:val="5"/>
      </w:pPr>
      <w:r>
        <w:rPr>
          <w:rFonts w:hint="eastAsia"/>
        </w:rPr>
        <w:t>1.3.5</w:t>
      </w:r>
      <w:r>
        <w:t xml:space="preserve">  </w:t>
      </w:r>
      <w:r>
        <w:rPr>
          <w:rFonts w:hint="eastAsia"/>
        </w:rPr>
        <w:t>全局配置文件</w:t>
      </w:r>
      <w:r w:rsidR="00A55E17">
        <w:rPr>
          <w:rFonts w:hint="eastAsia"/>
        </w:rPr>
        <w:t>s</w:t>
      </w:r>
      <w:r w:rsidR="00A55E17">
        <w:t>qlMaperConfig.xml</w:t>
      </w:r>
    </w:p>
    <w:p w14:paraId="232072EF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  <w:r>
        <w:rPr>
          <w:color w:val="000000"/>
        </w:rPr>
        <w:t xml:space="preserve">  </w:t>
      </w:r>
    </w:p>
    <w:p w14:paraId="2EE60B7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configuration</w:t>
      </w:r>
      <w:r>
        <w:rPr>
          <w:color w:val="595959" w:themeColor="text1" w:themeTint="A6"/>
        </w:rPr>
        <w:t xml:space="preserve">  </w:t>
      </w:r>
    </w:p>
    <w:p w14:paraId="4A51FF5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"-//mybatis.org//DTD Config 3.0//EN"</w:t>
      </w:r>
      <w:r>
        <w:rPr>
          <w:color w:val="595959" w:themeColor="text1" w:themeTint="A6"/>
        </w:rPr>
        <w:t xml:space="preserve">  </w:t>
      </w:r>
    </w:p>
    <w:p w14:paraId="46BD67C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B43E9F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774191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2BF3C8E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加载</w:t>
      </w:r>
      <w:r>
        <w:rPr>
          <w:color w:val="3F5FBF"/>
        </w:rPr>
        <w:t>java</w:t>
      </w:r>
      <w:r>
        <w:rPr>
          <w:color w:val="3F5FBF"/>
        </w:rPr>
        <w:t>的配置文件或者声明属性信息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426ED9D9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  <w:color w:val="2A00FF"/>
        </w:rPr>
        <w:t>"db.properties"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1A83FD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"db.username"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"123"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EA4CA3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2EE1D3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3E35EC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>&lt;!-- &lt;settings&gt;&lt;/settings&gt; --&gt;</w:t>
      </w:r>
      <w:r>
        <w:rPr>
          <w:color w:val="000000"/>
        </w:rPr>
        <w:t xml:space="preserve">  </w:t>
      </w:r>
    </w:p>
    <w:p w14:paraId="74B8FBE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7A4722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自定义别名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7ABC4D0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4E335E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单个别名定义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B9768E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>&lt;!-- &lt;typeAlias type="com.itheima.mybatis.po.User" alias="user"/&gt; --&gt;</w:t>
      </w:r>
      <w:r>
        <w:rPr>
          <w:color w:val="000000"/>
        </w:rPr>
        <w:t xml:space="preserve">  </w:t>
      </w:r>
    </w:p>
    <w:p w14:paraId="3A9F860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14E4E7C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批量别名定义（推荐）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2C9B6F3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>&lt;!-- package</w:t>
      </w:r>
      <w:r>
        <w:rPr>
          <w:color w:val="3F5FBF"/>
        </w:rPr>
        <w:t>：指定包名称来为该包下的</w:t>
      </w:r>
      <w:r>
        <w:rPr>
          <w:color w:val="3F5FBF"/>
          <w:u w:val="single"/>
        </w:rPr>
        <w:t>po</w:t>
      </w:r>
      <w:r>
        <w:rPr>
          <w:color w:val="3F5FBF"/>
        </w:rPr>
        <w:t>类声明别名，默认的别名就是类名（首字母大小写都可）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620763BB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"com.itheima.mybatis.po"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5089DE5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 xml:space="preserve">    </w:t>
      </w:r>
      <w:r>
        <w:rPr>
          <w:color w:val="008080"/>
        </w:rPr>
        <w:t>&lt;/</w:t>
      </w:r>
      <w:r>
        <w:rPr>
          <w:color w:val="3F7F7F"/>
        </w:rP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54238E8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320234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 w:rsidRPr="00767197">
        <w:rPr>
          <w:color w:val="FF0000"/>
        </w:rPr>
        <w:t>配置</w:t>
      </w:r>
      <w:r w:rsidRPr="00767197">
        <w:rPr>
          <w:color w:val="FF0000"/>
          <w:u w:val="single"/>
        </w:rPr>
        <w:t>mybatis</w:t>
      </w:r>
      <w:r w:rsidRPr="00767197">
        <w:rPr>
          <w:color w:val="FF0000"/>
        </w:rPr>
        <w:t>的环境信息，与</w:t>
      </w:r>
      <w:r w:rsidRPr="00767197">
        <w:rPr>
          <w:color w:val="FF0000"/>
        </w:rPr>
        <w:t>spring</w:t>
      </w:r>
      <w:r w:rsidRPr="00767197">
        <w:rPr>
          <w:color w:val="FF0000"/>
        </w:rPr>
        <w:t>整合，该信息由</w:t>
      </w:r>
      <w:r w:rsidRPr="00767197">
        <w:rPr>
          <w:color w:val="FF0000"/>
        </w:rPr>
        <w:t>spring</w:t>
      </w:r>
      <w:r w:rsidRPr="00767197">
        <w:rPr>
          <w:color w:val="FF0000"/>
        </w:rPr>
        <w:t>来管理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2F6C1F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rPr>
          <w:color w:val="595959" w:themeColor="text1" w:themeTint="A6"/>
        </w:rPr>
        <w:t xml:space="preserve"> </w:t>
      </w:r>
      <w:r>
        <w:t>default</w:t>
      </w:r>
      <w:r>
        <w:rPr>
          <w:color w:val="000000"/>
        </w:rPr>
        <w:t>=</w:t>
      </w:r>
      <w:r>
        <w:rPr>
          <w:i/>
          <w:iCs/>
          <w:color w:val="2A00FF"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F7B48B1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rPr>
          <w:color w:val="595959" w:themeColor="text1" w:themeTint="A6"/>
        </w:rPr>
        <w:t xml:space="preserve"> </w:t>
      </w:r>
      <w: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7A077B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3F5FBF"/>
        </w:rPr>
        <w:t xml:space="preserve">&lt;!-- </w:t>
      </w:r>
      <w:r>
        <w:rPr>
          <w:color w:val="3F5FBF"/>
        </w:rPr>
        <w:t>配置</w:t>
      </w:r>
      <w:r>
        <w:rPr>
          <w:color w:val="3F5FBF"/>
        </w:rPr>
        <w:t>JDBC</w:t>
      </w:r>
      <w:r>
        <w:rPr>
          <w:color w:val="3F5FBF"/>
        </w:rPr>
        <w:t>事务控制，由</w:t>
      </w:r>
      <w:r>
        <w:rPr>
          <w:color w:val="3F5FBF"/>
          <w:u w:val="single"/>
        </w:rPr>
        <w:t>mybatis</w:t>
      </w:r>
      <w:r>
        <w:rPr>
          <w:color w:val="3F5FBF"/>
        </w:rPr>
        <w:t>进行管理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621E1B1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transactionManager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rPr>
          <w:color w:val="3F7F7F"/>
        </w:rPr>
        <w:t>transactionManager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8016F29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3F5FBF"/>
        </w:rPr>
        <w:t xml:space="preserve">&lt;!-- </w:t>
      </w:r>
      <w:r>
        <w:rPr>
          <w:color w:val="3F5FBF"/>
        </w:rPr>
        <w:t>配置数据源，采用</w:t>
      </w:r>
      <w:r>
        <w:rPr>
          <w:color w:val="3F5FBF"/>
          <w:u w:val="single"/>
        </w:rPr>
        <w:t>mybatis</w:t>
      </w:r>
      <w:r>
        <w:rPr>
          <w:color w:val="3F5FBF"/>
        </w:rPr>
        <w:t>连接池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2A1247C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A581C2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"driver"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"${db.driver}"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413D820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"url"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"${db.url}"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6FB2094D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"${db.username}"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C1BC91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"password"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"${db.password}"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0FEEDA4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EEFAECD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environment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C11E2F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environments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53DC8C4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0E4C04A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加载映射文件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155A973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F68D79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  <w:color w:val="2A00FF"/>
        </w:rPr>
        <w:t>"User.xml"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0423092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>&lt;!-- &lt;mapper resource="</w:t>
      </w:r>
      <w:r>
        <w:rPr>
          <w:color w:val="3F5FBF"/>
          <w:u w:val="single"/>
        </w:rPr>
        <w:t>mapper</w:t>
      </w:r>
      <w:r>
        <w:rPr>
          <w:color w:val="3F5FBF"/>
        </w:rPr>
        <w:t>/UserMapper.xml" /&gt; --&gt;</w:t>
      </w:r>
      <w:r>
        <w:rPr>
          <w:color w:val="000000"/>
        </w:rPr>
        <w:t xml:space="preserve">  </w:t>
      </w:r>
    </w:p>
    <w:p w14:paraId="4F2211F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691784BF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批量加载映射文件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464C7BB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"com.itheima.mybatis.mapper"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F31E2C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42FE459" w14:textId="52F8D393" w:rsidR="00A55E17" w:rsidRDefault="00A55E17" w:rsidP="00A55E17">
      <w:pPr>
        <w:pStyle w:val="code"/>
        <w:rPr>
          <w:color w:val="000000"/>
        </w:rPr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ED97EBA" w14:textId="6A356D48" w:rsidR="00767197" w:rsidRDefault="00767197" w:rsidP="00A55E17">
      <w:pPr>
        <w:pStyle w:val="code"/>
        <w:rPr>
          <w:color w:val="000000"/>
        </w:rPr>
      </w:pPr>
    </w:p>
    <w:p w14:paraId="1EAE62B0" w14:textId="48F6251E" w:rsidR="00767197" w:rsidRDefault="00767197" w:rsidP="00767197">
      <w:pPr>
        <w:pStyle w:val="5"/>
      </w:pPr>
      <w:r>
        <w:rPr>
          <w:rFonts w:hint="eastAsia"/>
        </w:rPr>
        <w:t>1.3.6</w:t>
      </w:r>
      <w:r>
        <w:t xml:space="preserve">  </w:t>
      </w:r>
      <w:r>
        <w:rPr>
          <w:rFonts w:hint="eastAsia"/>
        </w:rPr>
        <w:t>工程目录结构</w:t>
      </w:r>
    </w:p>
    <w:p w14:paraId="25FACB64" w14:textId="108A18B1" w:rsidR="00767197" w:rsidRDefault="00767197" w:rsidP="00767197">
      <w:pPr>
        <w:jc w:val="center"/>
      </w:pPr>
      <w:r>
        <w:rPr>
          <w:noProof/>
        </w:rPr>
        <w:drawing>
          <wp:inline distT="0" distB="0" distL="0" distR="0" wp14:anchorId="09FE440D" wp14:editId="7A854CDC">
            <wp:extent cx="24955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76" w14:textId="45D6418E" w:rsidR="00767197" w:rsidRDefault="00767197" w:rsidP="005E0B20">
      <w:pPr>
        <w:pStyle w:val="5"/>
      </w:pPr>
      <w:r>
        <w:rPr>
          <w:rFonts w:hint="eastAsia"/>
        </w:rPr>
        <w:t>1.</w:t>
      </w:r>
      <w:r>
        <w:t xml:space="preserve">3.7  </w:t>
      </w:r>
      <w:r w:rsidR="005E0B20">
        <w:rPr>
          <w:rFonts w:hint="eastAsia"/>
        </w:rPr>
        <w:t>映射文件</w:t>
      </w:r>
      <w:r w:rsidR="005E0B20">
        <w:rPr>
          <w:rFonts w:hint="eastAsia"/>
        </w:rPr>
        <w:t xml:space="preserve"> </w:t>
      </w:r>
      <w:r w:rsidR="005E0B20">
        <w:t xml:space="preserve"> UserMapper.xml</w:t>
      </w:r>
    </w:p>
    <w:p w14:paraId="2FADA9D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</w:p>
    <w:p w14:paraId="3458A84B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mapper</w:t>
      </w:r>
    </w:p>
    <w:p w14:paraId="483D1844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"-//mybatis.org//DTD Mapper 3.0//EN"</w:t>
      </w:r>
    </w:p>
    <w:p w14:paraId="6AD8CC6E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14:paraId="1A278F19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</w:t>
      </w:r>
    </w:p>
    <w:p w14:paraId="7AA984BA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namespace</w:t>
      </w:r>
      <w:r>
        <w:rPr>
          <w:color w:val="000000"/>
        </w:rPr>
        <w:t>=</w:t>
      </w:r>
      <w:r>
        <w:rPr>
          <w:i/>
          <w:iCs/>
          <w:color w:val="2A00FF"/>
        </w:rPr>
        <w:t>"cn.edu.scnu.pojo.UserMapper"</w:t>
      </w:r>
      <w:r>
        <w:rPr>
          <w:color w:val="008080"/>
        </w:rPr>
        <w:t>&gt;</w:t>
      </w:r>
    </w:p>
    <w:p w14:paraId="5455BAD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</w:p>
    <w:p w14:paraId="77ECEFD0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3F5FBF"/>
        </w:rPr>
        <w:t xml:space="preserve">&lt;!-- </w:t>
      </w:r>
    </w:p>
    <w:p w14:paraId="57B9037C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lastRenderedPageBreak/>
        <w:tab/>
      </w:r>
      <w:r>
        <w:rPr>
          <w:color w:val="3F5FBF"/>
        </w:rPr>
        <w:tab/>
      </w:r>
      <w:r>
        <w:rPr>
          <w:color w:val="3F5FBF"/>
        </w:rPr>
        <w:t>其中</w:t>
      </w:r>
      <w:r>
        <w:rPr>
          <w:color w:val="3F5FBF"/>
        </w:rPr>
        <w:t>id</w:t>
      </w:r>
      <w:r>
        <w:rPr>
          <w:color w:val="3F5FBF"/>
        </w:rPr>
        <w:t>是</w:t>
      </w:r>
      <w:r>
        <w:rPr>
          <w:color w:val="3F5FBF"/>
        </w:rPr>
        <w:t>statement</w:t>
      </w:r>
      <w:r>
        <w:rPr>
          <w:color w:val="3F5FBF"/>
        </w:rPr>
        <w:t>的</w:t>
      </w:r>
      <w:r>
        <w:rPr>
          <w:color w:val="3F5FBF"/>
        </w:rPr>
        <w:t>id</w:t>
      </w:r>
      <w:r>
        <w:rPr>
          <w:color w:val="3F5FBF"/>
        </w:rPr>
        <w:t>。</w:t>
      </w:r>
    </w:p>
    <w:p w14:paraId="6FC78EE0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</w:r>
      <w:r>
        <w:rPr>
          <w:color w:val="3F5FBF"/>
        </w:rPr>
        <w:tab/>
        <w:t>paramterTyper</w:t>
      </w:r>
      <w:r>
        <w:rPr>
          <w:color w:val="3F5FBF"/>
        </w:rPr>
        <w:t>是参数</w:t>
      </w:r>
      <w:r>
        <w:rPr>
          <w:color w:val="3F5FBF"/>
        </w:rPr>
        <w:t>#{id}</w:t>
      </w:r>
      <w:r>
        <w:rPr>
          <w:color w:val="3F5FBF"/>
        </w:rPr>
        <w:t>的类型</w:t>
      </w:r>
    </w:p>
    <w:p w14:paraId="55C1179E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</w:r>
      <w:r>
        <w:rPr>
          <w:color w:val="3F5FBF"/>
        </w:rPr>
        <w:tab/>
        <w:t>resultType:</w:t>
      </w:r>
      <w:r>
        <w:rPr>
          <w:color w:val="3F5FBF"/>
        </w:rPr>
        <w:t>是返回值的类型</w:t>
      </w:r>
    </w:p>
    <w:p w14:paraId="6BB3E62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  <w:t xml:space="preserve"> --&gt;</w:t>
      </w:r>
    </w:p>
    <w:p w14:paraId="6F90891B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rPr>
          <w:color w:val="595959" w:themeColor="text1" w:themeTint="A6"/>
        </w:rPr>
        <w:t xml:space="preserve"> </w:t>
      </w:r>
      <w: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rPr>
          <w:color w:val="595959" w:themeColor="text1" w:themeTint="A6"/>
        </w:rPr>
        <w:t xml:space="preserve"> </w:t>
      </w:r>
      <w:r>
        <w:t>parameterType</w:t>
      </w:r>
      <w:r>
        <w:rPr>
          <w:color w:val="000000"/>
        </w:rPr>
        <w:t>=</w:t>
      </w:r>
      <w:r>
        <w:rPr>
          <w:i/>
          <w:iCs/>
          <w:color w:val="2A00FF"/>
        </w:rPr>
        <w:t>"int"</w:t>
      </w:r>
      <w:r>
        <w:rPr>
          <w:color w:val="595959" w:themeColor="text1" w:themeTint="A6"/>
        </w:rPr>
        <w:t xml:space="preserve"> </w:t>
      </w:r>
      <w:r>
        <w:t>resultType</w:t>
      </w:r>
      <w:r>
        <w:rPr>
          <w:color w:val="000000"/>
        </w:rPr>
        <w:t>=</w:t>
      </w:r>
      <w:r>
        <w:rPr>
          <w:i/>
          <w:iCs/>
          <w:color w:val="2A00FF"/>
        </w:rPr>
        <w:t>"cn.edu.scnu.pojo.User"</w:t>
      </w:r>
      <w:r>
        <w:rPr>
          <w:color w:val="008080"/>
        </w:rPr>
        <w:t>&gt;</w:t>
      </w:r>
    </w:p>
    <w:p w14:paraId="16E8BA3C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select * from user where id = #{id}</w:t>
      </w:r>
    </w:p>
    <w:p w14:paraId="793D5926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14:paraId="41920057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</w:p>
    <w:p w14:paraId="479DC757" w14:textId="1923D510" w:rsidR="005E0B20" w:rsidRPr="005E0B20" w:rsidRDefault="00F619CB" w:rsidP="00F619CB">
      <w:pPr>
        <w:pStyle w:val="code"/>
        <w:rPr>
          <w:rFonts w:hint="eastAsia"/>
        </w:rPr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14:paraId="6D568FC0" w14:textId="0CA9AC42" w:rsidR="005E0B20" w:rsidRPr="005E0B20" w:rsidRDefault="0072057A" w:rsidP="0072057A">
      <w:pPr>
        <w:pStyle w:val="5"/>
        <w:rPr>
          <w:rFonts w:hint="eastAsia"/>
        </w:rPr>
      </w:pPr>
      <w:r>
        <w:rPr>
          <w:rFonts w:hint="eastAsia"/>
        </w:rPr>
        <w:t>1</w:t>
      </w:r>
      <w:r>
        <w:t xml:space="preserve">.3.8  </w:t>
      </w:r>
      <w:r>
        <w:rPr>
          <w:rFonts w:hint="eastAsia"/>
        </w:rPr>
        <w:t>测试文件</w:t>
      </w:r>
      <w:r w:rsidR="00E5376D">
        <w:rPr>
          <w:rFonts w:hint="eastAsia"/>
        </w:rPr>
        <w:t xml:space="preserve"> </w:t>
      </w:r>
      <w:r w:rsidR="00E5376D">
        <w:t xml:space="preserve">_ </w:t>
      </w:r>
      <w:r w:rsidR="00E5376D">
        <w:rPr>
          <w:rFonts w:hint="eastAsia"/>
        </w:rPr>
        <w:t>按</w:t>
      </w:r>
      <w:r w:rsidR="00E5376D">
        <w:rPr>
          <w:rFonts w:hint="eastAsia"/>
        </w:rPr>
        <w:t>ID</w:t>
      </w:r>
      <w:r w:rsidR="00E5376D">
        <w:rPr>
          <w:rFonts w:hint="eastAsia"/>
        </w:rPr>
        <w:t>查询用户信息</w:t>
      </w:r>
      <w:bookmarkStart w:id="0" w:name="_GoBack"/>
      <w:bookmarkEnd w:id="0"/>
    </w:p>
    <w:p w14:paraId="46FA4DAF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package</w:t>
      </w:r>
      <w:r>
        <w:t xml:space="preserve"> cn.edu.scnu.test;</w:t>
      </w:r>
    </w:p>
    <w:p w14:paraId="0B830F6A" w14:textId="77777777" w:rsidR="0072057A" w:rsidRDefault="0072057A" w:rsidP="0072057A">
      <w:pPr>
        <w:pStyle w:val="code"/>
        <w:rPr>
          <w:color w:val="595959" w:themeColor="text1" w:themeTint="A6"/>
        </w:rPr>
      </w:pPr>
    </w:p>
    <w:p w14:paraId="3DF30B02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java.io.IOException;</w:t>
      </w:r>
    </w:p>
    <w:p w14:paraId="2FFA19BA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</w:t>
      </w:r>
      <w:r>
        <w:rPr>
          <w:highlight w:val="lightGray"/>
        </w:rPr>
        <w:t>java.io.InputStream</w:t>
      </w:r>
      <w:r>
        <w:t>;</w:t>
      </w:r>
    </w:p>
    <w:p w14:paraId="28B9D1C8" w14:textId="77777777" w:rsidR="0072057A" w:rsidRDefault="0072057A" w:rsidP="0072057A">
      <w:pPr>
        <w:pStyle w:val="code"/>
        <w:rPr>
          <w:color w:val="595959" w:themeColor="text1" w:themeTint="A6"/>
        </w:rPr>
      </w:pPr>
    </w:p>
    <w:p w14:paraId="7BB1BDFE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org.apache.ibatis.io.Resources;</w:t>
      </w:r>
    </w:p>
    <w:p w14:paraId="6CD2BF65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org.apache.ibatis.session.SqlSession;</w:t>
      </w:r>
    </w:p>
    <w:p w14:paraId="6C0564EC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org.apache.ibatis.session.SqlSessionFactory;</w:t>
      </w:r>
    </w:p>
    <w:p w14:paraId="0FDC9EBB" w14:textId="05C446AB" w:rsidR="0072057A" w:rsidRDefault="0072057A" w:rsidP="0072057A">
      <w:pPr>
        <w:pStyle w:val="code"/>
        <w:rPr>
          <w:rFonts w:hint="eastAsia"/>
          <w:color w:val="595959" w:themeColor="text1" w:themeTint="A6"/>
        </w:rPr>
      </w:pPr>
      <w:r>
        <w:rPr>
          <w:b/>
          <w:bCs/>
          <w:color w:val="7F0055"/>
        </w:rPr>
        <w:t>import</w:t>
      </w:r>
      <w:r>
        <w:t xml:space="preserve"> org.apache.ibatis.session.SqlSessionFactoryBuilder;</w:t>
      </w:r>
    </w:p>
    <w:p w14:paraId="1DC2319F" w14:textId="02E5D8B8" w:rsidR="0072057A" w:rsidRDefault="0072057A" w:rsidP="0072057A">
      <w:pPr>
        <w:pStyle w:val="code"/>
      </w:pPr>
      <w:r>
        <w:rPr>
          <w:b/>
          <w:bCs/>
          <w:color w:val="7F0055"/>
        </w:rPr>
        <w:t>import</w:t>
      </w:r>
      <w:r>
        <w:t xml:space="preserve"> cn.edu.scnu.pojo.User;</w:t>
      </w:r>
    </w:p>
    <w:p w14:paraId="46B7C104" w14:textId="77777777" w:rsidR="0072057A" w:rsidRDefault="0072057A" w:rsidP="0072057A">
      <w:pPr>
        <w:pStyle w:val="code"/>
        <w:rPr>
          <w:color w:val="595959" w:themeColor="text1" w:themeTint="A6"/>
        </w:rPr>
      </w:pPr>
    </w:p>
    <w:p w14:paraId="1F8CCF09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App </w:t>
      </w:r>
    </w:p>
    <w:p w14:paraId="77EF4C55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>{</w:t>
      </w:r>
    </w:p>
    <w:p w14:paraId="32503E55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 String[] </w:t>
      </w:r>
      <w:r>
        <w:rPr>
          <w:color w:val="6A3E3E"/>
        </w:rPr>
        <w:t>args</w:t>
      </w:r>
      <w:r>
        <w:t xml:space="preserve"> ) </w:t>
      </w:r>
      <w:r>
        <w:rPr>
          <w:b/>
          <w:bCs/>
          <w:color w:val="7F0055"/>
        </w:rPr>
        <w:t>throws</w:t>
      </w:r>
      <w:r>
        <w:t xml:space="preserve"> IOException{</w:t>
      </w:r>
    </w:p>
    <w:p w14:paraId="4B741A9F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</w:t>
      </w:r>
      <w:r>
        <w:tab/>
        <w:t xml:space="preserve">String </w:t>
      </w:r>
      <w:r>
        <w:rPr>
          <w:color w:val="6A3E3E"/>
        </w:rPr>
        <w:t>resource</w:t>
      </w:r>
      <w:r>
        <w:t xml:space="preserve"> = </w:t>
      </w:r>
      <w:r>
        <w:rPr>
          <w:color w:val="2A00FF"/>
        </w:rPr>
        <w:t>"cn/edu/scnu/conf/mybatis-conf.xml"</w:t>
      </w:r>
      <w:r>
        <w:t>;</w:t>
      </w:r>
    </w:p>
    <w:p w14:paraId="7530C583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</w:t>
      </w:r>
      <w:r>
        <w:tab/>
      </w:r>
      <w:r>
        <w:rPr>
          <w:highlight w:val="lightGray"/>
        </w:rPr>
        <w:t>InputStream</w:t>
      </w:r>
      <w:r>
        <w:t xml:space="preserve"> </w:t>
      </w:r>
      <w:r>
        <w:rPr>
          <w:color w:val="6A3E3E"/>
        </w:rPr>
        <w:t>inputStream</w:t>
      </w:r>
      <w:r>
        <w:t xml:space="preserve"> = Resources.</w:t>
      </w:r>
      <w:r>
        <w:rPr>
          <w:i/>
          <w:iCs/>
        </w:rPr>
        <w:t>getResourceAsStream</w:t>
      </w:r>
      <w:r>
        <w:t>(</w:t>
      </w:r>
      <w:r>
        <w:rPr>
          <w:color w:val="6A3E3E"/>
        </w:rPr>
        <w:t>resource</w:t>
      </w:r>
      <w:r>
        <w:t>);</w:t>
      </w:r>
    </w:p>
    <w:p w14:paraId="6B163A95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</w:t>
      </w:r>
      <w:r>
        <w:tab/>
      </w:r>
      <w:r>
        <w:rPr>
          <w:color w:val="3F7F5F"/>
        </w:rPr>
        <w:t>//</w:t>
      </w:r>
      <w:r>
        <w:rPr>
          <w:color w:val="3F7F5F"/>
        </w:rPr>
        <w:t>创建会话工厂</w:t>
      </w:r>
    </w:p>
    <w:p w14:paraId="4ED25A0B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SqlSessionFactory </w:t>
      </w:r>
      <w:r>
        <w:rPr>
          <w:color w:val="6A3E3E"/>
        </w:rPr>
        <w:t>sessionFactory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SqlSessionFactoryBuilder().build(</w:t>
      </w:r>
      <w:r>
        <w:rPr>
          <w:color w:val="6A3E3E"/>
        </w:rPr>
        <w:t>inputStream</w:t>
      </w:r>
      <w:r>
        <w:t>);</w:t>
      </w:r>
    </w:p>
    <w:p w14:paraId="76D531D5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</w:p>
    <w:p w14:paraId="6BE5B069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通过会话工厂创建会话</w:t>
      </w:r>
    </w:p>
    <w:p w14:paraId="65ADAC0C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</w:p>
    <w:p w14:paraId="52AE2498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SqlSession </w:t>
      </w:r>
      <w:r>
        <w:rPr>
          <w:color w:val="6A3E3E"/>
        </w:rPr>
        <w:t>session</w:t>
      </w:r>
      <w:r>
        <w:t xml:space="preserve"> = </w:t>
      </w:r>
      <w:r>
        <w:rPr>
          <w:color w:val="6A3E3E"/>
        </w:rPr>
        <w:t>sessionFactory</w:t>
      </w:r>
      <w:r>
        <w:t>.openSession();</w:t>
      </w:r>
    </w:p>
    <w:p w14:paraId="7DBECC0F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</w:p>
    <w:p w14:paraId="1BA74A6C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操作数据库</w:t>
      </w:r>
    </w:p>
    <w:p w14:paraId="7BDEC528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color w:val="3F7F5F"/>
        </w:rPr>
        <w:t xml:space="preserve">//        arg0 = </w:t>
      </w:r>
      <w:r>
        <w:rPr>
          <w:color w:val="3F7F5F"/>
          <w:u w:val="single"/>
        </w:rPr>
        <w:t>namespace</w:t>
      </w:r>
      <w:r>
        <w:rPr>
          <w:color w:val="3F7F5F"/>
        </w:rPr>
        <w:t xml:space="preserve"> + statementID</w:t>
      </w:r>
    </w:p>
    <w:p w14:paraId="2C3E8B04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rPr>
          <w:color w:val="3F7F5F"/>
        </w:rPr>
        <w:t xml:space="preserve">//        arg1 = </w:t>
      </w:r>
      <w:r>
        <w:rPr>
          <w:color w:val="3F7F5F"/>
        </w:rPr>
        <w:t>参数</w:t>
      </w:r>
      <w:r>
        <w:rPr>
          <w:color w:val="3F7F5F"/>
        </w:rPr>
        <w:t>id</w:t>
      </w:r>
    </w:p>
    <w:p w14:paraId="7667D91D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User </w:t>
      </w:r>
      <w:r>
        <w:rPr>
          <w:color w:val="6A3E3E"/>
        </w:rPr>
        <w:t>user</w:t>
      </w:r>
      <w:r>
        <w:t xml:space="preserve"> = </w:t>
      </w:r>
      <w:r>
        <w:rPr>
          <w:color w:val="6A3E3E"/>
        </w:rPr>
        <w:t>session</w:t>
      </w:r>
      <w:r>
        <w:t>.selectOne(</w:t>
      </w:r>
      <w:r>
        <w:rPr>
          <w:color w:val="2A00FF"/>
        </w:rPr>
        <w:t>"cn.edu.scnu.pojo.UserMapper.findById"</w:t>
      </w:r>
      <w:r>
        <w:t>, 1);</w:t>
      </w:r>
    </w:p>
    <w:p w14:paraId="09012460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user</w:t>
      </w:r>
      <w:r>
        <w:t>.toString());</w:t>
      </w:r>
    </w:p>
    <w:p w14:paraId="0BDD2DA7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</w:p>
    <w:p w14:paraId="3F2D0AAD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    </w:t>
      </w:r>
      <w:r>
        <w:rPr>
          <w:color w:val="6A3E3E"/>
        </w:rPr>
        <w:t>session</w:t>
      </w:r>
      <w:r>
        <w:t>.close();</w:t>
      </w:r>
    </w:p>
    <w:p w14:paraId="3DFF72BA" w14:textId="77777777" w:rsidR="0072057A" w:rsidRDefault="0072057A" w:rsidP="0072057A">
      <w:pPr>
        <w:pStyle w:val="code"/>
        <w:rPr>
          <w:color w:val="595959" w:themeColor="text1" w:themeTint="A6"/>
        </w:rPr>
      </w:pPr>
      <w:r>
        <w:t xml:space="preserve">    }</w:t>
      </w:r>
    </w:p>
    <w:p w14:paraId="2E5318BF" w14:textId="0BE12848" w:rsidR="00964F01" w:rsidRPr="00964F01" w:rsidRDefault="0072057A" w:rsidP="0072057A">
      <w:pPr>
        <w:pStyle w:val="code"/>
        <w:rPr>
          <w:rFonts w:hint="eastAsia"/>
        </w:rPr>
      </w:pPr>
      <w:r>
        <w:t>}</w:t>
      </w:r>
    </w:p>
    <w:p w14:paraId="05E5CE6F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全局</w:t>
      </w:r>
      <w:r>
        <w:rPr>
          <w:rFonts w:hint="eastAsia"/>
        </w:rPr>
        <w:t>mybatis-config</w:t>
      </w:r>
      <w:r>
        <w:rPr>
          <w:rFonts w:hint="eastAsia"/>
        </w:rPr>
        <w:t>配置</w:t>
      </w:r>
    </w:p>
    <w:p w14:paraId="5C2D298D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映射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B9FED06" w14:textId="77777777" w:rsidR="00DE50E8" w:rsidRPr="00C64FD5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5154E11C" w14:textId="77777777" w:rsidR="00C915C9" w:rsidRPr="00DE50E8" w:rsidRDefault="00C915C9" w:rsidP="00DE50E8"/>
    <w:sectPr w:rsidR="00C915C9" w:rsidRPr="00DE50E8" w:rsidSect="00B51E03">
      <w:footerReference w:type="default" r:id="rId76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7C661" w14:textId="77777777" w:rsidR="00824724" w:rsidRDefault="00824724">
      <w:r>
        <w:separator/>
      </w:r>
    </w:p>
    <w:p w14:paraId="53B24BD5" w14:textId="77777777" w:rsidR="00824724" w:rsidRDefault="00824724"/>
  </w:endnote>
  <w:endnote w:type="continuationSeparator" w:id="0">
    <w:p w14:paraId="6D5D053A" w14:textId="77777777" w:rsidR="00824724" w:rsidRDefault="00824724">
      <w:r>
        <w:continuationSeparator/>
      </w:r>
    </w:p>
    <w:p w14:paraId="249E82E0" w14:textId="77777777" w:rsidR="00824724" w:rsidRDefault="008247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410FDC96" w:rsidR="00DB2243" w:rsidRDefault="00DB2243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E5376D">
          <w:rPr>
            <w:noProof/>
            <w:lang w:val="zh-CN" w:bidi="zh-CN"/>
          </w:rPr>
          <w:t>31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C4B12" w14:textId="77777777" w:rsidR="00824724" w:rsidRDefault="00824724">
      <w:r>
        <w:separator/>
      </w:r>
    </w:p>
    <w:p w14:paraId="7E68DDE2" w14:textId="77777777" w:rsidR="00824724" w:rsidRDefault="00824724"/>
  </w:footnote>
  <w:footnote w:type="continuationSeparator" w:id="0">
    <w:p w14:paraId="7C97C3D7" w14:textId="77777777" w:rsidR="00824724" w:rsidRDefault="00824724">
      <w:r>
        <w:continuationSeparator/>
      </w:r>
    </w:p>
    <w:p w14:paraId="6541123A" w14:textId="77777777" w:rsidR="00824724" w:rsidRDefault="0082472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D758D2"/>
    <w:multiLevelType w:val="hybridMultilevel"/>
    <w:tmpl w:val="5248F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46B6B"/>
    <w:multiLevelType w:val="hybridMultilevel"/>
    <w:tmpl w:val="875EC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27E113E"/>
    <w:multiLevelType w:val="hybridMultilevel"/>
    <w:tmpl w:val="236E764A"/>
    <w:lvl w:ilvl="0" w:tplc="D0B2C286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B05CCA"/>
    <w:multiLevelType w:val="hybridMultilevel"/>
    <w:tmpl w:val="42F06BE2"/>
    <w:lvl w:ilvl="0" w:tplc="D616872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4"/>
  </w:num>
  <w:num w:numId="4">
    <w:abstractNumId w:val="33"/>
  </w:num>
  <w:num w:numId="5">
    <w:abstractNumId w:val="0"/>
  </w:num>
  <w:num w:numId="6">
    <w:abstractNumId w:val="6"/>
  </w:num>
  <w:num w:numId="7">
    <w:abstractNumId w:val="31"/>
  </w:num>
  <w:num w:numId="8">
    <w:abstractNumId w:val="36"/>
  </w:num>
  <w:num w:numId="9">
    <w:abstractNumId w:val="8"/>
  </w:num>
  <w:num w:numId="10">
    <w:abstractNumId w:val="28"/>
  </w:num>
  <w:num w:numId="11">
    <w:abstractNumId w:val="39"/>
  </w:num>
  <w:num w:numId="12">
    <w:abstractNumId w:val="32"/>
  </w:num>
  <w:num w:numId="13">
    <w:abstractNumId w:val="21"/>
  </w:num>
  <w:num w:numId="14">
    <w:abstractNumId w:val="11"/>
  </w:num>
  <w:num w:numId="15">
    <w:abstractNumId w:val="19"/>
  </w:num>
  <w:num w:numId="16">
    <w:abstractNumId w:val="4"/>
  </w:num>
  <w:num w:numId="17">
    <w:abstractNumId w:val="35"/>
  </w:num>
  <w:num w:numId="18">
    <w:abstractNumId w:val="18"/>
  </w:num>
  <w:num w:numId="19">
    <w:abstractNumId w:val="22"/>
  </w:num>
  <w:num w:numId="20">
    <w:abstractNumId w:val="9"/>
  </w:num>
  <w:num w:numId="21">
    <w:abstractNumId w:val="37"/>
  </w:num>
  <w:num w:numId="22">
    <w:abstractNumId w:val="34"/>
  </w:num>
  <w:num w:numId="23">
    <w:abstractNumId w:val="38"/>
  </w:num>
  <w:num w:numId="24">
    <w:abstractNumId w:val="30"/>
  </w:num>
  <w:num w:numId="25">
    <w:abstractNumId w:val="3"/>
  </w:num>
  <w:num w:numId="26">
    <w:abstractNumId w:val="27"/>
  </w:num>
  <w:num w:numId="27">
    <w:abstractNumId w:val="16"/>
  </w:num>
  <w:num w:numId="28">
    <w:abstractNumId w:val="24"/>
  </w:num>
  <w:num w:numId="29">
    <w:abstractNumId w:val="10"/>
  </w:num>
  <w:num w:numId="30">
    <w:abstractNumId w:val="29"/>
  </w:num>
  <w:num w:numId="31">
    <w:abstractNumId w:val="7"/>
  </w:num>
  <w:num w:numId="32">
    <w:abstractNumId w:val="26"/>
  </w:num>
  <w:num w:numId="33">
    <w:abstractNumId w:val="5"/>
  </w:num>
  <w:num w:numId="34">
    <w:abstractNumId w:val="20"/>
  </w:num>
  <w:num w:numId="35">
    <w:abstractNumId w:val="13"/>
  </w:num>
  <w:num w:numId="36">
    <w:abstractNumId w:val="15"/>
  </w:num>
  <w:num w:numId="37">
    <w:abstractNumId w:val="25"/>
  </w:num>
  <w:num w:numId="38">
    <w:abstractNumId w:val="23"/>
  </w:num>
  <w:num w:numId="39">
    <w:abstractNumId w:val="1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4068E"/>
    <w:rsid w:val="00085F54"/>
    <w:rsid w:val="000B69A0"/>
    <w:rsid w:val="000C7E5E"/>
    <w:rsid w:val="000D2F8D"/>
    <w:rsid w:val="000D65CE"/>
    <w:rsid w:val="000E188F"/>
    <w:rsid w:val="0012538E"/>
    <w:rsid w:val="0014132B"/>
    <w:rsid w:val="00151CB1"/>
    <w:rsid w:val="00156661"/>
    <w:rsid w:val="001713CC"/>
    <w:rsid w:val="0018785F"/>
    <w:rsid w:val="00193ADA"/>
    <w:rsid w:val="001A1005"/>
    <w:rsid w:val="001A373E"/>
    <w:rsid w:val="001C6100"/>
    <w:rsid w:val="001C6BE8"/>
    <w:rsid w:val="001F0CCA"/>
    <w:rsid w:val="001F3731"/>
    <w:rsid w:val="001F6089"/>
    <w:rsid w:val="001F6C7B"/>
    <w:rsid w:val="00214BDD"/>
    <w:rsid w:val="00231857"/>
    <w:rsid w:val="00231DA5"/>
    <w:rsid w:val="00257C26"/>
    <w:rsid w:val="00264902"/>
    <w:rsid w:val="0027656F"/>
    <w:rsid w:val="00286061"/>
    <w:rsid w:val="002B35A7"/>
    <w:rsid w:val="002B380E"/>
    <w:rsid w:val="002B69DB"/>
    <w:rsid w:val="002C2B87"/>
    <w:rsid w:val="002D3109"/>
    <w:rsid w:val="002D31FE"/>
    <w:rsid w:val="002D45D9"/>
    <w:rsid w:val="00317145"/>
    <w:rsid w:val="003221C9"/>
    <w:rsid w:val="00341D5B"/>
    <w:rsid w:val="00344FCE"/>
    <w:rsid w:val="003535BB"/>
    <w:rsid w:val="00360A8F"/>
    <w:rsid w:val="0036259A"/>
    <w:rsid w:val="00363DD4"/>
    <w:rsid w:val="00372612"/>
    <w:rsid w:val="00384C4B"/>
    <w:rsid w:val="00391E28"/>
    <w:rsid w:val="003A1CB2"/>
    <w:rsid w:val="003D306E"/>
    <w:rsid w:val="003E0979"/>
    <w:rsid w:val="00425F0D"/>
    <w:rsid w:val="00432081"/>
    <w:rsid w:val="00467017"/>
    <w:rsid w:val="004A0045"/>
    <w:rsid w:val="004A6EA5"/>
    <w:rsid w:val="004D1962"/>
    <w:rsid w:val="004F02B9"/>
    <w:rsid w:val="004F3743"/>
    <w:rsid w:val="0051263F"/>
    <w:rsid w:val="00515F3D"/>
    <w:rsid w:val="005279D5"/>
    <w:rsid w:val="005352F6"/>
    <w:rsid w:val="00536A81"/>
    <w:rsid w:val="00545B79"/>
    <w:rsid w:val="005578D8"/>
    <w:rsid w:val="005710BC"/>
    <w:rsid w:val="00577252"/>
    <w:rsid w:val="005867AC"/>
    <w:rsid w:val="005B402C"/>
    <w:rsid w:val="005B5183"/>
    <w:rsid w:val="005D42E7"/>
    <w:rsid w:val="005E0B20"/>
    <w:rsid w:val="00605A8E"/>
    <w:rsid w:val="006201B7"/>
    <w:rsid w:val="00627221"/>
    <w:rsid w:val="00640C0B"/>
    <w:rsid w:val="00653BA8"/>
    <w:rsid w:val="00662CD6"/>
    <w:rsid w:val="00664C57"/>
    <w:rsid w:val="00670E76"/>
    <w:rsid w:val="0068366A"/>
    <w:rsid w:val="006A62D7"/>
    <w:rsid w:val="006B7198"/>
    <w:rsid w:val="006E44DF"/>
    <w:rsid w:val="006E7A5D"/>
    <w:rsid w:val="00713E5A"/>
    <w:rsid w:val="0072057A"/>
    <w:rsid w:val="00743AEE"/>
    <w:rsid w:val="0075533C"/>
    <w:rsid w:val="00767197"/>
    <w:rsid w:val="00772726"/>
    <w:rsid w:val="007B7F1F"/>
    <w:rsid w:val="007D3052"/>
    <w:rsid w:val="007E1C1C"/>
    <w:rsid w:val="007E7D1C"/>
    <w:rsid w:val="007F0D71"/>
    <w:rsid w:val="007F60CE"/>
    <w:rsid w:val="00824724"/>
    <w:rsid w:val="00833FBE"/>
    <w:rsid w:val="00852290"/>
    <w:rsid w:val="00883667"/>
    <w:rsid w:val="00886890"/>
    <w:rsid w:val="008918F2"/>
    <w:rsid w:val="008B77EB"/>
    <w:rsid w:val="008D5FEB"/>
    <w:rsid w:val="008E15BF"/>
    <w:rsid w:val="008E692E"/>
    <w:rsid w:val="008E76E7"/>
    <w:rsid w:val="00900A28"/>
    <w:rsid w:val="00941AC7"/>
    <w:rsid w:val="00945531"/>
    <w:rsid w:val="009507F3"/>
    <w:rsid w:val="0095777F"/>
    <w:rsid w:val="00964F01"/>
    <w:rsid w:val="009754F4"/>
    <w:rsid w:val="009879C7"/>
    <w:rsid w:val="009D147A"/>
    <w:rsid w:val="009D4313"/>
    <w:rsid w:val="009D715A"/>
    <w:rsid w:val="009E4EC0"/>
    <w:rsid w:val="00A00F75"/>
    <w:rsid w:val="00A34000"/>
    <w:rsid w:val="00A47A5D"/>
    <w:rsid w:val="00A55E17"/>
    <w:rsid w:val="00A72C12"/>
    <w:rsid w:val="00A745E6"/>
    <w:rsid w:val="00A8498C"/>
    <w:rsid w:val="00A93A72"/>
    <w:rsid w:val="00AD4B00"/>
    <w:rsid w:val="00AE334C"/>
    <w:rsid w:val="00AE4EAA"/>
    <w:rsid w:val="00B069ED"/>
    <w:rsid w:val="00B14B74"/>
    <w:rsid w:val="00B37CF9"/>
    <w:rsid w:val="00B41922"/>
    <w:rsid w:val="00B47BD5"/>
    <w:rsid w:val="00B51E03"/>
    <w:rsid w:val="00B53F77"/>
    <w:rsid w:val="00B82C0F"/>
    <w:rsid w:val="00BA09F2"/>
    <w:rsid w:val="00BA7CA5"/>
    <w:rsid w:val="00BE27DD"/>
    <w:rsid w:val="00BE6385"/>
    <w:rsid w:val="00C016EC"/>
    <w:rsid w:val="00C06D03"/>
    <w:rsid w:val="00C10338"/>
    <w:rsid w:val="00C47E60"/>
    <w:rsid w:val="00C50004"/>
    <w:rsid w:val="00C915C9"/>
    <w:rsid w:val="00C94CD2"/>
    <w:rsid w:val="00CA2872"/>
    <w:rsid w:val="00CA46CC"/>
    <w:rsid w:val="00CC3D12"/>
    <w:rsid w:val="00CE25A2"/>
    <w:rsid w:val="00CE4B25"/>
    <w:rsid w:val="00CE63B5"/>
    <w:rsid w:val="00CF29B0"/>
    <w:rsid w:val="00D30204"/>
    <w:rsid w:val="00D3432F"/>
    <w:rsid w:val="00D4526F"/>
    <w:rsid w:val="00D642BE"/>
    <w:rsid w:val="00DB2243"/>
    <w:rsid w:val="00DE50E8"/>
    <w:rsid w:val="00E0082F"/>
    <w:rsid w:val="00E34FED"/>
    <w:rsid w:val="00E364F9"/>
    <w:rsid w:val="00E428BD"/>
    <w:rsid w:val="00E5376D"/>
    <w:rsid w:val="00E62EEB"/>
    <w:rsid w:val="00E66FB8"/>
    <w:rsid w:val="00E851C8"/>
    <w:rsid w:val="00E93456"/>
    <w:rsid w:val="00F22C48"/>
    <w:rsid w:val="00F52263"/>
    <w:rsid w:val="00F526D1"/>
    <w:rsid w:val="00F619CB"/>
    <w:rsid w:val="00FD7C66"/>
    <w:rsid w:val="00FE21A1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193AD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2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193ADA"/>
    <w:rPr>
      <w:rFonts w:ascii="Consolas" w:eastAsia="Microsoft YaHei UI" w:hAnsi="Consolas"/>
      <w:color w:val="276D5B" w:themeColor="accent3" w:themeShade="80"/>
      <w:sz w:val="22"/>
    </w:rPr>
  </w:style>
  <w:style w:type="character" w:styleId="afff4">
    <w:name w:val="Unresolved Mention"/>
    <w:basedOn w:val="a3"/>
    <w:uiPriority w:val="99"/>
    <w:semiHidden/>
    <w:unhideWhenUsed/>
    <w:rsid w:val="005E0B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hyperlink" Target="http://www.cnblogs.com/woshimrf/p/5651966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://xxx.htm?name" TargetMode="External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676</TotalTime>
  <Pages>32</Pages>
  <Words>2086</Words>
  <Characters>11896</Characters>
  <Application>Microsoft Office Word</Application>
  <DocSecurity>0</DocSecurity>
  <Lines>99</Lines>
  <Paragraphs>27</Paragraphs>
  <ScaleCrop>false</ScaleCrop>
  <Company/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layne_gao@hotmail.com</cp:lastModifiedBy>
  <cp:revision>33</cp:revision>
  <dcterms:created xsi:type="dcterms:W3CDTF">2017-07-21T04:39:00Z</dcterms:created>
  <dcterms:modified xsi:type="dcterms:W3CDTF">2017-09-07T14:09:00Z</dcterms:modified>
</cp:coreProperties>
</file>