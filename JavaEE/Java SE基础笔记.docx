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18F2" w:rsidRPr="00664C57" w:rsidRDefault="00F32BC9" w:rsidP="005578D8">
      <w:pPr>
        <w:pStyle w:val="1"/>
        <w:jc w:val="center"/>
      </w:pP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SE</w:t>
      </w:r>
      <w:r>
        <w:rPr>
          <w:rFonts w:hint="eastAsia"/>
        </w:rPr>
        <w:t>基础</w:t>
      </w:r>
      <w:r w:rsidR="00264902">
        <w:rPr>
          <w:rFonts w:hint="eastAsia"/>
        </w:rPr>
        <w:t>笔记</w:t>
      </w:r>
    </w:p>
    <w:p w:rsidR="006C3176" w:rsidRDefault="006C3176" w:rsidP="006C3176">
      <w:pPr>
        <w:pStyle w:val="3"/>
        <w:numPr>
          <w:ilvl w:val="0"/>
          <w:numId w:val="33"/>
        </w:numPr>
      </w:pPr>
      <w:r>
        <w:rPr>
          <w:rFonts w:hint="eastAsia"/>
        </w:rPr>
        <w:t>Java</w:t>
      </w:r>
      <w:r>
        <w:rPr>
          <w:rFonts w:hint="eastAsia"/>
        </w:rPr>
        <w:t>入门</w:t>
      </w:r>
    </w:p>
    <w:p w:rsidR="006C3176" w:rsidRDefault="006C3176" w:rsidP="006C3176">
      <w:pPr>
        <w:pStyle w:val="4"/>
      </w:pPr>
      <w:r>
        <w:rPr>
          <w:rFonts w:hint="eastAsia"/>
        </w:rPr>
        <w:t>1.1</w:t>
      </w:r>
      <w:r>
        <w:t xml:space="preserve">  </w:t>
      </w:r>
      <w:r>
        <w:rPr>
          <w:rFonts w:hint="eastAsia"/>
        </w:rPr>
        <w:t>Java</w:t>
      </w:r>
      <w:r>
        <w:rPr>
          <w:rFonts w:hint="eastAsia"/>
        </w:rPr>
        <w:t>简介</w:t>
      </w:r>
    </w:p>
    <w:p w:rsidR="006C3176" w:rsidRDefault="006C3176" w:rsidP="006C3176">
      <w:pPr>
        <w:pStyle w:val="4"/>
      </w:pPr>
      <w:r>
        <w:rPr>
          <w:rFonts w:hint="eastAsia"/>
        </w:rPr>
        <w:t>1.2  Java</w:t>
      </w:r>
      <w:r>
        <w:rPr>
          <w:rFonts w:hint="eastAsia"/>
        </w:rPr>
        <w:t>的特点</w:t>
      </w:r>
    </w:p>
    <w:p w:rsidR="006C3176" w:rsidRPr="006C3176" w:rsidRDefault="006C3176" w:rsidP="006C3176">
      <w:pPr>
        <w:ind w:left="720" w:firstLine="720"/>
      </w:pPr>
      <w:r>
        <w:rPr>
          <w:noProof/>
        </w:rPr>
        <w:drawing>
          <wp:inline distT="0" distB="0" distL="0" distR="0" wp14:anchorId="7F4C34AF" wp14:editId="7CA37EC6">
            <wp:extent cx="2171700" cy="14954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76" w:rsidRDefault="006C3176" w:rsidP="006C3176">
      <w:pPr>
        <w:pStyle w:val="4"/>
      </w:pPr>
      <w:r>
        <w:rPr>
          <w:rFonts w:hint="eastAsia"/>
        </w:rPr>
        <w:t>1.3</w:t>
      </w:r>
      <w:r>
        <w:t xml:space="preserve">  </w:t>
      </w:r>
      <w:r>
        <w:rPr>
          <w:rFonts w:hint="eastAsia"/>
        </w:rPr>
        <w:t>JDK</w:t>
      </w:r>
      <w:r>
        <w:rPr>
          <w:rFonts w:hint="eastAsia"/>
        </w:rPr>
        <w:t>的安装以及环境变量的配置</w:t>
      </w:r>
    </w:p>
    <w:p w:rsidR="006C3176" w:rsidRDefault="006C3176" w:rsidP="006C3176">
      <w:pPr>
        <w:pStyle w:val="5"/>
      </w:pPr>
      <w:r>
        <w:rPr>
          <w:rFonts w:hint="eastAsia"/>
        </w:rPr>
        <w:t>1.3.1</w:t>
      </w:r>
      <w:r>
        <w:t xml:space="preserve">  </w:t>
      </w:r>
      <w:r>
        <w:rPr>
          <w:rFonts w:hint="eastAsia"/>
        </w:rPr>
        <w:t>JDK</w:t>
      </w:r>
      <w:r>
        <w:rPr>
          <w:rFonts w:hint="eastAsia"/>
        </w:rPr>
        <w:t>、</w:t>
      </w:r>
      <w:r>
        <w:rPr>
          <w:rFonts w:hint="eastAsia"/>
        </w:rPr>
        <w:t>JRE</w:t>
      </w:r>
      <w:r>
        <w:rPr>
          <w:rFonts w:hint="eastAsia"/>
        </w:rPr>
        <w:t>与</w:t>
      </w:r>
      <w:r>
        <w:rPr>
          <w:rFonts w:hint="eastAsia"/>
        </w:rPr>
        <w:t>JVM</w:t>
      </w:r>
      <w:r>
        <w:rPr>
          <w:rFonts w:hint="eastAsia"/>
        </w:rPr>
        <w:t>之间的联系</w:t>
      </w:r>
    </w:p>
    <w:p w:rsidR="006C3176" w:rsidRDefault="006C3176" w:rsidP="006C3176">
      <w:r>
        <w:tab/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JRE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tools</w:t>
      </w:r>
    </w:p>
    <w:p w:rsidR="006C3176" w:rsidRPr="006C3176" w:rsidRDefault="006C3176" w:rsidP="006C3176">
      <w:r>
        <w:tab/>
      </w:r>
      <w:r>
        <w:rPr>
          <w:rFonts w:hint="eastAsia"/>
        </w:rPr>
        <w:t>JRE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JVM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类库</w:t>
      </w:r>
    </w:p>
    <w:p w:rsidR="006C3176" w:rsidRDefault="006C3176" w:rsidP="006C3176">
      <w:pPr>
        <w:pStyle w:val="5"/>
      </w:pPr>
      <w:r>
        <w:rPr>
          <w:rFonts w:hint="eastAsia"/>
        </w:rPr>
        <w:t>1.3.2</w:t>
      </w:r>
      <w:r>
        <w:t xml:space="preserve">  </w:t>
      </w:r>
      <w:r>
        <w:rPr>
          <w:rFonts w:hint="eastAsia"/>
        </w:rPr>
        <w:t>java</w:t>
      </w:r>
      <w:r>
        <w:rPr>
          <w:rFonts w:hint="eastAsia"/>
        </w:rPr>
        <w:t>的运行原理</w:t>
      </w:r>
    </w:p>
    <w:p w:rsidR="006C3176" w:rsidRPr="006C3176" w:rsidRDefault="006C3176" w:rsidP="006C3176">
      <w:pPr>
        <w:jc w:val="center"/>
      </w:pPr>
      <w:r>
        <w:rPr>
          <w:noProof/>
        </w:rPr>
        <w:drawing>
          <wp:inline distT="0" distB="0" distL="0" distR="0" wp14:anchorId="767EE18D" wp14:editId="5C5F056D">
            <wp:extent cx="4714875" cy="12001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76" w:rsidRDefault="006C3176" w:rsidP="006C3176">
      <w:pPr>
        <w:pStyle w:val="5"/>
      </w:pPr>
      <w:r>
        <w:rPr>
          <w:rFonts w:hint="eastAsia"/>
        </w:rPr>
        <w:lastRenderedPageBreak/>
        <w:t>1.3.3</w:t>
      </w:r>
      <w:r>
        <w:t xml:space="preserve"> 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环境变量的配置</w:t>
      </w:r>
    </w:p>
    <w:p w:rsidR="00CE4DD8" w:rsidRDefault="00CE4DD8" w:rsidP="00CE4DD8">
      <w:r>
        <w:rPr>
          <w:noProof/>
        </w:rPr>
        <w:drawing>
          <wp:inline distT="0" distB="0" distL="0" distR="0" wp14:anchorId="3B57064A" wp14:editId="05BAFF48">
            <wp:extent cx="5904230" cy="4346575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C9" w:rsidRPr="00CE4DD8" w:rsidRDefault="00770AC9" w:rsidP="00CE4DD8">
      <w:r>
        <w:rPr>
          <w:noProof/>
        </w:rPr>
        <w:drawing>
          <wp:inline distT="0" distB="0" distL="0" distR="0" wp14:anchorId="59CE6934" wp14:editId="1BE863AF">
            <wp:extent cx="5553075" cy="25431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76" w:rsidRDefault="006C3176" w:rsidP="006C3176">
      <w:r>
        <w:rPr>
          <w:noProof/>
        </w:rPr>
        <w:drawing>
          <wp:inline distT="0" distB="0" distL="0" distR="0" wp14:anchorId="32DEFC2F" wp14:editId="64C5C80A">
            <wp:extent cx="4781550" cy="14763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76" w:rsidRDefault="006C3176" w:rsidP="006C3176">
      <w:r>
        <w:rPr>
          <w:rFonts w:hint="eastAsia"/>
        </w:rPr>
        <w:t>注意：</w:t>
      </w:r>
      <w:r>
        <w:rPr>
          <w:rFonts w:hint="eastAsia"/>
        </w:rPr>
        <w:t>classpath</w:t>
      </w:r>
      <w:r>
        <w:rPr>
          <w:rFonts w:hint="eastAsia"/>
        </w:rPr>
        <w:t>中最开始是一个点，表示本目录。</w:t>
      </w:r>
    </w:p>
    <w:p w:rsidR="006C3176" w:rsidRDefault="00770AC9" w:rsidP="006C3176">
      <w:r>
        <w:t>J</w:t>
      </w:r>
      <w:r>
        <w:rPr>
          <w:rFonts w:hint="eastAsia"/>
        </w:rPr>
        <w:t>ava</w:t>
      </w:r>
      <w:r>
        <w:t>c xxx.java    java  xxx</w:t>
      </w:r>
    </w:p>
    <w:p w:rsidR="006C3176" w:rsidRDefault="006C3176" w:rsidP="006C3176">
      <w:pPr>
        <w:pStyle w:val="5"/>
      </w:pPr>
      <w:r>
        <w:rPr>
          <w:rFonts w:hint="eastAsia"/>
        </w:rPr>
        <w:lastRenderedPageBreak/>
        <w:t>1.3.4</w:t>
      </w:r>
      <w:r>
        <w:t xml:space="preserve">  </w:t>
      </w:r>
      <w:r>
        <w:rPr>
          <w:rFonts w:hint="eastAsia"/>
        </w:rPr>
        <w:t>HelloWorld</w:t>
      </w:r>
      <w:r>
        <w:rPr>
          <w:rFonts w:hint="eastAsia"/>
        </w:rPr>
        <w:t>入门程序</w:t>
      </w:r>
    </w:p>
    <w:p w:rsidR="006C3176" w:rsidRPr="006C3176" w:rsidRDefault="006C3176" w:rsidP="006C3176">
      <w:r>
        <w:rPr>
          <w:noProof/>
        </w:rPr>
        <w:drawing>
          <wp:inline distT="0" distB="0" distL="0" distR="0" wp14:anchorId="388C88A5" wp14:editId="664EDC1D">
            <wp:extent cx="3381375" cy="8667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76" w:rsidRDefault="006C3176" w:rsidP="006C3176">
      <w:pPr>
        <w:pStyle w:val="4"/>
      </w:pPr>
      <w:r>
        <w:rPr>
          <w:rFonts w:hint="eastAsia"/>
        </w:rPr>
        <w:t>1.4</w:t>
      </w:r>
      <w:r>
        <w:t xml:space="preserve">  </w:t>
      </w:r>
      <w:r>
        <w:rPr>
          <w:rFonts w:hint="eastAsia"/>
        </w:rPr>
        <w:t>Java</w:t>
      </w:r>
      <w:r>
        <w:rPr>
          <w:rFonts w:hint="eastAsia"/>
        </w:rPr>
        <w:t>语言开发工具</w:t>
      </w:r>
    </w:p>
    <w:p w:rsidR="006C3176" w:rsidRDefault="006C3176" w:rsidP="006C3176">
      <w:pPr>
        <w:pStyle w:val="5"/>
      </w:pPr>
      <w:r>
        <w:rPr>
          <w:rFonts w:hint="eastAsia"/>
        </w:rPr>
        <w:t>1.4.1</w:t>
      </w:r>
      <w:r>
        <w:t xml:space="preserve">   </w:t>
      </w:r>
      <w:r>
        <w:rPr>
          <w:rFonts w:hint="eastAsia"/>
        </w:rPr>
        <w:t>文本开发工具</w:t>
      </w:r>
      <w:r>
        <w:rPr>
          <w:rFonts w:hint="eastAsia"/>
        </w:rPr>
        <w:t xml:space="preserve"> </w:t>
      </w:r>
    </w:p>
    <w:p w:rsidR="006C3176" w:rsidRDefault="006C3176" w:rsidP="006C3176">
      <w:r>
        <w:tab/>
      </w:r>
      <w:r>
        <w:rPr>
          <w:rFonts w:hint="eastAsia"/>
        </w:rPr>
        <w:t>EditPlus</w:t>
      </w:r>
    </w:p>
    <w:p w:rsidR="006C3176" w:rsidRDefault="006C3176" w:rsidP="006C3176">
      <w:r>
        <w:tab/>
      </w:r>
      <w:r>
        <w:rPr>
          <w:rFonts w:hint="eastAsia"/>
        </w:rPr>
        <w:t>NodePad++</w:t>
      </w:r>
    </w:p>
    <w:p w:rsidR="006C3176" w:rsidRDefault="006C3176" w:rsidP="006C3176">
      <w:r>
        <w:tab/>
      </w:r>
      <w:r>
        <w:rPr>
          <w:rFonts w:hint="eastAsia"/>
        </w:rPr>
        <w:t>Txt</w:t>
      </w:r>
    </w:p>
    <w:p w:rsidR="006C3176" w:rsidRDefault="006C3176" w:rsidP="006C3176">
      <w:r>
        <w:tab/>
      </w:r>
      <w:r>
        <w:rPr>
          <w:rFonts w:hint="eastAsia"/>
        </w:rPr>
        <w:t>Sublime</w:t>
      </w:r>
    </w:p>
    <w:p w:rsidR="006C3176" w:rsidRDefault="006C3176" w:rsidP="006C3176">
      <w:pPr>
        <w:pStyle w:val="5"/>
      </w:pPr>
      <w:r>
        <w:rPr>
          <w:rFonts w:hint="eastAsia"/>
        </w:rPr>
        <w:t>1.4.2</w:t>
      </w:r>
      <w:r>
        <w:t xml:space="preserve">  </w:t>
      </w:r>
      <w:r>
        <w:rPr>
          <w:rFonts w:hint="eastAsia"/>
        </w:rPr>
        <w:t>集成开发工具</w:t>
      </w:r>
    </w:p>
    <w:p w:rsidR="006C3176" w:rsidRDefault="006C3176" w:rsidP="006C3176">
      <w:r>
        <w:tab/>
      </w:r>
      <w:r>
        <w:rPr>
          <w:rFonts w:hint="eastAsia"/>
        </w:rPr>
        <w:t>Eclipse</w:t>
      </w:r>
    </w:p>
    <w:p w:rsidR="006C3176" w:rsidRDefault="006C3176" w:rsidP="006C3176">
      <w:r>
        <w:tab/>
      </w:r>
      <w:r w:rsidR="00F23B7A">
        <w:rPr>
          <w:rFonts w:hint="eastAsia"/>
        </w:rPr>
        <w:t>ID</w:t>
      </w:r>
      <w:r>
        <w:rPr>
          <w:rFonts w:hint="eastAsia"/>
        </w:rPr>
        <w:t>EA</w:t>
      </w:r>
    </w:p>
    <w:p w:rsidR="00EC12B8" w:rsidRDefault="006C3176" w:rsidP="00EC12B8">
      <w:r>
        <w:tab/>
      </w:r>
      <w:r>
        <w:rPr>
          <w:rFonts w:hint="eastAsia"/>
        </w:rPr>
        <w:t>MyEclipse</w:t>
      </w:r>
    </w:p>
    <w:p w:rsidR="00EC12B8" w:rsidRDefault="00EC12B8" w:rsidP="00EC12B8">
      <w:pPr>
        <w:pStyle w:val="4"/>
      </w:pPr>
      <w:r>
        <w:rPr>
          <w:rFonts w:hint="eastAsia"/>
        </w:rPr>
        <w:t>1.5</w:t>
      </w:r>
      <w:r>
        <w:t xml:space="preserve">  </w:t>
      </w:r>
      <w:r>
        <w:rPr>
          <w:rFonts w:hint="eastAsia"/>
        </w:rPr>
        <w:t>习题</w:t>
      </w:r>
    </w:p>
    <w:p w:rsidR="00EC12B8" w:rsidRPr="00EC12B8" w:rsidRDefault="00EC12B8" w:rsidP="00EC12B8">
      <w:pPr>
        <w:ind w:firstLine="720"/>
      </w:pPr>
      <w:r>
        <w:rPr>
          <w:noProof/>
        </w:rPr>
        <w:drawing>
          <wp:inline distT="0" distB="0" distL="0" distR="0" wp14:anchorId="2FFE565D" wp14:editId="11F22730">
            <wp:extent cx="2762250" cy="9810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5C9" w:rsidRDefault="006C3176" w:rsidP="006C3176">
      <w:pPr>
        <w:pStyle w:val="3"/>
        <w:numPr>
          <w:ilvl w:val="0"/>
          <w:numId w:val="33"/>
        </w:numPr>
      </w:pPr>
      <w:r>
        <w:rPr>
          <w:rFonts w:hint="eastAsia"/>
        </w:rPr>
        <w:t>Java</w:t>
      </w:r>
      <w:r>
        <w:rPr>
          <w:rFonts w:hint="eastAsia"/>
        </w:rPr>
        <w:t>基本数据类型</w:t>
      </w:r>
    </w:p>
    <w:p w:rsidR="00EC12B8" w:rsidRDefault="00EC12B8" w:rsidP="00EC12B8">
      <w:pPr>
        <w:pStyle w:val="4"/>
      </w:pPr>
      <w:r>
        <w:rPr>
          <w:rFonts w:hint="eastAsia"/>
        </w:rPr>
        <w:t>2.1</w:t>
      </w:r>
      <w:r>
        <w:t xml:space="preserve">  </w:t>
      </w:r>
      <w:r>
        <w:rPr>
          <w:rFonts w:hint="eastAsia"/>
        </w:rPr>
        <w:t>注释</w:t>
      </w:r>
    </w:p>
    <w:p w:rsidR="00EC12B8" w:rsidRDefault="00EC12B8" w:rsidP="00EC12B8">
      <w:r>
        <w:tab/>
      </w:r>
      <w:r>
        <w:rPr>
          <w:rFonts w:hint="eastAsia"/>
        </w:rPr>
        <w:t>注释分为：单行注释，多行注释，文档注释</w:t>
      </w:r>
    </w:p>
    <w:p w:rsidR="00EC12B8" w:rsidRPr="00EC12B8" w:rsidRDefault="00EC12B8" w:rsidP="00EC12B8">
      <w:pPr>
        <w:pStyle w:val="code"/>
        <w:jc w:val="center"/>
      </w:pPr>
      <w:r>
        <w:rPr>
          <w:noProof/>
        </w:rPr>
        <w:drawing>
          <wp:inline distT="0" distB="0" distL="0" distR="0">
            <wp:extent cx="3409950" cy="3810000"/>
            <wp:effectExtent l="0" t="0" r="0" b="0"/>
            <wp:docPr id="6" name="图片 6" descr="package scnu.edu/cn, &#10;这 罡 文 档 注 &#10;@author Gyn 且 &#10;这 罡 一 个 h 巳 11 。 艹 r 程 序 &#10;这 罡 多 行 注 &#10;一 个 文 档 中 只 有 一 个 些 bl 类 &#10;而 且 这 个 些 bl 类 的 名 称 和 文 档 名 相 同 &#10;public class DemoØ1 { &#10;这 罡 单 行 注 &#10;/ / m 毓 n 函 罡 程 序 的 入 囗 ， 程 序 从 这 里 开 始 执 行 &#10;public static void main (String[ ] 引 、 gs ） { &#10;控 台 输 出 语 甸 ， 打 印 出 “ h 巳 且 。 rld ” &#10;System out ． println (&quot;hello 到 orld ！ “ ） 丿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ckage scnu.edu/cn, &#10;这 罡 文 档 注 &#10;@author Gyn 且 &#10;这 罡 一 个 h 巳 11 。 艹 r 程 序 &#10;这 罡 多 行 注 &#10;一 个 文 档 中 只 有 一 个 些 bl 类 &#10;而 且 这 个 些 bl 类 的 名 称 和 文 档 名 相 同 &#10;public class DemoØ1 { &#10;这 罡 单 行 注 &#10;/ / m 毓 n 函 罡 程 序 的 入 囗 ， 程 序 从 这 里 开 始 执 行 &#10;public static void main (String[ ] 引 、 gs ） { &#10;控 台 输 出 语 甸 ， 打 印 出 “ h 巳 且 。 rld ” &#10;System out ． println (&quot;hello 到 orld ！ “ ） 丿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2B8" w:rsidRDefault="00EC12B8" w:rsidP="00EC12B8">
      <w:pPr>
        <w:pStyle w:val="4"/>
      </w:pPr>
      <w:r>
        <w:rPr>
          <w:rFonts w:hint="eastAsia"/>
        </w:rPr>
        <w:lastRenderedPageBreak/>
        <w:t>2.2</w:t>
      </w:r>
      <w:r>
        <w:t xml:space="preserve">  </w:t>
      </w:r>
      <w:r>
        <w:rPr>
          <w:rFonts w:hint="eastAsia"/>
        </w:rPr>
        <w:t>关键字与标识符</w:t>
      </w:r>
    </w:p>
    <w:p w:rsidR="00EC12B8" w:rsidRDefault="00EC12B8" w:rsidP="00EC12B8">
      <w:pPr>
        <w:pStyle w:val="5"/>
      </w:pPr>
      <w:r>
        <w:rPr>
          <w:rFonts w:hint="eastAsia"/>
        </w:rPr>
        <w:t>2.2.1</w:t>
      </w:r>
      <w:r>
        <w:t xml:space="preserve">  </w:t>
      </w:r>
      <w:r>
        <w:rPr>
          <w:rFonts w:hint="eastAsia"/>
        </w:rPr>
        <w:t>关键字</w:t>
      </w:r>
    </w:p>
    <w:p w:rsidR="00EC12B8" w:rsidRDefault="00EC12B8" w:rsidP="00EC12B8">
      <w:r>
        <w:tab/>
      </w:r>
      <w:r>
        <w:rPr>
          <w:rFonts w:hint="eastAsia"/>
        </w:rPr>
        <w:t>关键字为预定义的名称。</w:t>
      </w:r>
    </w:p>
    <w:p w:rsidR="00EC12B8" w:rsidRDefault="00EC12B8" w:rsidP="00EC12B8">
      <w:pPr>
        <w:pStyle w:val="code"/>
        <w:jc w:val="center"/>
      </w:pPr>
      <w:r>
        <w:rPr>
          <w:noProof/>
        </w:rPr>
        <w:drawing>
          <wp:inline distT="0" distB="0" distL="0" distR="0">
            <wp:extent cx="3848100" cy="2647950"/>
            <wp:effectExtent l="0" t="0" r="0" b="0"/>
            <wp:docPr id="7" name="图片 7" descr="abstract &#10;continue &#10;for &#10;instanceof &#10;transient &#10;assert &#10;default &#10;goto &#10;int &#10;package &#10;strictfp &#10;synchronized &#10;try &#10;boolean &#10;interface &#10;private &#10;this &#10;break &#10;finally &#10;implements &#10;long &#10;protected &#10;static &#10;volatile &#10;import &#10;public &#10;throws &#10;Wh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bstract &#10;continue &#10;for &#10;instanceof &#10;transient &#10;assert &#10;default &#10;goto &#10;int &#10;package &#10;strictfp &#10;synchronized &#10;try &#10;boolean &#10;interface &#10;private &#10;this &#10;break &#10;finally &#10;implements &#10;long &#10;protected &#10;static &#10;volatile &#10;import &#10;public &#10;throws &#10;While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2B8" w:rsidRDefault="00EC12B8" w:rsidP="00EC12B8">
      <w:pPr>
        <w:pStyle w:val="5"/>
      </w:pPr>
      <w:r>
        <w:rPr>
          <w:rFonts w:hint="eastAsia"/>
        </w:rPr>
        <w:t>2.2.2</w:t>
      </w:r>
      <w:r>
        <w:t xml:space="preserve">  </w:t>
      </w:r>
      <w:r>
        <w:rPr>
          <w:rFonts w:hint="eastAsia"/>
        </w:rPr>
        <w:t>标识符</w:t>
      </w:r>
    </w:p>
    <w:p w:rsidR="00EC12B8" w:rsidRPr="00EC12B8" w:rsidRDefault="00EC12B8" w:rsidP="00EC12B8">
      <w:pPr>
        <w:pStyle w:val="code"/>
      </w:pPr>
      <w:r>
        <w:rPr>
          <w:rFonts w:hint="eastAsia"/>
        </w:rPr>
        <w:t>1.</w:t>
      </w:r>
      <w:r>
        <w:t xml:space="preserve"> </w:t>
      </w:r>
      <w:r w:rsidRPr="00EC12B8">
        <w:rPr>
          <w:rFonts w:hint="eastAsia"/>
        </w:rPr>
        <w:t>标识符，自定义的名称。类似数学中的未知数</w:t>
      </w:r>
      <w:r w:rsidRPr="00EC12B8">
        <w:rPr>
          <w:rFonts w:hint="eastAsia"/>
        </w:rPr>
        <w:t>x</w:t>
      </w:r>
      <w:r w:rsidRPr="00EC12B8">
        <w:rPr>
          <w:rFonts w:hint="eastAsia"/>
        </w:rPr>
        <w:t>，可以随意定义为</w:t>
      </w:r>
      <w:r w:rsidRPr="00EC12B8">
        <w:rPr>
          <w:rFonts w:hint="eastAsia"/>
        </w:rPr>
        <w:t>a,b,x</w:t>
      </w:r>
      <w:r w:rsidRPr="00EC12B8">
        <w:rPr>
          <w:rFonts w:hint="eastAsia"/>
        </w:rPr>
        <w:t>等。</w:t>
      </w:r>
    </w:p>
    <w:p w:rsidR="00EC12B8" w:rsidRPr="00EC12B8" w:rsidRDefault="00EC12B8" w:rsidP="00EC12B8">
      <w:pPr>
        <w:pStyle w:val="code"/>
      </w:pPr>
      <w:r>
        <w:rPr>
          <w:rFonts w:hint="eastAsia"/>
        </w:rPr>
        <w:t>2.</w:t>
      </w:r>
      <w:r>
        <w:t xml:space="preserve"> </w:t>
      </w:r>
      <w:r w:rsidRPr="00EC12B8">
        <w:rPr>
          <w:rFonts w:hint="eastAsia"/>
        </w:rPr>
        <w:t>标识符的命名规则：</w:t>
      </w:r>
    </w:p>
    <w:p w:rsidR="00EC12B8" w:rsidRPr="00EC12B8" w:rsidRDefault="00EC12B8" w:rsidP="00EC12B8">
      <w:pPr>
        <w:pStyle w:val="code"/>
        <w:ind w:firstLineChars="500" w:firstLine="1050"/>
      </w:pPr>
      <w:r w:rsidRPr="00EC12B8">
        <w:rPr>
          <w:rFonts w:hint="eastAsia"/>
        </w:rPr>
        <w:t>可以由数字，字母，下划线和</w:t>
      </w:r>
      <w:r w:rsidRPr="00EC12B8">
        <w:rPr>
          <w:rFonts w:ascii="Calibri" w:hAnsi="Calibri"/>
        </w:rPr>
        <w:t>$</w:t>
      </w:r>
      <w:r w:rsidRPr="00EC12B8">
        <w:rPr>
          <w:rFonts w:hint="eastAsia"/>
        </w:rPr>
        <w:t>组成，数字不能开头。</w:t>
      </w:r>
    </w:p>
    <w:p w:rsidR="00EC12B8" w:rsidRPr="00EC12B8" w:rsidRDefault="00EC12B8" w:rsidP="00EC12B8">
      <w:pPr>
        <w:pStyle w:val="code"/>
        <w:ind w:firstLineChars="500" w:firstLine="1050"/>
      </w:pPr>
      <w:r w:rsidRPr="00EC12B8">
        <w:rPr>
          <w:rFonts w:hint="eastAsia"/>
        </w:rPr>
        <w:t>java</w:t>
      </w:r>
      <w:r w:rsidRPr="00EC12B8">
        <w:rPr>
          <w:rFonts w:hint="eastAsia"/>
        </w:rPr>
        <w:t>中区分大小写</w:t>
      </w:r>
    </w:p>
    <w:p w:rsidR="00EC12B8" w:rsidRPr="00EC12B8" w:rsidRDefault="00EC12B8" w:rsidP="00EC12B8">
      <w:pPr>
        <w:pStyle w:val="code"/>
        <w:ind w:firstLineChars="500" w:firstLine="1050"/>
      </w:pPr>
      <w:r w:rsidRPr="00EC12B8">
        <w:rPr>
          <w:rFonts w:hint="eastAsia"/>
        </w:rPr>
        <w:t>不能和关键字重名</w:t>
      </w:r>
    </w:p>
    <w:p w:rsidR="00EC12B8" w:rsidRPr="00EC12B8" w:rsidRDefault="00EC12B8" w:rsidP="00EC12B8">
      <w:pPr>
        <w:pStyle w:val="code"/>
        <w:ind w:firstLineChars="500" w:firstLine="1050"/>
      </w:pPr>
      <w:r w:rsidRPr="00EC12B8">
        <w:rPr>
          <w:rFonts w:hint="eastAsia"/>
        </w:rPr>
        <w:t>没有长度限制</w:t>
      </w:r>
    </w:p>
    <w:p w:rsidR="00EC12B8" w:rsidRPr="00EC12B8" w:rsidRDefault="00EC12B8" w:rsidP="00EC12B8">
      <w:pPr>
        <w:pStyle w:val="code"/>
      </w:pPr>
      <w:r>
        <w:rPr>
          <w:rFonts w:hint="eastAsia"/>
        </w:rPr>
        <w:t>3.</w:t>
      </w:r>
      <w:r>
        <w:t xml:space="preserve"> </w:t>
      </w:r>
      <w:r w:rsidRPr="00EC12B8">
        <w:rPr>
          <w:rFonts w:hint="eastAsia"/>
        </w:rPr>
        <w:t>标识符命名规范：</w:t>
      </w:r>
    </w:p>
    <w:p w:rsidR="00EC12B8" w:rsidRPr="00EC12B8" w:rsidRDefault="00EC12B8" w:rsidP="00EC12B8">
      <w:pPr>
        <w:pStyle w:val="code"/>
        <w:jc w:val="center"/>
      </w:pPr>
      <w:r>
        <w:rPr>
          <w:noProof/>
        </w:rPr>
        <w:drawing>
          <wp:inline distT="0" distB="0" distL="0" distR="0" wp14:anchorId="3CEB7CE5" wp14:editId="1F4BE333">
            <wp:extent cx="4772025" cy="30861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B8" w:rsidRDefault="00EC12B8" w:rsidP="00EC12B8">
      <w:pPr>
        <w:pStyle w:val="4"/>
      </w:pPr>
      <w:r>
        <w:rPr>
          <w:rFonts w:hint="eastAsia"/>
        </w:rPr>
        <w:lastRenderedPageBreak/>
        <w:t>2.3</w:t>
      </w:r>
      <w:r>
        <w:t xml:space="preserve">  </w:t>
      </w:r>
      <w:r>
        <w:rPr>
          <w:rFonts w:hint="eastAsia"/>
        </w:rPr>
        <w:t>基本数据类型</w:t>
      </w:r>
    </w:p>
    <w:p w:rsidR="00EC12B8" w:rsidRDefault="00EC12B8" w:rsidP="00EC12B8">
      <w:pPr>
        <w:pStyle w:val="5"/>
      </w:pPr>
      <w:r>
        <w:rPr>
          <w:rFonts w:hint="eastAsia"/>
        </w:rPr>
        <w:t>2.3.1</w:t>
      </w:r>
      <w:r>
        <w:t xml:space="preserve">  </w:t>
      </w:r>
      <w:r>
        <w:rPr>
          <w:rFonts w:hint="eastAsia"/>
        </w:rPr>
        <w:t>数据类型</w:t>
      </w:r>
    </w:p>
    <w:p w:rsidR="00EC12B8" w:rsidRDefault="00EC12B8" w:rsidP="00EC12B8">
      <w:pPr>
        <w:pStyle w:val="code"/>
        <w:jc w:val="center"/>
      </w:pPr>
      <w:r>
        <w:rPr>
          <w:noProof/>
        </w:rPr>
        <w:drawing>
          <wp:inline distT="0" distB="0" distL="0" distR="0">
            <wp:extent cx="4752975" cy="4229100"/>
            <wp:effectExtent l="0" t="0" r="9525" b="0"/>
            <wp:docPr id="9" name="图片 9" descr="short &#10;long &#10;float &#10;double &#10;char &#10;boolean &#10;class &#10;interfa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hort &#10;long &#10;float &#10;double &#10;char &#10;boolean &#10;class &#10;interface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2B8" w:rsidRDefault="00EC12B8" w:rsidP="00EC12B8">
      <w:pPr>
        <w:pStyle w:val="5"/>
      </w:pPr>
      <w:r>
        <w:rPr>
          <w:rFonts w:hint="eastAsia"/>
        </w:rPr>
        <w:t>2.3.2</w:t>
      </w:r>
      <w:r>
        <w:t xml:space="preserve">  </w:t>
      </w:r>
      <w:r>
        <w:rPr>
          <w:rFonts w:hint="eastAsia"/>
        </w:rPr>
        <w:t>数据类型所占内存</w:t>
      </w:r>
    </w:p>
    <w:p w:rsidR="00EC12B8" w:rsidRDefault="00EC12B8" w:rsidP="00EC12B8">
      <w:pPr>
        <w:pStyle w:val="code"/>
        <w:jc w:val="center"/>
      </w:pPr>
      <w:r>
        <w:rPr>
          <w:noProof/>
        </w:rPr>
        <w:drawing>
          <wp:inline distT="0" distB="0" distL="0" distR="0" wp14:anchorId="01CD2AC2" wp14:editId="6565CC3D">
            <wp:extent cx="3952875" cy="19145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B8" w:rsidRDefault="00EC12B8" w:rsidP="00EC12B8">
      <w:pPr>
        <w:pStyle w:val="5"/>
      </w:pPr>
      <w:r>
        <w:rPr>
          <w:rFonts w:hint="eastAsia"/>
        </w:rPr>
        <w:t>2.3.3</w:t>
      </w:r>
      <w:r>
        <w:t xml:space="preserve">  </w:t>
      </w:r>
      <w:r>
        <w:rPr>
          <w:rFonts w:hint="eastAsia"/>
        </w:rPr>
        <w:t>数据类型示例</w:t>
      </w:r>
    </w:p>
    <w:p w:rsidR="00EC12B8" w:rsidRPr="00EC12B8" w:rsidRDefault="00EC12B8" w:rsidP="00EC12B8">
      <w:pPr>
        <w:pStyle w:val="code"/>
      </w:pPr>
      <w:r>
        <w:rPr>
          <w:rFonts w:hint="eastAsia"/>
        </w:rPr>
        <w:t>/</w:t>
      </w:r>
      <w:r>
        <w:t>/</w:t>
      </w:r>
      <w:r w:rsidRPr="00EC12B8">
        <w:rPr>
          <w:rFonts w:hint="eastAsia"/>
        </w:rPr>
        <w:t>数据类型定义示例：</w:t>
      </w:r>
    </w:p>
    <w:p w:rsidR="00EC12B8" w:rsidRPr="00EC12B8" w:rsidRDefault="00EC12B8" w:rsidP="00EC12B8">
      <w:pPr>
        <w:pStyle w:val="code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package scnu.edu.cn;</w:t>
      </w:r>
    </w:p>
    <w:p w:rsidR="00EC12B8" w:rsidRPr="00EC12B8" w:rsidRDefault="00EC12B8" w:rsidP="00EC12B8">
      <w:pPr>
        <w:pStyle w:val="code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 </w:t>
      </w:r>
    </w:p>
    <w:p w:rsidR="00EC12B8" w:rsidRPr="00EC12B8" w:rsidRDefault="00EC12B8" w:rsidP="00EC12B8">
      <w:pPr>
        <w:pStyle w:val="code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public class Demo04 {</w:t>
      </w:r>
    </w:p>
    <w:p w:rsidR="00EC12B8" w:rsidRPr="00EC12B8" w:rsidRDefault="00EC12B8" w:rsidP="00EC12B8">
      <w:pPr>
        <w:pStyle w:val="code"/>
        <w:ind w:firstLine="720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public static void main(String[] args) {</w:t>
      </w:r>
    </w:p>
    <w:p w:rsidR="00EC12B8" w:rsidRPr="00EC12B8" w:rsidRDefault="00EC12B8" w:rsidP="00EC12B8">
      <w:pPr>
        <w:pStyle w:val="code"/>
        <w:ind w:firstLineChars="650" w:firstLine="1365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byte bytValue01 = 7;</w:t>
      </w:r>
    </w:p>
    <w:p w:rsidR="00EC12B8" w:rsidRPr="00EC12B8" w:rsidRDefault="00EC12B8" w:rsidP="00EC12B8">
      <w:pPr>
        <w:pStyle w:val="code"/>
        <w:ind w:firstLineChars="650" w:firstLine="1365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char chrValue01= 'h';</w:t>
      </w:r>
    </w:p>
    <w:p w:rsidR="00EC12B8" w:rsidRPr="00EC12B8" w:rsidRDefault="00EC12B8" w:rsidP="00EC12B8">
      <w:pPr>
        <w:pStyle w:val="code"/>
        <w:ind w:firstLineChars="650" w:firstLine="1365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char chrValue02 = '</w:t>
      </w:r>
      <w:r w:rsidRPr="00EC12B8">
        <w:rPr>
          <w:rFonts w:hint="eastAsia"/>
        </w:rPr>
        <w:t>爱</w:t>
      </w:r>
      <w:r w:rsidRPr="00EC12B8">
        <w:rPr>
          <w:rFonts w:ascii="Calibri" w:eastAsia="宋体" w:hAnsi="Calibri"/>
        </w:rPr>
        <w:t>';//</w:t>
      </w:r>
      <w:r w:rsidRPr="00EC12B8">
        <w:rPr>
          <w:rFonts w:hint="eastAsia"/>
        </w:rPr>
        <w:t>在</w:t>
      </w:r>
      <w:r w:rsidRPr="00EC12B8">
        <w:rPr>
          <w:rFonts w:ascii="Calibri" w:eastAsia="宋体" w:hAnsi="Calibri"/>
        </w:rPr>
        <w:t>java</w:t>
      </w:r>
      <w:r w:rsidRPr="00EC12B8">
        <w:rPr>
          <w:rFonts w:hint="eastAsia"/>
        </w:rPr>
        <w:t>中</w:t>
      </w:r>
      <w:r w:rsidRPr="00EC12B8">
        <w:rPr>
          <w:rFonts w:ascii="Calibri" w:eastAsia="宋体" w:hAnsi="Calibri"/>
        </w:rPr>
        <w:t>char</w:t>
      </w:r>
      <w:r w:rsidRPr="00EC12B8">
        <w:rPr>
          <w:rFonts w:hint="eastAsia"/>
        </w:rPr>
        <w:t>其实是占</w:t>
      </w:r>
      <w:r w:rsidRPr="00EC12B8">
        <w:rPr>
          <w:rFonts w:ascii="Calibri" w:eastAsia="宋体" w:hAnsi="Calibri"/>
        </w:rPr>
        <w:t>2B</w:t>
      </w:r>
      <w:r w:rsidRPr="00EC12B8">
        <w:rPr>
          <w:rFonts w:hint="eastAsia"/>
        </w:rPr>
        <w:t>的。</w:t>
      </w:r>
    </w:p>
    <w:p w:rsidR="00EC12B8" w:rsidRPr="00EC12B8" w:rsidRDefault="00EC12B8" w:rsidP="00EC12B8">
      <w:pPr>
        <w:pStyle w:val="code"/>
        <w:ind w:firstLineChars="650" w:firstLine="1365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int intValue01 = 20;</w:t>
      </w:r>
    </w:p>
    <w:p w:rsidR="00EC12B8" w:rsidRPr="00EC12B8" w:rsidRDefault="00EC12B8" w:rsidP="00EC12B8">
      <w:pPr>
        <w:pStyle w:val="code"/>
        <w:ind w:firstLineChars="650" w:firstLine="1365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float fValue01 = 3.14F;</w:t>
      </w:r>
    </w:p>
    <w:p w:rsidR="00EC12B8" w:rsidRPr="00EC12B8" w:rsidRDefault="00EC12B8" w:rsidP="00EC12B8">
      <w:pPr>
        <w:pStyle w:val="code"/>
        <w:ind w:firstLineChars="650" w:firstLine="1365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double dValue01 = 3.14;</w:t>
      </w:r>
    </w:p>
    <w:p w:rsidR="00EC12B8" w:rsidRPr="00EC12B8" w:rsidRDefault="00EC12B8" w:rsidP="00EC12B8">
      <w:pPr>
        <w:pStyle w:val="code"/>
        <w:ind w:firstLineChars="550" w:firstLine="1155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lastRenderedPageBreak/>
        <w:t>boolean boolValue01 = false;</w:t>
      </w:r>
    </w:p>
    <w:p w:rsidR="00EC12B8" w:rsidRPr="00EC12B8" w:rsidRDefault="00EC12B8" w:rsidP="00EC12B8">
      <w:pPr>
        <w:pStyle w:val="code"/>
        <w:ind w:firstLineChars="550" w:firstLine="1155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boolean boolValue02 = true;</w:t>
      </w:r>
    </w:p>
    <w:p w:rsidR="00EC12B8" w:rsidRPr="00EC12B8" w:rsidRDefault="00EC12B8" w:rsidP="00EC12B8">
      <w:pPr>
        <w:pStyle w:val="code"/>
        <w:ind w:firstLineChars="550" w:firstLine="1155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short shortValue01 = 30;</w:t>
      </w:r>
    </w:p>
    <w:p w:rsidR="00EC12B8" w:rsidRPr="00EC12B8" w:rsidRDefault="00EC12B8" w:rsidP="00EC12B8">
      <w:pPr>
        <w:pStyle w:val="code"/>
        <w:ind w:firstLineChars="550" w:firstLine="1155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long lValue = 30000L;</w:t>
      </w:r>
    </w:p>
    <w:p w:rsidR="00EC12B8" w:rsidRPr="00EC12B8" w:rsidRDefault="00EC12B8" w:rsidP="00EC12B8">
      <w:pPr>
        <w:pStyle w:val="code"/>
        <w:ind w:firstLineChars="550" w:firstLine="1155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System.out.println("bytValue01 = "+bytValue01);</w:t>
      </w:r>
    </w:p>
    <w:p w:rsidR="00EC12B8" w:rsidRPr="00EC12B8" w:rsidRDefault="00EC12B8" w:rsidP="00A25BD2">
      <w:pPr>
        <w:pStyle w:val="code"/>
        <w:ind w:firstLineChars="550" w:firstLine="1155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System.out.println("chrValue01 = "+chrValue01);</w:t>
      </w:r>
    </w:p>
    <w:p w:rsidR="00EC12B8" w:rsidRPr="00EC12B8" w:rsidRDefault="00EC12B8" w:rsidP="00A25BD2">
      <w:pPr>
        <w:pStyle w:val="code"/>
        <w:ind w:firstLineChars="550" w:firstLine="1155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System.out.println("chrValue02 = "+chrValue02);</w:t>
      </w:r>
    </w:p>
    <w:p w:rsidR="00EC12B8" w:rsidRPr="00EC12B8" w:rsidRDefault="00EC12B8" w:rsidP="00A25BD2">
      <w:pPr>
        <w:pStyle w:val="code"/>
        <w:ind w:firstLineChars="550" w:firstLine="1155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System.out.println("intValue01 = "+intValue01);</w:t>
      </w:r>
    </w:p>
    <w:p w:rsidR="00EC12B8" w:rsidRPr="00EC12B8" w:rsidRDefault="00EC12B8" w:rsidP="00A25BD2">
      <w:pPr>
        <w:pStyle w:val="code"/>
        <w:ind w:firstLineChars="550" w:firstLine="1155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System.out.println("fValue01 = "+fValue01);</w:t>
      </w:r>
    </w:p>
    <w:p w:rsidR="00EC12B8" w:rsidRPr="00EC12B8" w:rsidRDefault="00EC12B8" w:rsidP="00A25BD2">
      <w:pPr>
        <w:pStyle w:val="code"/>
        <w:ind w:firstLineChars="550" w:firstLine="1155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System.out.println("dValue01 = "+dValue01);</w:t>
      </w:r>
    </w:p>
    <w:p w:rsidR="00EC12B8" w:rsidRPr="00EC12B8" w:rsidRDefault="00EC12B8" w:rsidP="00A25BD2">
      <w:pPr>
        <w:pStyle w:val="code"/>
        <w:ind w:firstLineChars="550" w:firstLine="1155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System.out.println("boolValue01 = "+boolValue01);</w:t>
      </w:r>
    </w:p>
    <w:p w:rsidR="00EC12B8" w:rsidRPr="00EC12B8" w:rsidRDefault="00EC12B8" w:rsidP="00A25BD2">
      <w:pPr>
        <w:pStyle w:val="code"/>
        <w:ind w:firstLineChars="550" w:firstLine="1155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System.out.println("boolValue02 = "+boolValue02);</w:t>
      </w:r>
    </w:p>
    <w:p w:rsidR="00EC12B8" w:rsidRPr="00EC12B8" w:rsidRDefault="00EC12B8" w:rsidP="00A25BD2">
      <w:pPr>
        <w:pStyle w:val="code"/>
        <w:ind w:firstLineChars="550" w:firstLine="1155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System.out.println("shortValue01 = "+shortValue01);</w:t>
      </w:r>
    </w:p>
    <w:p w:rsidR="00EC12B8" w:rsidRPr="00EC12B8" w:rsidRDefault="00EC12B8" w:rsidP="00A25BD2">
      <w:pPr>
        <w:pStyle w:val="code"/>
        <w:ind w:firstLineChars="550" w:firstLine="1155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System.out.println("lValue = "+lValue);</w:t>
      </w:r>
    </w:p>
    <w:p w:rsidR="00EC12B8" w:rsidRPr="00EC12B8" w:rsidRDefault="00EC12B8" w:rsidP="00A25BD2">
      <w:pPr>
        <w:pStyle w:val="code"/>
        <w:ind w:firstLine="720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}</w:t>
      </w:r>
    </w:p>
    <w:p w:rsidR="00EC12B8" w:rsidRPr="00EC12B8" w:rsidRDefault="00EC12B8" w:rsidP="00EC12B8">
      <w:pPr>
        <w:pStyle w:val="code"/>
        <w:rPr>
          <w:rFonts w:ascii="Calibri" w:eastAsia="宋体" w:hAnsi="Calibri"/>
        </w:rPr>
      </w:pPr>
      <w:r w:rsidRPr="00EC12B8">
        <w:rPr>
          <w:rFonts w:ascii="Calibri" w:eastAsia="宋体" w:hAnsi="Calibri"/>
        </w:rPr>
        <w:t>}</w:t>
      </w:r>
    </w:p>
    <w:p w:rsidR="00EC12B8" w:rsidRPr="00EC12B8" w:rsidRDefault="00EC12B8" w:rsidP="00EC12B8">
      <w:pPr>
        <w:pStyle w:val="code"/>
      </w:pPr>
    </w:p>
    <w:p w:rsidR="00EC12B8" w:rsidRDefault="00EC12B8" w:rsidP="00EC12B8">
      <w:pPr>
        <w:pStyle w:val="4"/>
      </w:pPr>
      <w:r>
        <w:rPr>
          <w:rFonts w:hint="eastAsia"/>
        </w:rPr>
        <w:t>2.4</w:t>
      </w:r>
      <w:r>
        <w:t xml:space="preserve">  </w:t>
      </w:r>
      <w:r>
        <w:rPr>
          <w:rFonts w:hint="eastAsia"/>
        </w:rPr>
        <w:t>数据类型的转换</w:t>
      </w:r>
    </w:p>
    <w:p w:rsidR="00A25BD2" w:rsidRPr="00A25BD2" w:rsidRDefault="00A25BD2" w:rsidP="00A25BD2">
      <w:r>
        <w:rPr>
          <w:shd w:val="clear" w:color="auto" w:fill="FFFFFF"/>
        </w:rPr>
        <w:t xml:space="preserve">Java </w:t>
      </w:r>
      <w:r>
        <w:rPr>
          <w:shd w:val="clear" w:color="auto" w:fill="FFFFFF"/>
        </w:rPr>
        <w:t>语言中的数据类型转换有两种：</w:t>
      </w:r>
    </w:p>
    <w:p w:rsidR="00A25BD2" w:rsidRPr="00A25BD2" w:rsidRDefault="00A25BD2" w:rsidP="00A25BD2">
      <w:pPr>
        <w:ind w:leftChars="300" w:left="720"/>
        <w:rPr>
          <w:rFonts w:eastAsia="宋体" w:cs="宋体"/>
        </w:rPr>
      </w:pPr>
      <w:r w:rsidRPr="00A25BD2">
        <w:rPr>
          <w:rFonts w:eastAsia="宋体" w:cs="宋体"/>
          <w:b/>
          <w:i/>
          <w:u w:val="single"/>
        </w:rPr>
        <w:t>自动类型转换</w:t>
      </w:r>
      <w:r>
        <w:rPr>
          <w:rFonts w:eastAsia="宋体" w:cs="宋体" w:hint="eastAsia"/>
        </w:rPr>
        <w:t xml:space="preserve"> </w:t>
      </w:r>
      <w:r w:rsidRPr="00A25BD2">
        <w:rPr>
          <w:rFonts w:eastAsia="宋体" w:cs="宋体"/>
        </w:rPr>
        <w:t>:</w:t>
      </w:r>
      <w:r>
        <w:rPr>
          <w:rFonts w:eastAsia="宋体" w:cs="宋体"/>
        </w:rPr>
        <w:t xml:space="preserve"> </w:t>
      </w:r>
      <w:r w:rsidRPr="00A25BD2">
        <w:rPr>
          <w:rFonts w:eastAsia="宋体" w:cs="宋体"/>
        </w:rPr>
        <w:t>编译器自动完成类型转换，不需要在程序中编写代码。</w:t>
      </w:r>
    </w:p>
    <w:p w:rsidR="00A25BD2" w:rsidRPr="00A25BD2" w:rsidRDefault="00A25BD2" w:rsidP="00A25BD2">
      <w:pPr>
        <w:ind w:leftChars="300" w:left="720"/>
        <w:rPr>
          <w:rFonts w:eastAsia="宋体" w:cs="宋体"/>
        </w:rPr>
      </w:pPr>
      <w:r w:rsidRPr="00A25BD2">
        <w:rPr>
          <w:rFonts w:eastAsia="宋体" w:cs="宋体"/>
          <w:b/>
          <w:i/>
          <w:u w:val="single"/>
        </w:rPr>
        <w:t>强制类型转换</w:t>
      </w:r>
      <w:r>
        <w:rPr>
          <w:rFonts w:eastAsia="宋体" w:cs="宋体" w:hint="eastAsia"/>
        </w:rPr>
        <w:t xml:space="preserve"> </w:t>
      </w:r>
      <w:r w:rsidRPr="00A25BD2">
        <w:rPr>
          <w:rFonts w:eastAsia="宋体" w:cs="宋体"/>
        </w:rPr>
        <w:t>:</w:t>
      </w:r>
      <w:r>
        <w:rPr>
          <w:rFonts w:eastAsia="宋体" w:cs="宋体"/>
        </w:rPr>
        <w:t xml:space="preserve"> </w:t>
      </w:r>
      <w:r w:rsidRPr="00A25BD2">
        <w:rPr>
          <w:rFonts w:eastAsia="宋体" w:cs="宋体"/>
        </w:rPr>
        <w:t>强制编译器进行类型转换，必须在程序中编写代码。</w:t>
      </w:r>
    </w:p>
    <w:p w:rsidR="00A25BD2" w:rsidRDefault="00A25BD2" w:rsidP="00A25BD2">
      <w:pPr>
        <w:pStyle w:val="5"/>
      </w:pPr>
      <w:r>
        <w:rPr>
          <w:rFonts w:hint="eastAsia"/>
        </w:rPr>
        <w:t>2</w:t>
      </w:r>
      <w:r>
        <w:t xml:space="preserve">.4.1  </w:t>
      </w:r>
      <w:r>
        <w:rPr>
          <w:rFonts w:hint="eastAsia"/>
        </w:rPr>
        <w:t>隐式数据类型转换</w:t>
      </w:r>
    </w:p>
    <w:p w:rsidR="00A25BD2" w:rsidRDefault="00A25BD2" w:rsidP="00A25BD2">
      <w:pPr>
        <w:pStyle w:val="code"/>
        <w:rPr>
          <w:shd w:val="clear" w:color="auto" w:fill="FFFFFF"/>
        </w:rPr>
      </w:pPr>
      <w:r>
        <w:rPr>
          <w:shd w:val="clear" w:color="auto" w:fill="FFFFFF"/>
        </w:rPr>
        <w:t>转换规则：从存储范围小的类型到存储范围大的类型。</w:t>
      </w:r>
      <w:r>
        <w:br/>
      </w:r>
      <w:r>
        <w:rPr>
          <w:shd w:val="clear" w:color="auto" w:fill="FFFFFF"/>
        </w:rPr>
        <w:t>具体规则为：</w:t>
      </w:r>
      <w:r>
        <w:rPr>
          <w:rFonts w:hint="eastAsia"/>
          <w:shd w:val="clear" w:color="auto" w:fill="FFFFFF"/>
        </w:rPr>
        <w:t>（</w:t>
      </w:r>
      <w:r>
        <w:rPr>
          <w:shd w:val="clear" w:color="auto" w:fill="FFFFFF"/>
        </w:rPr>
        <w:t>byte</w:t>
      </w:r>
      <w:r>
        <w:rPr>
          <w:rFonts w:ascii="微软雅黑" w:eastAsia="微软雅黑" w:hAnsi="微软雅黑" w:cs="微软雅黑" w:hint="eastAsia"/>
          <w:shd w:val="clear" w:color="auto" w:fill="FFFFFF"/>
        </w:rPr>
        <w:t>，</w:t>
      </w:r>
      <w:r>
        <w:rPr>
          <w:shd w:val="clear" w:color="auto" w:fill="FFFFFF"/>
        </w:rPr>
        <w:t>short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char)</w:t>
      </w:r>
      <w:r>
        <w:rPr>
          <w:rFonts w:ascii="微软雅黑" w:eastAsia="微软雅黑" w:hAnsi="微软雅黑" w:cs="微软雅黑" w:hint="eastAsia"/>
          <w:shd w:val="clear" w:color="auto" w:fill="FFFFFF"/>
        </w:rPr>
        <w:t>→</w:t>
      </w:r>
      <w:r>
        <w:rPr>
          <w:shd w:val="clear" w:color="auto" w:fill="FFFFFF"/>
        </w:rPr>
        <w:t>int</w:t>
      </w:r>
      <w:r>
        <w:rPr>
          <w:rFonts w:ascii="微软雅黑" w:eastAsia="微软雅黑" w:hAnsi="微软雅黑" w:cs="微软雅黑" w:hint="eastAsia"/>
          <w:shd w:val="clear" w:color="auto" w:fill="FFFFFF"/>
        </w:rPr>
        <w:t>→</w:t>
      </w:r>
      <w:r>
        <w:rPr>
          <w:shd w:val="clear" w:color="auto" w:fill="FFFFFF"/>
        </w:rPr>
        <w:t>long</w:t>
      </w:r>
      <w:r>
        <w:rPr>
          <w:rFonts w:ascii="微软雅黑" w:eastAsia="微软雅黑" w:hAnsi="微软雅黑" w:cs="微软雅黑" w:hint="eastAsia"/>
          <w:shd w:val="clear" w:color="auto" w:fill="FFFFFF"/>
        </w:rPr>
        <w:t>→</w:t>
      </w:r>
      <w:r>
        <w:rPr>
          <w:shd w:val="clear" w:color="auto" w:fill="FFFFFF"/>
        </w:rPr>
        <w:t>float</w:t>
      </w:r>
      <w:r>
        <w:rPr>
          <w:rFonts w:ascii="微软雅黑" w:eastAsia="微软雅黑" w:hAnsi="微软雅黑" w:cs="微软雅黑" w:hint="eastAsia"/>
          <w:shd w:val="clear" w:color="auto" w:fill="FFFFFF"/>
        </w:rPr>
        <w:t>→</w:t>
      </w:r>
      <w:r>
        <w:rPr>
          <w:shd w:val="clear" w:color="auto" w:fill="FFFFFF"/>
        </w:rPr>
        <w:t>double</w:t>
      </w:r>
    </w:p>
    <w:p w:rsidR="00A25BD2" w:rsidRDefault="00A25BD2" w:rsidP="00A25BD2">
      <w:pPr>
        <w:pStyle w:val="code"/>
        <w:rPr>
          <w:shd w:val="clear" w:color="auto" w:fill="FFFFFF"/>
        </w:rPr>
      </w:pPr>
    </w:p>
    <w:p w:rsidR="00A25BD2" w:rsidRDefault="00A25BD2" w:rsidP="00A25BD2">
      <w:pPr>
        <w:pStyle w:val="code"/>
        <w:rPr>
          <w:shd w:val="clear" w:color="auto" w:fill="FFFFFF"/>
        </w:rPr>
      </w:pPr>
      <w:r>
        <w:rPr>
          <w:rFonts w:hint="eastAsia"/>
          <w:shd w:val="clear" w:color="auto" w:fill="FFFFFF"/>
        </w:rPr>
        <w:t>示例：</w:t>
      </w:r>
    </w:p>
    <w:p w:rsidR="00A25BD2" w:rsidRPr="00A25BD2" w:rsidRDefault="00A25BD2" w:rsidP="00A25BD2">
      <w:pPr>
        <w:pStyle w:val="code"/>
      </w:pPr>
      <w:r w:rsidRPr="00A25BD2">
        <w:rPr>
          <w:color w:val="0000FF"/>
        </w:rPr>
        <w:t>byte</w:t>
      </w:r>
      <w:r w:rsidRPr="00A25BD2">
        <w:t xml:space="preserve">  b1  =  100;</w:t>
      </w:r>
    </w:p>
    <w:p w:rsidR="00A25BD2" w:rsidRPr="00A25BD2" w:rsidRDefault="00A25BD2" w:rsidP="00A25BD2">
      <w:pPr>
        <w:pStyle w:val="code"/>
      </w:pPr>
      <w:r w:rsidRPr="00A25BD2">
        <w:rPr>
          <w:color w:val="0000FF"/>
        </w:rPr>
        <w:t>int</w:t>
      </w:r>
      <w:r w:rsidRPr="00A25BD2">
        <w:t xml:space="preserve">  n  =  b1;</w:t>
      </w:r>
    </w:p>
    <w:p w:rsidR="00A25BD2" w:rsidRPr="00A25BD2" w:rsidRDefault="00A25BD2" w:rsidP="00A25BD2">
      <w:pPr>
        <w:pStyle w:val="code"/>
      </w:pPr>
    </w:p>
    <w:p w:rsidR="00A25BD2" w:rsidRDefault="00A25BD2" w:rsidP="00A25BD2">
      <w:pPr>
        <w:pStyle w:val="5"/>
      </w:pPr>
      <w:r>
        <w:rPr>
          <w:rFonts w:hint="eastAsia"/>
        </w:rPr>
        <w:t>2.4.2</w:t>
      </w:r>
      <w:r>
        <w:t xml:space="preserve"> </w:t>
      </w:r>
      <w:r>
        <w:rPr>
          <w:rFonts w:hint="eastAsia"/>
        </w:rPr>
        <w:t>显式数据类型转换</w:t>
      </w:r>
    </w:p>
    <w:p w:rsidR="00A25BD2" w:rsidRPr="00A25BD2" w:rsidRDefault="00A25BD2" w:rsidP="00A25BD2">
      <w:pPr>
        <w:pStyle w:val="code"/>
      </w:pPr>
      <w:r w:rsidRPr="00A25BD2">
        <w:t>转换规则</w:t>
      </w:r>
      <w:r w:rsidRPr="00A25BD2">
        <w:t>:</w:t>
      </w:r>
      <w:r w:rsidRPr="00A25BD2">
        <w:t>从存储范围大的类型到存储范围小的类型。</w:t>
      </w:r>
    </w:p>
    <w:p w:rsidR="00A25BD2" w:rsidRPr="00A25BD2" w:rsidRDefault="00A25BD2" w:rsidP="00A25BD2">
      <w:pPr>
        <w:pStyle w:val="code"/>
      </w:pPr>
      <w:r w:rsidRPr="00A25BD2">
        <w:t>具体规则为：</w:t>
      </w:r>
      <w:r w:rsidRPr="00A25BD2">
        <w:t>double</w:t>
      </w:r>
      <w:r w:rsidRPr="00A25BD2">
        <w:rPr>
          <w:rFonts w:ascii="微软雅黑" w:eastAsia="微软雅黑" w:hAnsi="微软雅黑" w:cs="微软雅黑" w:hint="eastAsia"/>
        </w:rPr>
        <w:t>→</w:t>
      </w:r>
      <w:r w:rsidRPr="00A25BD2">
        <w:t>float</w:t>
      </w:r>
      <w:r w:rsidRPr="00A25BD2">
        <w:rPr>
          <w:rFonts w:ascii="微软雅黑" w:eastAsia="微软雅黑" w:hAnsi="微软雅黑" w:cs="微软雅黑" w:hint="eastAsia"/>
        </w:rPr>
        <w:t>→</w:t>
      </w:r>
      <w:r w:rsidRPr="00A25BD2">
        <w:t>long</w:t>
      </w:r>
      <w:r w:rsidRPr="00A25BD2">
        <w:rPr>
          <w:rFonts w:ascii="微软雅黑" w:eastAsia="微软雅黑" w:hAnsi="微软雅黑" w:cs="微软雅黑" w:hint="eastAsia"/>
        </w:rPr>
        <w:t>→</w:t>
      </w:r>
      <w:r w:rsidRPr="00A25BD2">
        <w:t>int</w:t>
      </w:r>
      <w:r w:rsidRPr="00A25BD2">
        <w:rPr>
          <w:rFonts w:ascii="微软雅黑" w:eastAsia="微软雅黑" w:hAnsi="微软雅黑" w:cs="微软雅黑" w:hint="eastAsia"/>
        </w:rPr>
        <w:t>→</w:t>
      </w:r>
      <w:r>
        <w:rPr>
          <w:rFonts w:ascii="微软雅黑" w:eastAsia="微软雅黑" w:hAnsi="微软雅黑" w:cs="微软雅黑" w:hint="eastAsia"/>
        </w:rPr>
        <w:t>（</w:t>
      </w:r>
      <w:r>
        <w:t>short</w:t>
      </w:r>
      <w:r>
        <w:rPr>
          <w:rFonts w:hint="eastAsia"/>
        </w:rPr>
        <w:t>，</w:t>
      </w:r>
      <w:r>
        <w:t>char</w:t>
      </w:r>
      <w:r>
        <w:rPr>
          <w:rFonts w:hint="eastAsia"/>
        </w:rPr>
        <w:t>，</w:t>
      </w:r>
      <w:r w:rsidRPr="00A25BD2">
        <w:t>byte</w:t>
      </w:r>
      <w:r>
        <w:rPr>
          <w:rFonts w:hint="eastAsia"/>
        </w:rPr>
        <w:t>）</w:t>
      </w:r>
    </w:p>
    <w:p w:rsidR="00A25BD2" w:rsidRDefault="00A25BD2" w:rsidP="00A25BD2">
      <w:pPr>
        <w:pStyle w:val="code"/>
      </w:pPr>
      <w:r>
        <w:rPr>
          <w:rFonts w:hint="eastAsia"/>
        </w:rPr>
        <w:t>示例代码：</w:t>
      </w:r>
    </w:p>
    <w:p w:rsidR="00A25BD2" w:rsidRPr="00A25BD2" w:rsidRDefault="00A25BD2" w:rsidP="00A25BD2">
      <w:pPr>
        <w:pStyle w:val="code"/>
      </w:pPr>
      <w:r w:rsidRPr="00A25BD2">
        <w:rPr>
          <w:color w:val="0000FF"/>
        </w:rPr>
        <w:t>int</w:t>
      </w:r>
      <w:r w:rsidRPr="00A25BD2">
        <w:t xml:space="preserve">  n  =  123;</w:t>
      </w:r>
    </w:p>
    <w:p w:rsidR="00A25BD2" w:rsidRPr="00A25BD2" w:rsidRDefault="00A25BD2" w:rsidP="00A25BD2">
      <w:pPr>
        <w:pStyle w:val="code"/>
      </w:pPr>
      <w:r w:rsidRPr="00A25BD2">
        <w:rPr>
          <w:color w:val="0000FF"/>
        </w:rPr>
        <w:t>byte</w:t>
      </w:r>
      <w:r w:rsidRPr="00A25BD2">
        <w:t xml:space="preserve">  b  =  (</w:t>
      </w:r>
      <w:r w:rsidRPr="00A25BD2">
        <w:rPr>
          <w:color w:val="0000FF"/>
        </w:rPr>
        <w:t>byte</w:t>
      </w:r>
      <w:r w:rsidRPr="00A25BD2">
        <w:t>)n;</w:t>
      </w:r>
    </w:p>
    <w:p w:rsidR="00A25BD2" w:rsidRPr="00A25BD2" w:rsidRDefault="00A25BD2" w:rsidP="00A25BD2">
      <w:pPr>
        <w:pStyle w:val="code"/>
      </w:pPr>
      <w:r w:rsidRPr="00A25BD2">
        <w:rPr>
          <w:color w:val="0000FF"/>
        </w:rPr>
        <w:t>int</w:t>
      </w:r>
      <w:r w:rsidRPr="00A25BD2">
        <w:t xml:space="preserve">  m  =  1234;</w:t>
      </w:r>
    </w:p>
    <w:p w:rsidR="00A25BD2" w:rsidRPr="00A25BD2" w:rsidRDefault="00A25BD2" w:rsidP="00A25BD2">
      <w:pPr>
        <w:pStyle w:val="code"/>
      </w:pPr>
      <w:r w:rsidRPr="00A25BD2">
        <w:rPr>
          <w:color w:val="0000FF"/>
        </w:rPr>
        <w:t>byte</w:t>
      </w:r>
      <w:r w:rsidRPr="00A25BD2">
        <w:t xml:space="preserve">  b1  =  (</w:t>
      </w:r>
      <w:r w:rsidRPr="00A25BD2">
        <w:rPr>
          <w:color w:val="0000FF"/>
        </w:rPr>
        <w:t>byte</w:t>
      </w:r>
      <w:r w:rsidRPr="00A25BD2">
        <w:t>)m;</w:t>
      </w:r>
    </w:p>
    <w:p w:rsidR="00A25BD2" w:rsidRDefault="00A25BD2" w:rsidP="00A25BD2">
      <w:pPr>
        <w:pStyle w:val="5"/>
      </w:pPr>
      <w:r>
        <w:rPr>
          <w:rFonts w:hint="eastAsia"/>
        </w:rPr>
        <w:lastRenderedPageBreak/>
        <w:t>2.4.3</w:t>
      </w:r>
      <w:r>
        <w:t xml:space="preserve">  </w:t>
      </w:r>
      <w:r>
        <w:rPr>
          <w:rFonts w:hint="eastAsia"/>
        </w:rPr>
        <w:t>数据类型的精度关系</w:t>
      </w:r>
    </w:p>
    <w:p w:rsidR="00A25BD2" w:rsidRDefault="00A25BD2" w:rsidP="00A25BD2">
      <w:pPr>
        <w:pStyle w:val="code"/>
        <w:jc w:val="center"/>
      </w:pPr>
      <w:r>
        <w:rPr>
          <w:noProof/>
        </w:rPr>
        <w:drawing>
          <wp:inline distT="0" distB="0" distL="0" distR="0" wp14:anchorId="1FE10B68" wp14:editId="0A936BAD">
            <wp:extent cx="5238750" cy="2762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BD2" w:rsidRPr="00A25BD2" w:rsidRDefault="00A25BD2" w:rsidP="00A25BD2">
      <w:pPr>
        <w:pStyle w:val="5"/>
      </w:pPr>
      <w:r>
        <w:rPr>
          <w:rFonts w:hint="eastAsia"/>
        </w:rPr>
        <w:t>2.4.4</w:t>
      </w:r>
      <w:r>
        <w:t xml:space="preserve">  </w:t>
      </w:r>
      <w:r>
        <w:rPr>
          <w:rFonts w:hint="eastAsia"/>
        </w:rPr>
        <w:t>题目讲解</w:t>
      </w:r>
    </w:p>
    <w:p w:rsidR="00EC12B8" w:rsidRDefault="00A25BD2" w:rsidP="00A25BD2">
      <w:pPr>
        <w:pStyle w:val="code"/>
      </w:pPr>
      <w:r>
        <w:rPr>
          <w:noProof/>
        </w:rPr>
        <w:drawing>
          <wp:inline distT="0" distB="0" distL="0" distR="0" wp14:anchorId="49EAD0E2" wp14:editId="505C3AAD">
            <wp:extent cx="5467350" cy="3448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BD2" w:rsidRDefault="00A25BD2" w:rsidP="00A25BD2">
      <w:pPr>
        <w:pStyle w:val="code"/>
      </w:pPr>
    </w:p>
    <w:p w:rsidR="00A25BD2" w:rsidRDefault="00A25BD2" w:rsidP="00A25BD2">
      <w:pPr>
        <w:pStyle w:val="code"/>
      </w:pPr>
      <w:r>
        <w:rPr>
          <w:rFonts w:hint="eastAsia"/>
        </w:rPr>
        <w:t>示例：</w:t>
      </w:r>
    </w:p>
    <w:p w:rsidR="00A25BD2" w:rsidRPr="00A25BD2" w:rsidRDefault="00A25BD2" w:rsidP="00A25BD2">
      <w:pPr>
        <w:pStyle w:val="code"/>
      </w:pPr>
      <w:r w:rsidRPr="00A25BD2">
        <w:t>public class Demo05 {</w:t>
      </w:r>
    </w:p>
    <w:p w:rsidR="00A25BD2" w:rsidRPr="00A25BD2" w:rsidRDefault="00A25BD2" w:rsidP="00A25BD2">
      <w:pPr>
        <w:pStyle w:val="code"/>
        <w:ind w:firstLine="720"/>
      </w:pPr>
      <w:r w:rsidRPr="00A25BD2">
        <w:t>public static void main(String[] args) {</w:t>
      </w:r>
    </w:p>
    <w:p w:rsidR="00A25BD2" w:rsidRPr="00A25BD2" w:rsidRDefault="00A25BD2" w:rsidP="00A25BD2">
      <w:pPr>
        <w:pStyle w:val="code"/>
      </w:pPr>
      <w:r w:rsidRPr="00A25BD2">
        <w:t>/*</w:t>
      </w:r>
    </w:p>
    <w:p w:rsidR="00A25BD2" w:rsidRPr="00A25BD2" w:rsidRDefault="00A25BD2" w:rsidP="00A25BD2">
      <w:pPr>
        <w:pStyle w:val="code"/>
      </w:pPr>
      <w:r w:rsidRPr="00A25BD2">
        <w:t xml:space="preserve"> * </w:t>
      </w:r>
      <w:r w:rsidRPr="00A25BD2">
        <w:rPr>
          <w:rFonts w:ascii="微软雅黑" w:eastAsia="微软雅黑" w:hAnsi="微软雅黑" w:hint="eastAsia"/>
        </w:rPr>
        <w:t>自动类型转换，也叫自动类型提升</w:t>
      </w:r>
    </w:p>
    <w:p w:rsidR="00A25BD2" w:rsidRPr="00A25BD2" w:rsidRDefault="00A25BD2" w:rsidP="00A25BD2">
      <w:pPr>
        <w:pStyle w:val="code"/>
      </w:pPr>
      <w:r w:rsidRPr="00A25BD2">
        <w:t xml:space="preserve"> */</w:t>
      </w:r>
    </w:p>
    <w:p w:rsidR="00A25BD2" w:rsidRPr="00A25BD2" w:rsidRDefault="00A25BD2" w:rsidP="00A25BD2">
      <w:pPr>
        <w:pStyle w:val="code"/>
      </w:pPr>
      <w:r w:rsidRPr="00A25BD2">
        <w:t> </w:t>
      </w:r>
    </w:p>
    <w:p w:rsidR="00A25BD2" w:rsidRPr="00A25BD2" w:rsidRDefault="00A25BD2" w:rsidP="007A1D54">
      <w:pPr>
        <w:pStyle w:val="code"/>
        <w:ind w:firstLineChars="550" w:firstLine="1155"/>
      </w:pPr>
      <w:r w:rsidRPr="00A25BD2">
        <w:t>byte bytValue01 = 7;</w:t>
      </w:r>
    </w:p>
    <w:p w:rsidR="00A25BD2" w:rsidRPr="00A25BD2" w:rsidRDefault="00A25BD2" w:rsidP="007A1D54">
      <w:pPr>
        <w:pStyle w:val="code"/>
        <w:ind w:firstLineChars="550" w:firstLine="1155"/>
      </w:pPr>
      <w:r w:rsidRPr="00A25BD2">
        <w:t>int intValue01 = bytValue01;</w:t>
      </w:r>
    </w:p>
    <w:p w:rsidR="00A25BD2" w:rsidRPr="00A25BD2" w:rsidRDefault="00A25BD2" w:rsidP="00A25BD2">
      <w:pPr>
        <w:pStyle w:val="code"/>
      </w:pPr>
      <w:r w:rsidRPr="00A25BD2">
        <w:t> </w:t>
      </w:r>
    </w:p>
    <w:p w:rsidR="00A25BD2" w:rsidRPr="00A25BD2" w:rsidRDefault="00A25BD2" w:rsidP="007A1D54">
      <w:pPr>
        <w:pStyle w:val="code"/>
        <w:ind w:firstLineChars="550" w:firstLine="1155"/>
      </w:pPr>
      <w:r w:rsidRPr="00A25BD2">
        <w:t>int intValue02 = 34;</w:t>
      </w:r>
    </w:p>
    <w:p w:rsidR="00A25BD2" w:rsidRPr="00A25BD2" w:rsidRDefault="00A25BD2" w:rsidP="007A1D54">
      <w:pPr>
        <w:pStyle w:val="code"/>
        <w:ind w:firstLineChars="550" w:firstLine="1155"/>
      </w:pPr>
      <w:r w:rsidRPr="00A25BD2">
        <w:t>double dValue01 = intValue02;</w:t>
      </w:r>
    </w:p>
    <w:p w:rsidR="00A25BD2" w:rsidRPr="00A25BD2" w:rsidRDefault="00A25BD2" w:rsidP="007A1D54">
      <w:pPr>
        <w:pStyle w:val="code"/>
        <w:ind w:firstLineChars="550" w:firstLine="1155"/>
      </w:pPr>
      <w:r w:rsidRPr="00A25BD2">
        <w:t>float fValue01 = intValue02;</w:t>
      </w:r>
    </w:p>
    <w:p w:rsidR="00A25BD2" w:rsidRPr="00A25BD2" w:rsidRDefault="00A25BD2" w:rsidP="00A25BD2">
      <w:pPr>
        <w:pStyle w:val="code"/>
      </w:pPr>
      <w:r w:rsidRPr="00A25BD2">
        <w:lastRenderedPageBreak/>
        <w:t> </w:t>
      </w:r>
    </w:p>
    <w:p w:rsidR="00A25BD2" w:rsidRPr="00A25BD2" w:rsidRDefault="00A25BD2" w:rsidP="007A1D54">
      <w:pPr>
        <w:pStyle w:val="code"/>
        <w:ind w:firstLineChars="550" w:firstLine="1155"/>
      </w:pPr>
      <w:r w:rsidRPr="00A25BD2">
        <w:t>System.out.println(bytValue01);</w:t>
      </w:r>
    </w:p>
    <w:p w:rsidR="00A25BD2" w:rsidRPr="00A25BD2" w:rsidRDefault="00A25BD2" w:rsidP="007A1D54">
      <w:pPr>
        <w:pStyle w:val="code"/>
        <w:ind w:firstLineChars="550" w:firstLine="1155"/>
      </w:pPr>
      <w:r w:rsidRPr="00A25BD2">
        <w:t>System.out.println(intValue01);</w:t>
      </w:r>
    </w:p>
    <w:p w:rsidR="00A25BD2" w:rsidRPr="00A25BD2" w:rsidRDefault="00A25BD2" w:rsidP="007A1D54">
      <w:pPr>
        <w:pStyle w:val="code"/>
        <w:ind w:firstLineChars="550" w:firstLine="1155"/>
      </w:pPr>
      <w:r w:rsidRPr="00A25BD2">
        <w:t>System.out.println(intValue02);</w:t>
      </w:r>
    </w:p>
    <w:p w:rsidR="00A25BD2" w:rsidRPr="00A25BD2" w:rsidRDefault="00A25BD2" w:rsidP="007A1D54">
      <w:pPr>
        <w:pStyle w:val="code"/>
        <w:ind w:firstLineChars="550" w:firstLine="1155"/>
      </w:pPr>
      <w:r w:rsidRPr="00A25BD2">
        <w:t>System.out.println(dValue01);</w:t>
      </w:r>
    </w:p>
    <w:p w:rsidR="00A25BD2" w:rsidRPr="00A25BD2" w:rsidRDefault="00A25BD2" w:rsidP="007A1D54">
      <w:pPr>
        <w:pStyle w:val="code"/>
        <w:ind w:firstLineChars="550" w:firstLine="1155"/>
      </w:pPr>
      <w:r w:rsidRPr="00A25BD2">
        <w:t>System.out.println(fValue01);</w:t>
      </w:r>
    </w:p>
    <w:p w:rsidR="00A25BD2" w:rsidRPr="00A25BD2" w:rsidRDefault="00A25BD2" w:rsidP="00A25BD2">
      <w:pPr>
        <w:pStyle w:val="code"/>
      </w:pPr>
      <w:r w:rsidRPr="00A25BD2">
        <w:t> </w:t>
      </w:r>
    </w:p>
    <w:p w:rsidR="00A25BD2" w:rsidRPr="00A25BD2" w:rsidRDefault="00A25BD2" w:rsidP="007A1D54">
      <w:pPr>
        <w:pStyle w:val="code"/>
        <w:ind w:firstLineChars="550" w:firstLine="1155"/>
      </w:pPr>
      <w:r w:rsidRPr="00A25BD2">
        <w:t>//byte,char,short</w:t>
      </w:r>
      <w:r w:rsidRPr="00A25BD2">
        <w:rPr>
          <w:rFonts w:ascii="微软雅黑" w:eastAsia="微软雅黑" w:hAnsi="微软雅黑" w:hint="eastAsia"/>
        </w:rPr>
        <w:t>之间不能相互转化</w:t>
      </w:r>
    </w:p>
    <w:p w:rsidR="00A25BD2" w:rsidRPr="00A25BD2" w:rsidRDefault="00A25BD2" w:rsidP="00A25BD2">
      <w:pPr>
        <w:pStyle w:val="code"/>
      </w:pPr>
      <w:r w:rsidRPr="00A25BD2">
        <w:t> </w:t>
      </w:r>
    </w:p>
    <w:p w:rsidR="00A25BD2" w:rsidRPr="00A25BD2" w:rsidRDefault="00A25BD2" w:rsidP="007A1D54">
      <w:pPr>
        <w:pStyle w:val="code"/>
        <w:ind w:firstLineChars="550" w:firstLine="1155"/>
      </w:pPr>
      <w:r w:rsidRPr="00A25BD2">
        <w:t>//char chValue01 = bytValue01;//</w:t>
      </w:r>
      <w:r w:rsidRPr="00A25BD2">
        <w:rPr>
          <w:rFonts w:ascii="微软雅黑" w:eastAsia="微软雅黑" w:hAnsi="微软雅黑" w:hint="eastAsia"/>
        </w:rPr>
        <w:t>会报错</w:t>
      </w:r>
    </w:p>
    <w:p w:rsidR="00A25BD2" w:rsidRPr="00A25BD2" w:rsidRDefault="00A25BD2" w:rsidP="00A25BD2">
      <w:pPr>
        <w:pStyle w:val="code"/>
      </w:pPr>
      <w:r w:rsidRPr="00A25BD2">
        <w:t> </w:t>
      </w:r>
    </w:p>
    <w:p w:rsidR="00A25BD2" w:rsidRPr="00A25BD2" w:rsidRDefault="00A25BD2" w:rsidP="00A25BD2">
      <w:pPr>
        <w:pStyle w:val="code"/>
      </w:pPr>
      <w:r w:rsidRPr="00A25BD2">
        <w:t>/*</w:t>
      </w:r>
    </w:p>
    <w:p w:rsidR="00A25BD2" w:rsidRPr="00A25BD2" w:rsidRDefault="00A25BD2" w:rsidP="00A25BD2">
      <w:pPr>
        <w:pStyle w:val="code"/>
      </w:pPr>
      <w:r w:rsidRPr="00A25BD2">
        <w:t xml:space="preserve"> * </w:t>
      </w:r>
      <w:r w:rsidRPr="00A25BD2">
        <w:rPr>
          <w:rFonts w:ascii="微软雅黑" w:eastAsia="微软雅黑" w:hAnsi="微软雅黑" w:hint="eastAsia"/>
        </w:rPr>
        <w:t>强制类型转换</w:t>
      </w:r>
    </w:p>
    <w:p w:rsidR="00A25BD2" w:rsidRPr="00A25BD2" w:rsidRDefault="00A25BD2" w:rsidP="00A25BD2">
      <w:pPr>
        <w:pStyle w:val="code"/>
      </w:pPr>
      <w:r w:rsidRPr="00A25BD2">
        <w:t xml:space="preserve"> */</w:t>
      </w:r>
    </w:p>
    <w:p w:rsidR="00A25BD2" w:rsidRPr="00A25BD2" w:rsidRDefault="00A25BD2" w:rsidP="00A25BD2">
      <w:pPr>
        <w:pStyle w:val="code"/>
      </w:pPr>
      <w:r w:rsidRPr="00A25BD2">
        <w:t> </w:t>
      </w:r>
    </w:p>
    <w:p w:rsidR="00A25BD2" w:rsidRPr="00A25BD2" w:rsidRDefault="00A25BD2" w:rsidP="007A1D54">
      <w:pPr>
        <w:pStyle w:val="code"/>
        <w:ind w:firstLineChars="600" w:firstLine="1260"/>
      </w:pPr>
      <w:r w:rsidRPr="00A25BD2">
        <w:t>//</w:t>
      </w:r>
      <w:r w:rsidRPr="00A25BD2">
        <w:rPr>
          <w:rFonts w:ascii="微软雅黑" w:eastAsia="微软雅黑" w:hAnsi="微软雅黑" w:hint="eastAsia"/>
        </w:rPr>
        <w:t>第一题</w:t>
      </w:r>
    </w:p>
    <w:p w:rsidR="00A25BD2" w:rsidRPr="00A25BD2" w:rsidRDefault="00A25BD2" w:rsidP="007A1D54">
      <w:pPr>
        <w:pStyle w:val="code"/>
        <w:ind w:firstLineChars="600" w:firstLine="1260"/>
      </w:pPr>
      <w:r w:rsidRPr="00A25BD2">
        <w:t>float fValue02 = 3.14F;</w:t>
      </w:r>
    </w:p>
    <w:p w:rsidR="00A25BD2" w:rsidRPr="00A25BD2" w:rsidRDefault="00A25BD2" w:rsidP="007A1D54">
      <w:pPr>
        <w:pStyle w:val="code"/>
        <w:ind w:firstLineChars="600" w:firstLine="1260"/>
      </w:pPr>
      <w:r w:rsidRPr="00A25BD2">
        <w:t>float fValue03 = (float)3.14;</w:t>
      </w:r>
    </w:p>
    <w:p w:rsidR="00A25BD2" w:rsidRPr="00A25BD2" w:rsidRDefault="00A25BD2" w:rsidP="00A25BD2">
      <w:pPr>
        <w:pStyle w:val="code"/>
      </w:pPr>
      <w:r w:rsidRPr="00A25BD2">
        <w:t> </w:t>
      </w:r>
    </w:p>
    <w:p w:rsidR="00A25BD2" w:rsidRPr="00A25BD2" w:rsidRDefault="00A25BD2" w:rsidP="007A1D54">
      <w:pPr>
        <w:pStyle w:val="code"/>
        <w:ind w:firstLineChars="600" w:firstLine="1260"/>
      </w:pPr>
      <w:r w:rsidRPr="00A25BD2">
        <w:t>//</w:t>
      </w:r>
      <w:r w:rsidRPr="00A25BD2">
        <w:rPr>
          <w:rFonts w:ascii="微软雅黑" w:eastAsia="微软雅黑" w:hAnsi="微软雅黑" w:hint="eastAsia"/>
        </w:rPr>
        <w:t>第二题</w:t>
      </w:r>
    </w:p>
    <w:p w:rsidR="00A25BD2" w:rsidRPr="00A25BD2" w:rsidRDefault="00161A26" w:rsidP="007A1D54">
      <w:pPr>
        <w:pStyle w:val="code"/>
        <w:ind w:firstLineChars="650" w:firstLine="1365"/>
      </w:pPr>
      <w:r>
        <w:t>byte b1 = 3</w:t>
      </w:r>
      <w:r w:rsidR="00A25BD2" w:rsidRPr="00A25BD2">
        <w:t>;</w:t>
      </w:r>
    </w:p>
    <w:p w:rsidR="00A25BD2" w:rsidRPr="00A25BD2" w:rsidRDefault="00A25BD2" w:rsidP="007A1D54">
      <w:pPr>
        <w:pStyle w:val="code"/>
        <w:ind w:firstLineChars="650" w:firstLine="1365"/>
      </w:pPr>
      <w:r w:rsidRPr="00A25BD2">
        <w:t>int a = 4;</w:t>
      </w:r>
    </w:p>
    <w:p w:rsidR="00A25BD2" w:rsidRPr="00A25BD2" w:rsidRDefault="00A25BD2" w:rsidP="007A1D54">
      <w:pPr>
        <w:pStyle w:val="code"/>
        <w:ind w:firstLineChars="650" w:firstLine="1365"/>
      </w:pPr>
      <w:r w:rsidRPr="00A25BD2">
        <w:t>byte b2 = 4;</w:t>
      </w:r>
    </w:p>
    <w:p w:rsidR="00A25BD2" w:rsidRPr="00A25BD2" w:rsidRDefault="00A25BD2" w:rsidP="007A1D54">
      <w:pPr>
        <w:pStyle w:val="code"/>
        <w:ind w:firstLineChars="650" w:firstLine="1365"/>
      </w:pPr>
      <w:r w:rsidRPr="00A25BD2">
        <w:t xml:space="preserve">//byte b3 = </w:t>
      </w:r>
      <w:r w:rsidR="00F0191E">
        <w:t>(</w:t>
      </w:r>
      <w:r w:rsidR="00161A26">
        <w:t>byte</w:t>
      </w:r>
      <w:r w:rsidR="00F0191E">
        <w:t>)(</w:t>
      </w:r>
      <w:r w:rsidRPr="00A25BD2">
        <w:t>b1+b2</w:t>
      </w:r>
      <w:r w:rsidR="00F0191E">
        <w:t>)</w:t>
      </w:r>
      <w:r w:rsidRPr="00A25BD2">
        <w:t xml:space="preserve"> //int </w:t>
      </w:r>
      <w:r w:rsidRPr="00A25BD2">
        <w:rPr>
          <w:rFonts w:ascii="微软雅黑" w:eastAsia="微软雅黑" w:hAnsi="微软雅黑" w:hint="eastAsia"/>
        </w:rPr>
        <w:t>到</w:t>
      </w:r>
      <w:r w:rsidRPr="00A25BD2">
        <w:t xml:space="preserve">byte </w:t>
      </w:r>
      <w:r w:rsidRPr="00A25BD2">
        <w:rPr>
          <w:rFonts w:ascii="微软雅黑" w:eastAsia="微软雅黑" w:hAnsi="微软雅黑" w:hint="eastAsia"/>
        </w:rPr>
        <w:t>出错</w:t>
      </w:r>
    </w:p>
    <w:p w:rsidR="00A25BD2" w:rsidRPr="00A25BD2" w:rsidRDefault="00A25BD2" w:rsidP="007A1D54">
      <w:pPr>
        <w:pStyle w:val="code"/>
        <w:ind w:firstLineChars="650" w:firstLine="1365"/>
      </w:pPr>
      <w:r w:rsidRPr="00A25BD2">
        <w:t>byte b3 = (byte)(b1 + b2);</w:t>
      </w:r>
    </w:p>
    <w:p w:rsidR="00A25BD2" w:rsidRPr="00A25BD2" w:rsidRDefault="00A25BD2" w:rsidP="00A25BD2">
      <w:pPr>
        <w:pStyle w:val="code"/>
      </w:pPr>
      <w:r w:rsidRPr="00A25BD2">
        <w:t> </w:t>
      </w:r>
    </w:p>
    <w:p w:rsidR="00A25BD2" w:rsidRPr="00A25BD2" w:rsidRDefault="00A25BD2" w:rsidP="007A1D54">
      <w:pPr>
        <w:pStyle w:val="code"/>
        <w:ind w:firstLineChars="700" w:firstLine="1470"/>
      </w:pPr>
      <w:r w:rsidRPr="00A25BD2">
        <w:t>byte b4 = 3+4; //</w:t>
      </w:r>
      <w:r w:rsidRPr="00A25BD2">
        <w:rPr>
          <w:rFonts w:ascii="微软雅黑" w:eastAsia="微软雅黑" w:hAnsi="微软雅黑" w:hint="eastAsia"/>
        </w:rPr>
        <w:t>不会出错。</w:t>
      </w:r>
    </w:p>
    <w:p w:rsidR="00A25BD2" w:rsidRPr="00A25BD2" w:rsidRDefault="00A25BD2" w:rsidP="007A1D54">
      <w:pPr>
        <w:pStyle w:val="code"/>
        <w:ind w:firstLineChars="650" w:firstLine="1365"/>
      </w:pPr>
      <w:r w:rsidRPr="00A25BD2">
        <w:t>//byte b5 = a+b1; //</w:t>
      </w:r>
      <w:r w:rsidRPr="00A25BD2">
        <w:rPr>
          <w:rFonts w:ascii="微软雅黑" w:eastAsia="微软雅黑" w:hAnsi="微软雅黑" w:hint="eastAsia"/>
        </w:rPr>
        <w:t>出错</w:t>
      </w:r>
      <w:r w:rsidRPr="00A25BD2">
        <w:t xml:space="preserve">  int --</w:t>
      </w:r>
      <w:r w:rsidRPr="00A25BD2">
        <w:rPr>
          <w:rFonts w:ascii="微软雅黑" w:eastAsia="微软雅黑" w:hAnsi="微软雅黑" w:hint="eastAsia"/>
        </w:rPr>
        <w:t>》</w:t>
      </w:r>
      <w:r w:rsidRPr="00A25BD2">
        <w:t>byte</w:t>
      </w:r>
    </w:p>
    <w:p w:rsidR="00A25BD2" w:rsidRPr="00A25BD2" w:rsidRDefault="00A25BD2" w:rsidP="00A25BD2">
      <w:pPr>
        <w:pStyle w:val="code"/>
      </w:pPr>
      <w:r w:rsidRPr="00A25BD2">
        <w:t> </w:t>
      </w:r>
    </w:p>
    <w:p w:rsidR="00A25BD2" w:rsidRPr="00A25BD2" w:rsidRDefault="00A25BD2" w:rsidP="007A1D54">
      <w:pPr>
        <w:pStyle w:val="code"/>
        <w:ind w:firstLineChars="650" w:firstLine="1365"/>
      </w:pPr>
      <w:r w:rsidRPr="00A25BD2">
        <w:t>//</w:t>
      </w:r>
      <w:r w:rsidRPr="00A25BD2">
        <w:rPr>
          <w:rFonts w:ascii="微软雅黑" w:eastAsia="微软雅黑" w:hAnsi="微软雅黑" w:hint="eastAsia"/>
        </w:rPr>
        <w:t>第三题</w:t>
      </w:r>
    </w:p>
    <w:p w:rsidR="00A25BD2" w:rsidRPr="00A25BD2" w:rsidRDefault="00A25BD2" w:rsidP="007A1D54">
      <w:pPr>
        <w:pStyle w:val="code"/>
        <w:ind w:firstLineChars="700" w:firstLine="1470"/>
      </w:pPr>
      <w:r w:rsidRPr="00A25BD2">
        <w:t>byte b6 = (byte)130;</w:t>
      </w:r>
    </w:p>
    <w:p w:rsidR="00A25BD2" w:rsidRPr="00A25BD2" w:rsidRDefault="00A25BD2" w:rsidP="007A1D54">
      <w:pPr>
        <w:pStyle w:val="code"/>
        <w:ind w:firstLineChars="700" w:firstLine="1470"/>
      </w:pPr>
      <w:r w:rsidRPr="00A25BD2">
        <w:t>System.out.println(b6); //-126</w:t>
      </w:r>
    </w:p>
    <w:p w:rsidR="00A25BD2" w:rsidRPr="00A25BD2" w:rsidRDefault="00A25BD2" w:rsidP="00A25BD2">
      <w:pPr>
        <w:pStyle w:val="code"/>
      </w:pPr>
      <w:r w:rsidRPr="00A25BD2">
        <w:t> </w:t>
      </w:r>
    </w:p>
    <w:p w:rsidR="00A25BD2" w:rsidRPr="00A25BD2" w:rsidRDefault="00A25BD2" w:rsidP="007A1D54">
      <w:pPr>
        <w:pStyle w:val="code"/>
        <w:ind w:firstLineChars="700" w:firstLine="1470"/>
      </w:pPr>
      <w:r w:rsidRPr="00A25BD2">
        <w:t>//</w:t>
      </w:r>
      <w:r w:rsidRPr="00A25BD2">
        <w:rPr>
          <w:rFonts w:ascii="微软雅黑" w:eastAsia="微软雅黑" w:hAnsi="微软雅黑" w:hint="eastAsia"/>
        </w:rPr>
        <w:t>字符串是最高级的</w:t>
      </w:r>
    </w:p>
    <w:p w:rsidR="00A25BD2" w:rsidRPr="00A25BD2" w:rsidRDefault="00A25BD2" w:rsidP="007A1D54">
      <w:pPr>
        <w:pStyle w:val="code"/>
        <w:ind w:firstLineChars="700" w:firstLine="1470"/>
      </w:pPr>
      <w:r w:rsidRPr="00A25BD2">
        <w:t>System.out.println("hello"+'a'+1);  //helloa1</w:t>
      </w:r>
    </w:p>
    <w:p w:rsidR="00A25BD2" w:rsidRPr="00A25BD2" w:rsidRDefault="00A25BD2" w:rsidP="007A1D54">
      <w:pPr>
        <w:pStyle w:val="code"/>
        <w:ind w:firstLineChars="700" w:firstLine="1470"/>
      </w:pPr>
      <w:r w:rsidRPr="00A25BD2">
        <w:t>System.out.println('a'+1+"hello");   //98hello</w:t>
      </w:r>
    </w:p>
    <w:p w:rsidR="00A25BD2" w:rsidRPr="00A25BD2" w:rsidRDefault="00A25BD2" w:rsidP="007A1D54">
      <w:pPr>
        <w:pStyle w:val="code"/>
        <w:ind w:firstLineChars="700" w:firstLine="1470"/>
      </w:pPr>
      <w:r w:rsidRPr="00A25BD2">
        <w:t>System.out.println("5+5="+5+5);  //5+5=55</w:t>
      </w:r>
    </w:p>
    <w:p w:rsidR="00A25BD2" w:rsidRPr="00A25BD2" w:rsidRDefault="00A25BD2" w:rsidP="007A1D54">
      <w:pPr>
        <w:pStyle w:val="code"/>
        <w:ind w:firstLineChars="700" w:firstLine="1470"/>
      </w:pPr>
      <w:r w:rsidRPr="00A25BD2">
        <w:t>System.out.println(5+5+"=5+5");  //10=5+5</w:t>
      </w:r>
    </w:p>
    <w:p w:rsidR="00A25BD2" w:rsidRPr="00A25BD2" w:rsidRDefault="00A25BD2" w:rsidP="00A25BD2">
      <w:pPr>
        <w:pStyle w:val="code"/>
      </w:pPr>
      <w:r w:rsidRPr="00A25BD2">
        <w:t> </w:t>
      </w:r>
    </w:p>
    <w:p w:rsidR="00A25BD2" w:rsidRPr="00A25BD2" w:rsidRDefault="00A25BD2" w:rsidP="007A1D54">
      <w:pPr>
        <w:pStyle w:val="code"/>
        <w:ind w:firstLine="720"/>
      </w:pPr>
      <w:r w:rsidRPr="00A25BD2">
        <w:t>}</w:t>
      </w:r>
    </w:p>
    <w:p w:rsidR="00A25BD2" w:rsidRPr="00A25BD2" w:rsidRDefault="00A25BD2" w:rsidP="00A25BD2">
      <w:pPr>
        <w:pStyle w:val="code"/>
      </w:pPr>
      <w:r w:rsidRPr="00A25BD2">
        <w:t>}</w:t>
      </w:r>
    </w:p>
    <w:p w:rsidR="00A25BD2" w:rsidRPr="00A25BD2" w:rsidRDefault="00A25BD2" w:rsidP="00A25BD2">
      <w:pPr>
        <w:pStyle w:val="code"/>
        <w:rPr>
          <w:color w:val="262626"/>
          <w:szCs w:val="24"/>
        </w:rPr>
      </w:pPr>
      <w:r w:rsidRPr="00A25BD2">
        <w:rPr>
          <w:color w:val="262626"/>
          <w:szCs w:val="24"/>
        </w:rPr>
        <w:t> </w:t>
      </w:r>
    </w:p>
    <w:p w:rsidR="00A25BD2" w:rsidRPr="00A25BD2" w:rsidRDefault="00A25BD2" w:rsidP="00A25BD2">
      <w:pPr>
        <w:pStyle w:val="code"/>
        <w:rPr>
          <w:rFonts w:ascii="Microsoft YaHei UI" w:hAnsi="Microsoft YaHei UI"/>
          <w:color w:val="276D5B"/>
          <w:szCs w:val="21"/>
        </w:rPr>
      </w:pPr>
      <w:r w:rsidRPr="00A25BD2">
        <w:rPr>
          <w:rFonts w:ascii="Microsoft YaHei UI" w:hAnsi="Microsoft YaHei UI" w:hint="eastAsia"/>
          <w:color w:val="276D5B"/>
          <w:szCs w:val="21"/>
        </w:rPr>
        <w:t>byte b6 = (byte)130的分析过程：</w:t>
      </w:r>
    </w:p>
    <w:p w:rsidR="00A25BD2" w:rsidRPr="00A25BD2" w:rsidRDefault="00A25BD2" w:rsidP="00A25BD2">
      <w:pPr>
        <w:pStyle w:val="code"/>
        <w:rPr>
          <w:color w:val="276D5B"/>
          <w:szCs w:val="21"/>
        </w:rPr>
      </w:pPr>
      <w:r w:rsidRPr="00A25BD2">
        <w:rPr>
          <w:color w:val="276D5B"/>
          <w:szCs w:val="21"/>
        </w:rPr>
        <w:t>A:</w:t>
      </w:r>
      <w:r w:rsidRPr="00A25BD2">
        <w:rPr>
          <w:rFonts w:ascii="Microsoft YaHei UI" w:hAnsi="Microsoft YaHei UI" w:hint="eastAsia"/>
          <w:color w:val="276D5B"/>
          <w:szCs w:val="21"/>
        </w:rPr>
        <w:t>首先取</w:t>
      </w:r>
      <w:r w:rsidRPr="00A25BD2">
        <w:rPr>
          <w:color w:val="276D5B"/>
          <w:szCs w:val="21"/>
        </w:rPr>
        <w:t>130</w:t>
      </w:r>
      <w:r w:rsidRPr="00A25BD2">
        <w:rPr>
          <w:rFonts w:ascii="Microsoft YaHei UI" w:hAnsi="Microsoft YaHei UI" w:hint="eastAsia"/>
          <w:color w:val="276D5B"/>
          <w:szCs w:val="21"/>
        </w:rPr>
        <w:t>的二进制：</w:t>
      </w:r>
      <w:r w:rsidRPr="00A25BD2">
        <w:rPr>
          <w:color w:val="276D5B"/>
          <w:szCs w:val="21"/>
        </w:rPr>
        <w:t xml:space="preserve">10000010 </w:t>
      </w:r>
      <w:r w:rsidRPr="00A25BD2">
        <w:rPr>
          <w:rFonts w:ascii="Microsoft YaHei UI" w:hAnsi="Microsoft YaHei UI" w:hint="eastAsia"/>
          <w:color w:val="276D5B"/>
          <w:szCs w:val="21"/>
        </w:rPr>
        <w:t>→</w:t>
      </w:r>
      <w:r w:rsidRPr="00A25BD2">
        <w:rPr>
          <w:color w:val="276D5B"/>
          <w:szCs w:val="21"/>
        </w:rPr>
        <w:t xml:space="preserve"> 00000000 00000000 00000000 10000010</w:t>
      </w:r>
    </w:p>
    <w:p w:rsidR="00A25BD2" w:rsidRPr="00A25BD2" w:rsidRDefault="00A25BD2" w:rsidP="00A25BD2">
      <w:pPr>
        <w:pStyle w:val="code"/>
        <w:rPr>
          <w:rFonts w:ascii="Microsoft YaHei UI" w:hAnsi="Microsoft YaHei UI"/>
          <w:color w:val="276D5B"/>
          <w:szCs w:val="21"/>
        </w:rPr>
      </w:pPr>
      <w:r w:rsidRPr="00A25BD2">
        <w:rPr>
          <w:rFonts w:ascii="Microsoft YaHei UI" w:hAnsi="Microsoft YaHei UI" w:hint="eastAsia"/>
          <w:color w:val="276D5B"/>
          <w:szCs w:val="21"/>
        </w:rPr>
        <w:t>这个值，同时是原码，补码和反码。</w:t>
      </w:r>
    </w:p>
    <w:p w:rsidR="00A25BD2" w:rsidRPr="00A25BD2" w:rsidRDefault="00A25BD2" w:rsidP="00A25BD2">
      <w:pPr>
        <w:pStyle w:val="code"/>
        <w:rPr>
          <w:color w:val="276D5B"/>
          <w:szCs w:val="21"/>
        </w:rPr>
      </w:pPr>
      <w:r w:rsidRPr="00A25BD2">
        <w:rPr>
          <w:color w:val="276D5B"/>
          <w:szCs w:val="21"/>
        </w:rPr>
        <w:t>B:</w:t>
      </w:r>
      <w:r w:rsidRPr="00A25BD2">
        <w:rPr>
          <w:rFonts w:ascii="Microsoft YaHei UI" w:hAnsi="Microsoft YaHei UI" w:hint="eastAsia"/>
          <w:color w:val="276D5B"/>
          <w:szCs w:val="21"/>
        </w:rPr>
        <w:t>强制转换，做截取操作，得到的是</w:t>
      </w:r>
      <w:r w:rsidRPr="00A25BD2">
        <w:rPr>
          <w:color w:val="276D5B"/>
          <w:szCs w:val="21"/>
        </w:rPr>
        <w:t>byte</w:t>
      </w:r>
      <w:r w:rsidRPr="00A25BD2">
        <w:rPr>
          <w:rFonts w:ascii="Microsoft YaHei UI" w:hAnsi="Microsoft YaHei UI" w:hint="eastAsia"/>
          <w:color w:val="276D5B"/>
          <w:szCs w:val="21"/>
        </w:rPr>
        <w:t>类型 →</w:t>
      </w:r>
      <w:r w:rsidRPr="00A25BD2">
        <w:rPr>
          <w:color w:val="276D5B"/>
          <w:szCs w:val="21"/>
        </w:rPr>
        <w:t xml:space="preserve"> 10000010</w:t>
      </w:r>
      <w:r w:rsidRPr="00A25BD2">
        <w:rPr>
          <w:rFonts w:ascii="Microsoft YaHei UI" w:hAnsi="Microsoft YaHei UI" w:hint="eastAsia"/>
          <w:color w:val="276D5B"/>
          <w:szCs w:val="21"/>
        </w:rPr>
        <w:t>。</w:t>
      </w:r>
    </w:p>
    <w:p w:rsidR="00A25BD2" w:rsidRPr="00A25BD2" w:rsidRDefault="00A25BD2" w:rsidP="00A25BD2">
      <w:pPr>
        <w:pStyle w:val="code"/>
        <w:rPr>
          <w:color w:val="276D5B"/>
          <w:szCs w:val="21"/>
        </w:rPr>
      </w:pPr>
      <w:r w:rsidRPr="00A25BD2">
        <w:rPr>
          <w:color w:val="276D5B"/>
          <w:szCs w:val="21"/>
        </w:rPr>
        <w:t xml:space="preserve">                  </w:t>
      </w:r>
      <w:r w:rsidRPr="00A25BD2">
        <w:rPr>
          <w:rFonts w:ascii="Microsoft YaHei UI" w:hAnsi="Microsoft YaHei UI" w:hint="eastAsia"/>
          <w:color w:val="276D5B"/>
          <w:szCs w:val="21"/>
        </w:rPr>
        <w:t>注意：这个值是补码，因为计算机是按补码运算的。</w:t>
      </w:r>
    </w:p>
    <w:p w:rsidR="00A25BD2" w:rsidRPr="00A25BD2" w:rsidRDefault="00A25BD2" w:rsidP="00A25BD2">
      <w:pPr>
        <w:pStyle w:val="code"/>
        <w:rPr>
          <w:color w:val="276D5B"/>
          <w:szCs w:val="21"/>
        </w:rPr>
      </w:pPr>
      <w:r w:rsidRPr="00A25BD2">
        <w:rPr>
          <w:color w:val="276D5B"/>
          <w:szCs w:val="21"/>
        </w:rPr>
        <w:t>C:</w:t>
      </w:r>
      <w:r w:rsidRPr="00A25BD2">
        <w:rPr>
          <w:rFonts w:ascii="Microsoft YaHei UI" w:hAnsi="Microsoft YaHei UI" w:hint="eastAsia"/>
          <w:color w:val="276D5B"/>
          <w:szCs w:val="21"/>
        </w:rPr>
        <w:t>由补码求原码</w:t>
      </w:r>
    </w:p>
    <w:p w:rsidR="00A25BD2" w:rsidRPr="00A25BD2" w:rsidRDefault="00A25BD2" w:rsidP="00A25BD2">
      <w:pPr>
        <w:pStyle w:val="code"/>
        <w:rPr>
          <w:color w:val="276D5B"/>
          <w:szCs w:val="21"/>
        </w:rPr>
      </w:pPr>
      <w:r w:rsidRPr="00A25BD2">
        <w:rPr>
          <w:rFonts w:ascii="Microsoft YaHei UI" w:hAnsi="Microsoft YaHei UI" w:hint="eastAsia"/>
          <w:color w:val="276D5B"/>
          <w:szCs w:val="21"/>
        </w:rPr>
        <w:t xml:space="preserve">符号位 </w:t>
      </w:r>
      <w:r w:rsidRPr="00A25BD2">
        <w:rPr>
          <w:color w:val="276D5B"/>
          <w:szCs w:val="21"/>
        </w:rPr>
        <w:t xml:space="preserve">        </w:t>
      </w:r>
      <w:r w:rsidRPr="00A25BD2">
        <w:rPr>
          <w:rFonts w:ascii="Microsoft YaHei UI" w:hAnsi="Microsoft YaHei UI" w:hint="eastAsia"/>
          <w:color w:val="276D5B"/>
          <w:szCs w:val="21"/>
        </w:rPr>
        <w:t>数值位</w:t>
      </w:r>
    </w:p>
    <w:p w:rsidR="00A25BD2" w:rsidRPr="00A25BD2" w:rsidRDefault="00A25BD2" w:rsidP="00A25BD2">
      <w:pPr>
        <w:pStyle w:val="code"/>
        <w:rPr>
          <w:color w:val="276D5B"/>
          <w:szCs w:val="21"/>
        </w:rPr>
      </w:pPr>
      <w:r w:rsidRPr="00A25BD2">
        <w:rPr>
          <w:color w:val="276D5B"/>
          <w:szCs w:val="21"/>
        </w:rPr>
        <w:t xml:space="preserve">                </w:t>
      </w:r>
      <w:r w:rsidRPr="00A25BD2">
        <w:rPr>
          <w:rFonts w:ascii="Microsoft YaHei UI" w:hAnsi="Microsoft YaHei UI" w:hint="eastAsia"/>
          <w:color w:val="276D5B"/>
          <w:szCs w:val="21"/>
        </w:rPr>
        <w:t xml:space="preserve">补码 </w:t>
      </w:r>
      <w:r w:rsidRPr="00A25BD2">
        <w:rPr>
          <w:color w:val="276D5B"/>
          <w:szCs w:val="21"/>
        </w:rPr>
        <w:t xml:space="preserve">      1             0000010</w:t>
      </w:r>
    </w:p>
    <w:p w:rsidR="00A25BD2" w:rsidRPr="00A25BD2" w:rsidRDefault="00A25BD2" w:rsidP="00A25BD2">
      <w:pPr>
        <w:pStyle w:val="code"/>
        <w:rPr>
          <w:color w:val="276D5B"/>
          <w:szCs w:val="21"/>
        </w:rPr>
      </w:pPr>
      <w:r w:rsidRPr="00A25BD2">
        <w:rPr>
          <w:color w:val="276D5B"/>
          <w:szCs w:val="21"/>
        </w:rPr>
        <w:lastRenderedPageBreak/>
        <w:t xml:space="preserve">                </w:t>
      </w:r>
      <w:r w:rsidRPr="00A25BD2">
        <w:rPr>
          <w:rFonts w:ascii="Microsoft YaHei UI" w:hAnsi="Microsoft YaHei UI" w:hint="eastAsia"/>
          <w:color w:val="276D5B"/>
          <w:szCs w:val="21"/>
        </w:rPr>
        <w:t xml:space="preserve">反码 </w:t>
      </w:r>
      <w:r w:rsidRPr="00A25BD2">
        <w:rPr>
          <w:color w:val="276D5B"/>
          <w:szCs w:val="21"/>
        </w:rPr>
        <w:t xml:space="preserve">      1             0000001</w:t>
      </w:r>
    </w:p>
    <w:p w:rsidR="00A25BD2" w:rsidRPr="00A25BD2" w:rsidRDefault="00A25BD2" w:rsidP="00A25BD2">
      <w:pPr>
        <w:pStyle w:val="code"/>
        <w:rPr>
          <w:color w:val="276D5B"/>
          <w:szCs w:val="21"/>
        </w:rPr>
      </w:pPr>
      <w:r w:rsidRPr="00A25BD2">
        <w:rPr>
          <w:color w:val="276D5B"/>
          <w:szCs w:val="21"/>
        </w:rPr>
        <w:t xml:space="preserve">                </w:t>
      </w:r>
      <w:r w:rsidRPr="00A25BD2">
        <w:rPr>
          <w:rFonts w:ascii="Microsoft YaHei UI" w:hAnsi="Microsoft YaHei UI" w:hint="eastAsia"/>
          <w:color w:val="276D5B"/>
          <w:szCs w:val="21"/>
        </w:rPr>
        <w:t xml:space="preserve">原码 </w:t>
      </w:r>
      <w:r w:rsidRPr="00A25BD2">
        <w:rPr>
          <w:color w:val="276D5B"/>
          <w:szCs w:val="21"/>
        </w:rPr>
        <w:t xml:space="preserve">      1             1111110  </w:t>
      </w:r>
      <w:r w:rsidRPr="00A25BD2">
        <w:rPr>
          <w:rFonts w:ascii="Microsoft YaHei UI" w:hAnsi="Microsoft YaHei UI" w:hint="eastAsia"/>
          <w:color w:val="276D5B"/>
          <w:szCs w:val="21"/>
        </w:rPr>
        <w:t>→</w:t>
      </w:r>
      <w:r w:rsidRPr="00A25BD2">
        <w:rPr>
          <w:color w:val="276D5B"/>
          <w:szCs w:val="21"/>
        </w:rPr>
        <w:t xml:space="preserve">  - 12</w:t>
      </w:r>
      <w:r w:rsidRPr="00A25BD2">
        <w:rPr>
          <w:rFonts w:ascii="Microsoft YaHei UI" w:hAnsi="Microsoft YaHei UI" w:hint="eastAsia"/>
          <w:color w:val="276D5B"/>
          <w:szCs w:val="21"/>
        </w:rPr>
        <w:t>6</w:t>
      </w:r>
    </w:p>
    <w:p w:rsidR="00A25BD2" w:rsidRDefault="00A25BD2" w:rsidP="00A25BD2">
      <w:pPr>
        <w:pStyle w:val="code"/>
      </w:pPr>
    </w:p>
    <w:p w:rsidR="00EC12B8" w:rsidRDefault="00EC12B8" w:rsidP="00EC12B8">
      <w:pPr>
        <w:pStyle w:val="4"/>
      </w:pPr>
      <w:r>
        <w:rPr>
          <w:rFonts w:hint="eastAsia"/>
        </w:rPr>
        <w:t>2.5</w:t>
      </w:r>
      <w:r>
        <w:t xml:space="preserve">  </w:t>
      </w:r>
      <w:r>
        <w:rPr>
          <w:rFonts w:hint="eastAsia"/>
        </w:rPr>
        <w:t>习题</w:t>
      </w:r>
    </w:p>
    <w:p w:rsidR="007A1D54" w:rsidRPr="007A1D54" w:rsidRDefault="007A1D54" w:rsidP="007A1D54">
      <w:r>
        <w:rPr>
          <w:rFonts w:hint="eastAsia"/>
        </w:rPr>
        <w:t>1</w:t>
      </w:r>
      <w:r>
        <w:t xml:space="preserve">.  </w:t>
      </w:r>
      <w:r>
        <w:rPr>
          <w:rFonts w:hint="eastAsia"/>
        </w:rPr>
        <w:t>练习数据类型的转换</w:t>
      </w:r>
    </w:p>
    <w:p w:rsidR="00EC12B8" w:rsidRDefault="00EC12B8" w:rsidP="00EC12B8">
      <w:pPr>
        <w:pStyle w:val="4"/>
      </w:pPr>
      <w:r>
        <w:rPr>
          <w:rFonts w:hint="eastAsia"/>
        </w:rPr>
        <w:t>2.6</w:t>
      </w:r>
      <w:r>
        <w:t xml:space="preserve">  </w:t>
      </w:r>
      <w:r>
        <w:rPr>
          <w:rFonts w:hint="eastAsia"/>
        </w:rPr>
        <w:t>补充知识</w:t>
      </w:r>
    </w:p>
    <w:p w:rsidR="00EC12B8" w:rsidRDefault="00EC12B8" w:rsidP="00EC12B8">
      <w:pPr>
        <w:pStyle w:val="5"/>
      </w:pPr>
      <w:r>
        <w:rPr>
          <w:rFonts w:hint="eastAsia"/>
        </w:rPr>
        <w:t>2.6.1</w:t>
      </w:r>
      <w:r>
        <w:t xml:space="preserve">  </w:t>
      </w:r>
      <w:r>
        <w:rPr>
          <w:rFonts w:hint="eastAsia"/>
        </w:rPr>
        <w:t>进制转换</w:t>
      </w:r>
    </w:p>
    <w:p w:rsidR="007A1D54" w:rsidRDefault="007A1D54" w:rsidP="007A1D54">
      <w:pPr>
        <w:pStyle w:val="code"/>
        <w:jc w:val="center"/>
      </w:pPr>
      <w:r>
        <w:rPr>
          <w:noProof/>
        </w:rPr>
        <w:drawing>
          <wp:inline distT="0" distB="0" distL="0" distR="0" wp14:anchorId="36FCF014" wp14:editId="44A0192B">
            <wp:extent cx="4743450" cy="35052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54" w:rsidRPr="007A1D54" w:rsidRDefault="007A1D54" w:rsidP="007A1D54">
      <w:pPr>
        <w:pStyle w:val="code"/>
        <w:jc w:val="center"/>
      </w:pPr>
      <w:r>
        <w:rPr>
          <w:noProof/>
        </w:rPr>
        <w:drawing>
          <wp:inline distT="0" distB="0" distL="0" distR="0" wp14:anchorId="68480843" wp14:editId="2042BBA2">
            <wp:extent cx="4810125" cy="30670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B8" w:rsidRDefault="00EC12B8" w:rsidP="00EC12B8">
      <w:pPr>
        <w:pStyle w:val="5"/>
      </w:pPr>
      <w:r>
        <w:rPr>
          <w:rFonts w:hint="eastAsia"/>
        </w:rPr>
        <w:lastRenderedPageBreak/>
        <w:t>2.6.2</w:t>
      </w:r>
      <w:r>
        <w:t xml:space="preserve">  </w:t>
      </w:r>
      <w:r>
        <w:rPr>
          <w:rFonts w:hint="eastAsia"/>
        </w:rPr>
        <w:t>数据表示法</w:t>
      </w:r>
    </w:p>
    <w:p w:rsidR="007A1D54" w:rsidRPr="007A1D54" w:rsidRDefault="007A1D54" w:rsidP="007A1D54">
      <w:pPr>
        <w:pStyle w:val="code"/>
        <w:jc w:val="center"/>
      </w:pPr>
      <w:r>
        <w:rPr>
          <w:noProof/>
        </w:rPr>
        <w:drawing>
          <wp:inline distT="0" distB="0" distL="0" distR="0" wp14:anchorId="7BE99057" wp14:editId="007BE24A">
            <wp:extent cx="4953000" cy="29051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76" w:rsidRDefault="006C3176" w:rsidP="006C3176">
      <w:pPr>
        <w:pStyle w:val="3"/>
        <w:numPr>
          <w:ilvl w:val="0"/>
          <w:numId w:val="33"/>
        </w:numPr>
      </w:pPr>
      <w:r>
        <w:rPr>
          <w:rFonts w:hint="eastAsia"/>
        </w:rPr>
        <w:t>程序控制语句</w:t>
      </w:r>
    </w:p>
    <w:p w:rsidR="007A1D54" w:rsidRDefault="007A1D54" w:rsidP="007A1D54">
      <w:pPr>
        <w:pStyle w:val="4"/>
      </w:pPr>
      <w:r>
        <w:rPr>
          <w:rFonts w:hint="eastAsia"/>
        </w:rPr>
        <w:t>3.1</w:t>
      </w:r>
      <w:r>
        <w:t xml:space="preserve">  </w:t>
      </w:r>
      <w:r>
        <w:rPr>
          <w:rFonts w:hint="eastAsia"/>
        </w:rPr>
        <w:t>运算符和表达式</w:t>
      </w:r>
    </w:p>
    <w:p w:rsidR="007A1D54" w:rsidRDefault="007A1D54" w:rsidP="007A1D54">
      <w:pPr>
        <w:pStyle w:val="5"/>
      </w:pPr>
      <w:r>
        <w:rPr>
          <w:rFonts w:hint="eastAsia"/>
        </w:rPr>
        <w:t>3.1.1</w:t>
      </w:r>
      <w:r>
        <w:t xml:space="preserve">  </w:t>
      </w:r>
      <w:r>
        <w:rPr>
          <w:rFonts w:hint="eastAsia"/>
        </w:rPr>
        <w:t>算术运算符及表达式</w:t>
      </w:r>
    </w:p>
    <w:p w:rsidR="007A1D54" w:rsidRDefault="007A1D54" w:rsidP="007A1D54">
      <w:r>
        <w:tab/>
      </w:r>
      <w:r>
        <w:rPr>
          <w:rFonts w:hint="eastAsia"/>
        </w:rPr>
        <w:t>算术运算符，就是小学学到的加减乘除运算，算术运算符包括（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%</w:t>
      </w:r>
      <w:r>
        <w:rPr>
          <w:rFonts w:hint="eastAsia"/>
        </w:rPr>
        <w:t>）五种。</w:t>
      </w:r>
    </w:p>
    <w:p w:rsidR="007A1D54" w:rsidRDefault="007A1D54" w:rsidP="007A1D54">
      <w:r>
        <w:rPr>
          <w:rFonts w:hint="eastAsia"/>
        </w:rPr>
        <w:t>加，减，乘，除，余</w:t>
      </w:r>
    </w:p>
    <w:p w:rsidR="007A1D54" w:rsidRDefault="007A1D54" w:rsidP="00162A80">
      <w:pPr>
        <w:pStyle w:val="code"/>
      </w:pPr>
      <w:r>
        <w:tab/>
      </w:r>
      <w:r w:rsidR="00162A80">
        <w:t>测试代码：</w:t>
      </w:r>
    </w:p>
    <w:p w:rsidR="00270170" w:rsidRPr="00270170" w:rsidRDefault="00270170" w:rsidP="00270170">
      <w:pPr>
        <w:pStyle w:val="code"/>
      </w:pPr>
      <w:r w:rsidRPr="00270170">
        <w:t>System.</w:t>
      </w:r>
      <w:r w:rsidRPr="00270170">
        <w:rPr>
          <w:b/>
          <w:bCs/>
          <w:i/>
          <w:iCs/>
          <w:color w:val="660E7A"/>
        </w:rPr>
        <w:t>out</w:t>
      </w:r>
      <w:r w:rsidRPr="00270170">
        <w:t>.println(</w:t>
      </w:r>
      <w:r w:rsidRPr="00270170">
        <w:rPr>
          <w:color w:val="0000FF"/>
        </w:rPr>
        <w:t>3</w:t>
      </w:r>
      <w:r w:rsidRPr="00270170">
        <w:t>+</w:t>
      </w:r>
      <w:r w:rsidRPr="00270170">
        <w:rPr>
          <w:color w:val="0000FF"/>
        </w:rPr>
        <w:t>4</w:t>
      </w:r>
      <w:r w:rsidRPr="00270170">
        <w:t>);</w:t>
      </w:r>
      <w:r w:rsidRPr="00270170">
        <w:br/>
        <w:t>System.</w:t>
      </w:r>
      <w:r w:rsidRPr="00270170">
        <w:rPr>
          <w:b/>
          <w:bCs/>
          <w:i/>
          <w:iCs/>
          <w:color w:val="660E7A"/>
        </w:rPr>
        <w:t>out</w:t>
      </w:r>
      <w:r w:rsidRPr="00270170">
        <w:t>.println(</w:t>
      </w:r>
      <w:r w:rsidRPr="00270170">
        <w:rPr>
          <w:color w:val="0000FF"/>
        </w:rPr>
        <w:t>3</w:t>
      </w:r>
      <w:r w:rsidRPr="00270170">
        <w:t>-</w:t>
      </w:r>
      <w:r w:rsidRPr="00270170">
        <w:rPr>
          <w:color w:val="0000FF"/>
        </w:rPr>
        <w:t>4</w:t>
      </w:r>
      <w:r w:rsidRPr="00270170">
        <w:t>);</w:t>
      </w:r>
      <w:r w:rsidRPr="00270170">
        <w:br/>
        <w:t>System.</w:t>
      </w:r>
      <w:r w:rsidRPr="00270170">
        <w:rPr>
          <w:b/>
          <w:bCs/>
          <w:i/>
          <w:iCs/>
          <w:color w:val="660E7A"/>
        </w:rPr>
        <w:t>out</w:t>
      </w:r>
      <w:r w:rsidRPr="00270170">
        <w:t>.println(</w:t>
      </w:r>
      <w:r w:rsidRPr="00270170">
        <w:rPr>
          <w:color w:val="0000FF"/>
        </w:rPr>
        <w:t>3</w:t>
      </w:r>
      <w:r w:rsidRPr="00270170">
        <w:t>*</w:t>
      </w:r>
      <w:r w:rsidRPr="00270170">
        <w:rPr>
          <w:color w:val="0000FF"/>
        </w:rPr>
        <w:t>4</w:t>
      </w:r>
      <w:r w:rsidRPr="00270170">
        <w:t>);</w:t>
      </w:r>
      <w:r w:rsidRPr="00270170">
        <w:br/>
      </w:r>
      <w:r w:rsidRPr="00270170">
        <w:rPr>
          <w:i/>
          <w:iCs/>
          <w:color w:val="808080"/>
        </w:rPr>
        <w:t>//4*100/3  = 133,double/100</w:t>
      </w:r>
      <w:r w:rsidRPr="00270170">
        <w:rPr>
          <w:i/>
          <w:iCs/>
          <w:color w:val="808080"/>
        </w:rPr>
        <w:br/>
      </w:r>
      <w:r w:rsidRPr="00270170">
        <w:t>System.</w:t>
      </w:r>
      <w:r w:rsidRPr="00270170">
        <w:rPr>
          <w:b/>
          <w:bCs/>
          <w:i/>
          <w:iCs/>
          <w:color w:val="660E7A"/>
        </w:rPr>
        <w:t>out</w:t>
      </w:r>
      <w:r w:rsidRPr="00270170">
        <w:t>.println( ((</w:t>
      </w:r>
      <w:r w:rsidRPr="00270170">
        <w:rPr>
          <w:b/>
          <w:bCs/>
          <w:color w:val="000080"/>
        </w:rPr>
        <w:t>double</w:t>
      </w:r>
      <w:r w:rsidRPr="00270170">
        <w:t>)(</w:t>
      </w:r>
      <w:r w:rsidRPr="00270170">
        <w:rPr>
          <w:color w:val="0000FF"/>
        </w:rPr>
        <w:t>4</w:t>
      </w:r>
      <w:r w:rsidRPr="00270170">
        <w:t>*</w:t>
      </w:r>
      <w:r w:rsidRPr="00270170">
        <w:rPr>
          <w:color w:val="0000FF"/>
        </w:rPr>
        <w:t>1000</w:t>
      </w:r>
      <w:r w:rsidRPr="00270170">
        <w:t>/</w:t>
      </w:r>
      <w:r w:rsidRPr="00270170">
        <w:rPr>
          <w:color w:val="0000FF"/>
        </w:rPr>
        <w:t>3</w:t>
      </w:r>
      <w:r w:rsidRPr="00270170">
        <w:t>)/</w:t>
      </w:r>
      <w:r w:rsidRPr="00270170">
        <w:rPr>
          <w:color w:val="0000FF"/>
        </w:rPr>
        <w:t>1000</w:t>
      </w:r>
      <w:r w:rsidRPr="00270170">
        <w:t>));</w:t>
      </w:r>
      <w:r w:rsidRPr="00270170">
        <w:br/>
      </w:r>
      <w:r w:rsidRPr="00270170">
        <w:rPr>
          <w:i/>
          <w:iCs/>
          <w:color w:val="808080"/>
        </w:rPr>
        <w:t>//4/3</w:t>
      </w:r>
      <w:r w:rsidRPr="00270170">
        <w:rPr>
          <w:rFonts w:ascii="宋体" w:hAnsi="宋体" w:hint="eastAsia"/>
          <w:i/>
          <w:iCs/>
          <w:color w:val="808080"/>
        </w:rPr>
        <w:t>的余数</w:t>
      </w:r>
      <w:r w:rsidRPr="00270170">
        <w:rPr>
          <w:rFonts w:ascii="宋体" w:hAnsi="宋体" w:hint="eastAsia"/>
          <w:i/>
          <w:iCs/>
          <w:color w:val="808080"/>
        </w:rPr>
        <w:br/>
      </w:r>
      <w:r w:rsidRPr="00270170">
        <w:t>System.</w:t>
      </w:r>
      <w:r w:rsidRPr="00270170">
        <w:rPr>
          <w:b/>
          <w:bCs/>
          <w:i/>
          <w:iCs/>
          <w:color w:val="660E7A"/>
        </w:rPr>
        <w:t>out</w:t>
      </w:r>
      <w:r w:rsidRPr="00270170">
        <w:t>.println(</w:t>
      </w:r>
      <w:r w:rsidRPr="00270170">
        <w:rPr>
          <w:color w:val="0000FF"/>
        </w:rPr>
        <w:t>4</w:t>
      </w:r>
      <w:r w:rsidRPr="00270170">
        <w:t>%</w:t>
      </w:r>
      <w:r w:rsidRPr="00270170">
        <w:rPr>
          <w:color w:val="0000FF"/>
        </w:rPr>
        <w:t>3</w:t>
      </w:r>
      <w:r w:rsidRPr="00270170">
        <w:t>);</w:t>
      </w:r>
    </w:p>
    <w:p w:rsidR="007A1D54" w:rsidRDefault="007A1D54" w:rsidP="00162A80">
      <w:pPr>
        <w:pStyle w:val="code"/>
      </w:pPr>
    </w:p>
    <w:p w:rsidR="007A1D54" w:rsidRDefault="007A1D54" w:rsidP="00162A80">
      <w:pPr>
        <w:pStyle w:val="code"/>
      </w:pPr>
      <w:r>
        <w:tab/>
      </w:r>
      <w:r>
        <w:rPr>
          <w:noProof/>
        </w:rPr>
        <w:drawing>
          <wp:inline distT="0" distB="0" distL="0" distR="0" wp14:anchorId="0D5CB000" wp14:editId="44773756">
            <wp:extent cx="990600" cy="6762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54" w:rsidRDefault="007A1D54" w:rsidP="007A1D54">
      <w:r>
        <w:tab/>
      </w:r>
      <w:r>
        <w:rPr>
          <w:rFonts w:hint="eastAsia"/>
        </w:rPr>
        <w:t>除此之外，</w:t>
      </w:r>
      <w:r>
        <w:rPr>
          <w:rFonts w:hint="eastAsia"/>
        </w:rPr>
        <w:t>java</w:t>
      </w:r>
      <w:r>
        <w:rPr>
          <w:rFonts w:hint="eastAsia"/>
        </w:rPr>
        <w:t>中还有递增和递减的操作。</w:t>
      </w:r>
      <w:r>
        <w:rPr>
          <w:rFonts w:hint="eastAsia"/>
        </w:rPr>
        <w:t>++</w:t>
      </w:r>
      <w:r>
        <w:rPr>
          <w:rFonts w:hint="eastAsia"/>
        </w:rPr>
        <w:t>，</w:t>
      </w:r>
      <w:r>
        <w:rPr>
          <w:rFonts w:hint="eastAsia"/>
        </w:rPr>
        <w:t>--</w:t>
      </w:r>
      <w:r>
        <w:rPr>
          <w:rFonts w:hint="eastAsia"/>
        </w:rPr>
        <w:t>。</w:t>
      </w:r>
    </w:p>
    <w:p w:rsidR="00270170" w:rsidRPr="00270170" w:rsidRDefault="00270170" w:rsidP="00270170">
      <w:pPr>
        <w:pStyle w:val="code"/>
        <w:rPr>
          <w:color w:val="000000"/>
        </w:rPr>
      </w:pPr>
      <w:r w:rsidRPr="00270170">
        <w:t>//        int b = ++a;  //b=4,a=4</w:t>
      </w:r>
      <w:r w:rsidRPr="00270170">
        <w:br/>
        <w:t>//        a=a+1</w:t>
      </w:r>
      <w:r w:rsidRPr="00270170">
        <w:br/>
        <w:t>//        b=a;</w:t>
      </w:r>
      <w:r w:rsidRPr="00270170">
        <w:br/>
        <w:t xml:space="preserve">        </w:t>
      </w:r>
      <w:r w:rsidRPr="00270170">
        <w:rPr>
          <w:b/>
          <w:bCs/>
          <w:color w:val="000080"/>
        </w:rPr>
        <w:t xml:space="preserve">int </w:t>
      </w:r>
      <w:r w:rsidRPr="00270170">
        <w:rPr>
          <w:color w:val="000000"/>
        </w:rPr>
        <w:t>c = a++;</w:t>
      </w:r>
      <w:r w:rsidRPr="00270170">
        <w:t>//c=3  a=4</w:t>
      </w:r>
      <w:r w:rsidRPr="00270170">
        <w:br/>
        <w:t>//        c=a;</w:t>
      </w:r>
      <w:r w:rsidRPr="00270170">
        <w:br/>
        <w:t>//        a=a+1;</w:t>
      </w:r>
    </w:p>
    <w:p w:rsidR="00270170" w:rsidRDefault="00270170" w:rsidP="00270170">
      <w:pPr>
        <w:pStyle w:val="code"/>
      </w:pPr>
    </w:p>
    <w:p w:rsidR="007A1D54" w:rsidRPr="007A1D54" w:rsidRDefault="007A1D54" w:rsidP="00162A80">
      <w:pPr>
        <w:pStyle w:val="code"/>
      </w:pPr>
      <w:r>
        <w:rPr>
          <w:noProof/>
        </w:rPr>
        <w:lastRenderedPageBreak/>
        <w:drawing>
          <wp:inline distT="0" distB="0" distL="0" distR="0" wp14:anchorId="3C6E5FA0" wp14:editId="3BB9358C">
            <wp:extent cx="1371600" cy="13144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54" w:rsidRDefault="007A1D54" w:rsidP="007A1D54">
      <w:pPr>
        <w:pStyle w:val="5"/>
      </w:pPr>
      <w:r>
        <w:rPr>
          <w:rFonts w:hint="eastAsia"/>
        </w:rPr>
        <w:t>3.1.2</w:t>
      </w:r>
      <w:r>
        <w:t xml:space="preserve">  </w:t>
      </w:r>
      <w:r>
        <w:rPr>
          <w:rFonts w:hint="eastAsia"/>
        </w:rPr>
        <w:t>关系运算符及表达式</w:t>
      </w:r>
    </w:p>
    <w:p w:rsidR="007A1D54" w:rsidRDefault="007A1D54" w:rsidP="007A1D54">
      <w:r>
        <w:tab/>
      </w:r>
      <w:r>
        <w:rPr>
          <w:rFonts w:hint="eastAsia"/>
        </w:rPr>
        <w:t>程序设计中，操作数之间会用到关系运算符，来判断真假。</w:t>
      </w:r>
      <w:r w:rsidR="00162A80">
        <w:rPr>
          <w:rFonts w:hint="eastAsia"/>
        </w:rPr>
        <w:t>返回值是布尔类型。</w:t>
      </w:r>
    </w:p>
    <w:p w:rsidR="007A1D54" w:rsidRDefault="007A1D54" w:rsidP="007A1D54">
      <w:r>
        <w:rPr>
          <w:rFonts w:hint="eastAsia"/>
        </w:rPr>
        <w:t>Java</w:t>
      </w:r>
      <w:r>
        <w:rPr>
          <w:rFonts w:hint="eastAsia"/>
        </w:rPr>
        <w:t>中的关系运算符有六种：</w:t>
      </w:r>
    </w:p>
    <w:p w:rsidR="007A1D54" w:rsidRDefault="007A1D54" w:rsidP="007A1D54">
      <w:pPr>
        <w:jc w:val="center"/>
      </w:pPr>
      <w:r>
        <w:rPr>
          <w:noProof/>
        </w:rPr>
        <w:drawing>
          <wp:inline distT="0" distB="0" distL="0" distR="0" wp14:anchorId="1F1A7CC8" wp14:editId="62946372">
            <wp:extent cx="4791075" cy="11049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D54" w:rsidRDefault="007A1D54" w:rsidP="00162A80">
      <w:pPr>
        <w:pStyle w:val="code"/>
      </w:pPr>
      <w:r>
        <w:rPr>
          <w:rFonts w:hint="eastAsia"/>
        </w:rPr>
        <w:t>测试代码：</w:t>
      </w:r>
    </w:p>
    <w:p w:rsidR="003A3318" w:rsidRDefault="003A3318" w:rsidP="00162A80">
      <w:pPr>
        <w:pStyle w:val="code"/>
      </w:pPr>
    </w:p>
    <w:p w:rsidR="007A1D54" w:rsidRPr="007A1D54" w:rsidRDefault="007A1D54" w:rsidP="007A1D54"/>
    <w:p w:rsidR="007A1D54" w:rsidRDefault="007A1D54" w:rsidP="007A1D54">
      <w:pPr>
        <w:pStyle w:val="5"/>
      </w:pPr>
      <w:r>
        <w:rPr>
          <w:rFonts w:hint="eastAsia"/>
        </w:rPr>
        <w:t>3.1.3</w:t>
      </w:r>
      <w:r>
        <w:t xml:space="preserve">  </w:t>
      </w:r>
      <w:r>
        <w:rPr>
          <w:rFonts w:hint="eastAsia"/>
        </w:rPr>
        <w:t>逻辑运算符及表达式</w:t>
      </w:r>
    </w:p>
    <w:p w:rsidR="007A1D54" w:rsidRDefault="00162A80" w:rsidP="007A1D54">
      <w:r>
        <w:tab/>
      </w:r>
      <w:r>
        <w:rPr>
          <w:rFonts w:hint="eastAsia"/>
        </w:rPr>
        <w:t>逻辑运算符计算的对象是布尔类型，用于对多个条件进行判断。</w:t>
      </w:r>
    </w:p>
    <w:p w:rsidR="00162A80" w:rsidRDefault="00162A80" w:rsidP="007A1D54">
      <w:r>
        <w:t>Java</w:t>
      </w:r>
      <w:r>
        <w:t>中逻辑运算符六种：</w:t>
      </w:r>
    </w:p>
    <w:p w:rsidR="00162A80" w:rsidRDefault="00162A80" w:rsidP="00162A80">
      <w:pPr>
        <w:jc w:val="center"/>
      </w:pPr>
      <w:r>
        <w:rPr>
          <w:noProof/>
        </w:rPr>
        <w:drawing>
          <wp:inline distT="0" distB="0" distL="0" distR="0" wp14:anchorId="66A1D208" wp14:editId="7AA7CA0F">
            <wp:extent cx="4152900" cy="11144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80" w:rsidRDefault="00162A80" w:rsidP="00162A80">
      <w:r>
        <w:tab/>
      </w:r>
      <w:r>
        <w:t>注意：</w:t>
      </w:r>
      <w:r>
        <w:t>&amp;&amp;</w:t>
      </w:r>
      <w:r>
        <w:t>和</w:t>
      </w:r>
      <w:r>
        <w:t>||</w:t>
      </w:r>
      <w:r>
        <w:t>是短路操作，而</w:t>
      </w:r>
      <w:r>
        <w:t>&amp;</w:t>
      </w:r>
      <w:r>
        <w:t>和</w:t>
      </w:r>
      <w:r>
        <w:t>|</w:t>
      </w:r>
      <w:r>
        <w:t>不是短路操作。</w:t>
      </w:r>
    </w:p>
    <w:p w:rsidR="00162A80" w:rsidRDefault="00162A80" w:rsidP="00162A80">
      <w:r>
        <w:tab/>
      </w:r>
      <w:r>
        <w:t>短路操作，意思就是需不需要对两边都进行计算，不进行计算就是短路。总是对两边进行计算就是不短路。</w:t>
      </w:r>
    </w:p>
    <w:p w:rsidR="00162A80" w:rsidRDefault="00162A80" w:rsidP="00162A80"/>
    <w:p w:rsidR="00162A80" w:rsidRDefault="00162A80" w:rsidP="00162A80">
      <w:pPr>
        <w:pStyle w:val="code"/>
      </w:pPr>
      <w:r>
        <w:t>测试代码：</w:t>
      </w:r>
    </w:p>
    <w:p w:rsidR="00F961F5" w:rsidRPr="00F961F5" w:rsidRDefault="00F961F5" w:rsidP="00F961F5">
      <w:pPr>
        <w:pStyle w:val="code"/>
      </w:pPr>
      <w:r w:rsidRPr="00F961F5">
        <w:rPr>
          <w:b/>
          <w:bCs/>
          <w:color w:val="000080"/>
        </w:rPr>
        <w:t xml:space="preserve">boolean </w:t>
      </w:r>
      <w:r w:rsidRPr="00F961F5">
        <w:t>x=</w:t>
      </w:r>
      <w:r w:rsidRPr="00F961F5">
        <w:rPr>
          <w:b/>
          <w:bCs/>
          <w:color w:val="000080"/>
        </w:rPr>
        <w:t>true</w:t>
      </w:r>
      <w:r w:rsidRPr="00F961F5">
        <w:t>;</w:t>
      </w:r>
      <w:r w:rsidRPr="00F961F5">
        <w:br/>
      </w:r>
      <w:r w:rsidRPr="00F961F5">
        <w:rPr>
          <w:b/>
          <w:bCs/>
          <w:color w:val="000080"/>
        </w:rPr>
        <w:t xml:space="preserve">boolean </w:t>
      </w:r>
      <w:r w:rsidRPr="00F961F5">
        <w:t>y=</w:t>
      </w:r>
      <w:r w:rsidRPr="00F961F5">
        <w:rPr>
          <w:b/>
          <w:bCs/>
          <w:color w:val="000080"/>
        </w:rPr>
        <w:t>false</w:t>
      </w:r>
      <w:r w:rsidRPr="00F961F5">
        <w:t>;</w:t>
      </w:r>
      <w:r w:rsidRPr="00F961F5">
        <w:br/>
        <w:t>System.</w:t>
      </w:r>
      <w:r w:rsidRPr="00F961F5">
        <w:rPr>
          <w:b/>
          <w:bCs/>
          <w:i/>
          <w:iCs/>
          <w:color w:val="660E7A"/>
        </w:rPr>
        <w:t>out</w:t>
      </w:r>
      <w:r w:rsidRPr="00F961F5">
        <w:t>.println(x&amp;y);</w:t>
      </w:r>
      <w:r w:rsidRPr="00F961F5">
        <w:rPr>
          <w:i/>
          <w:iCs/>
          <w:color w:val="808080"/>
        </w:rPr>
        <w:t>//false</w:t>
      </w:r>
      <w:r w:rsidRPr="00F961F5">
        <w:rPr>
          <w:i/>
          <w:iCs/>
          <w:color w:val="808080"/>
        </w:rPr>
        <w:br/>
      </w:r>
      <w:r w:rsidRPr="00F961F5">
        <w:t>System.</w:t>
      </w:r>
      <w:r w:rsidRPr="00F961F5">
        <w:rPr>
          <w:b/>
          <w:bCs/>
          <w:i/>
          <w:iCs/>
          <w:color w:val="660E7A"/>
        </w:rPr>
        <w:t>out</w:t>
      </w:r>
      <w:r w:rsidRPr="00F961F5">
        <w:t xml:space="preserve">.println(x|y); </w:t>
      </w:r>
      <w:r w:rsidRPr="00F961F5">
        <w:rPr>
          <w:i/>
          <w:iCs/>
          <w:color w:val="808080"/>
        </w:rPr>
        <w:t>//true  |</w:t>
      </w:r>
      <w:r w:rsidRPr="00F961F5">
        <w:rPr>
          <w:i/>
          <w:iCs/>
          <w:color w:val="808080"/>
        </w:rPr>
        <w:br/>
      </w:r>
      <w:r w:rsidRPr="00F961F5">
        <w:t>System.</w:t>
      </w:r>
      <w:r w:rsidRPr="00F961F5">
        <w:rPr>
          <w:b/>
          <w:bCs/>
          <w:i/>
          <w:iCs/>
          <w:color w:val="660E7A"/>
        </w:rPr>
        <w:t>out</w:t>
      </w:r>
      <w:r w:rsidRPr="00F961F5">
        <w:t xml:space="preserve">.println(!x); </w:t>
      </w:r>
      <w:r w:rsidRPr="00F961F5">
        <w:rPr>
          <w:i/>
          <w:iCs/>
          <w:color w:val="808080"/>
        </w:rPr>
        <w:t>//false</w:t>
      </w:r>
      <w:r w:rsidRPr="00F961F5">
        <w:rPr>
          <w:i/>
          <w:iCs/>
          <w:color w:val="808080"/>
        </w:rPr>
        <w:br/>
      </w:r>
      <w:r w:rsidRPr="00F961F5">
        <w:t>System.</w:t>
      </w:r>
      <w:r w:rsidRPr="00F961F5">
        <w:rPr>
          <w:b/>
          <w:bCs/>
          <w:i/>
          <w:iCs/>
          <w:color w:val="660E7A"/>
        </w:rPr>
        <w:t>out</w:t>
      </w:r>
      <w:r w:rsidRPr="00F961F5">
        <w:t xml:space="preserve">.println(x^y); </w:t>
      </w:r>
      <w:r w:rsidRPr="00F961F5">
        <w:rPr>
          <w:i/>
          <w:iCs/>
          <w:color w:val="808080"/>
        </w:rPr>
        <w:t>//true</w:t>
      </w:r>
      <w:r w:rsidRPr="00F961F5">
        <w:rPr>
          <w:i/>
          <w:iCs/>
          <w:color w:val="808080"/>
        </w:rPr>
        <w:br/>
      </w:r>
      <w:r w:rsidRPr="00F961F5">
        <w:t>System.</w:t>
      </w:r>
      <w:r w:rsidRPr="00F961F5">
        <w:rPr>
          <w:b/>
          <w:bCs/>
          <w:i/>
          <w:iCs/>
          <w:color w:val="660E7A"/>
        </w:rPr>
        <w:t>out</w:t>
      </w:r>
      <w:r w:rsidRPr="00F961F5">
        <w:t xml:space="preserve">.println(x&amp;&amp;y); </w:t>
      </w:r>
      <w:r w:rsidRPr="00F961F5">
        <w:rPr>
          <w:i/>
          <w:iCs/>
          <w:color w:val="808080"/>
        </w:rPr>
        <w:t>//false</w:t>
      </w:r>
      <w:r w:rsidRPr="00F961F5">
        <w:rPr>
          <w:i/>
          <w:iCs/>
          <w:color w:val="808080"/>
        </w:rPr>
        <w:br/>
      </w:r>
      <w:r w:rsidRPr="00F961F5">
        <w:t>System.</w:t>
      </w:r>
      <w:r w:rsidRPr="00F961F5">
        <w:rPr>
          <w:b/>
          <w:bCs/>
          <w:i/>
          <w:iCs/>
          <w:color w:val="660E7A"/>
        </w:rPr>
        <w:t>out</w:t>
      </w:r>
      <w:r w:rsidRPr="00F961F5">
        <w:t xml:space="preserve">.println(x||y);  </w:t>
      </w:r>
      <w:r w:rsidRPr="00F961F5">
        <w:rPr>
          <w:i/>
          <w:iCs/>
          <w:color w:val="808080"/>
        </w:rPr>
        <w:t>//true ||</w:t>
      </w:r>
    </w:p>
    <w:p w:rsidR="00F961F5" w:rsidRDefault="00F961F5" w:rsidP="00162A80">
      <w:pPr>
        <w:pStyle w:val="code"/>
      </w:pPr>
    </w:p>
    <w:p w:rsidR="00162A80" w:rsidRPr="007A1D54" w:rsidRDefault="00162A80" w:rsidP="00162A80">
      <w:pPr>
        <w:pStyle w:val="code"/>
      </w:pPr>
    </w:p>
    <w:p w:rsidR="007A1D54" w:rsidRDefault="007A1D54" w:rsidP="007A1D54">
      <w:pPr>
        <w:pStyle w:val="5"/>
      </w:pPr>
      <w:r>
        <w:rPr>
          <w:rFonts w:hint="eastAsia"/>
        </w:rPr>
        <w:t>3.1.4</w:t>
      </w:r>
      <w:r>
        <w:t xml:space="preserve">  </w:t>
      </w:r>
      <w:r>
        <w:rPr>
          <w:rFonts w:hint="eastAsia"/>
        </w:rPr>
        <w:t>位运算符及表达式</w:t>
      </w:r>
    </w:p>
    <w:p w:rsidR="00162A80" w:rsidRDefault="00162A80" w:rsidP="00162A80">
      <w:r>
        <w:tab/>
      </w:r>
      <w:r>
        <w:t>位运算符是按照二进制的形式对操作数进行运算。在位运算符运算中，操作数必须是整数。</w:t>
      </w:r>
    </w:p>
    <w:p w:rsidR="00162A80" w:rsidRDefault="00162A80" w:rsidP="00162A80">
      <w:r>
        <w:lastRenderedPageBreak/>
        <w:tab/>
        <w:t>Java</w:t>
      </w:r>
      <w:r>
        <w:t>中的位运算符一共有七个：</w:t>
      </w:r>
    </w:p>
    <w:p w:rsidR="00162A80" w:rsidRPr="00162A80" w:rsidRDefault="00162A80" w:rsidP="00162A80">
      <w:pPr>
        <w:pStyle w:val="code"/>
      </w:pPr>
      <w:r>
        <w:rPr>
          <w:noProof/>
        </w:rPr>
        <w:drawing>
          <wp:inline distT="0" distB="0" distL="0" distR="0" wp14:anchorId="239FB92C" wp14:editId="7122360E">
            <wp:extent cx="5010150" cy="14573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80" w:rsidRDefault="00162A80" w:rsidP="00162A80"/>
    <w:p w:rsidR="00162A80" w:rsidRDefault="00162A80" w:rsidP="00162A80"/>
    <w:p w:rsidR="00162A80" w:rsidRDefault="00162A80" w:rsidP="00162A80">
      <w:pPr>
        <w:pStyle w:val="code"/>
      </w:pPr>
      <w:r>
        <w:t>测试代码：</w:t>
      </w:r>
    </w:p>
    <w:p w:rsidR="00162A80" w:rsidRDefault="00675AB5" w:rsidP="00162A80">
      <w:pPr>
        <w:pStyle w:val="code"/>
      </w:pPr>
      <w:r>
        <w:rPr>
          <w:rFonts w:hint="eastAsia"/>
        </w:rPr>
        <w:t>8</w:t>
      </w:r>
      <w:r>
        <w:t>&gt;&gt;2 –</w:t>
      </w:r>
      <w:r>
        <w:rPr>
          <w:rFonts w:hint="eastAsia"/>
        </w:rPr>
        <w:t>》</w:t>
      </w:r>
      <w:r>
        <w:rPr>
          <w:rFonts w:hint="eastAsia"/>
        </w:rPr>
        <w:t>2</w:t>
      </w:r>
    </w:p>
    <w:p w:rsidR="00675AB5" w:rsidRDefault="00675AB5" w:rsidP="00162A80">
      <w:pPr>
        <w:pStyle w:val="code"/>
      </w:pPr>
      <w:r>
        <w:rPr>
          <w:rFonts w:hint="eastAsia"/>
        </w:rPr>
        <w:t>8&gt;</w:t>
      </w:r>
      <w:r>
        <w:t xml:space="preserve">&gt;3  </w:t>
      </w:r>
      <w:r>
        <w:sym w:font="Wingdings" w:char="F0E0"/>
      </w:r>
      <w:r>
        <w:t>1</w:t>
      </w:r>
    </w:p>
    <w:p w:rsidR="00675AB5" w:rsidRPr="00162A80" w:rsidRDefault="00675AB5" w:rsidP="00162A80">
      <w:pPr>
        <w:pStyle w:val="code"/>
      </w:pPr>
    </w:p>
    <w:p w:rsidR="007A1D54" w:rsidRDefault="007A1D54" w:rsidP="007A1D54">
      <w:pPr>
        <w:pStyle w:val="5"/>
      </w:pPr>
      <w:r>
        <w:rPr>
          <w:rFonts w:hint="eastAsia"/>
        </w:rPr>
        <w:t>3.1.5</w:t>
      </w:r>
      <w:r>
        <w:t xml:space="preserve">  </w:t>
      </w:r>
      <w:r>
        <w:rPr>
          <w:rFonts w:hint="eastAsia"/>
        </w:rPr>
        <w:t>赋值运算符及表达式</w:t>
      </w:r>
    </w:p>
    <w:p w:rsidR="00162A80" w:rsidRDefault="00162A80" w:rsidP="00162A80">
      <w:r>
        <w:tab/>
      </w:r>
      <w:r>
        <w:t>赋值运算符就像是给刚出生的小孩起名字一样，将这个孩子和名字划上等号。</w:t>
      </w:r>
    </w:p>
    <w:p w:rsidR="00162A80" w:rsidRDefault="00162A80" w:rsidP="00162A80">
      <w:r>
        <w:tab/>
        <w:t>Java</w:t>
      </w:r>
      <w:r>
        <w:t>中赋值运算符就一个</w:t>
      </w:r>
      <w:r>
        <w:rPr>
          <w:rFonts w:hint="eastAsia"/>
        </w:rPr>
        <w:t>：</w:t>
      </w:r>
      <w:r>
        <w:rPr>
          <w:rFonts w:hint="eastAsia"/>
        </w:rPr>
        <w:t>=</w:t>
      </w:r>
      <w:r>
        <w:rPr>
          <w:rFonts w:hint="eastAsia"/>
        </w:rPr>
        <w:t>（等号）</w:t>
      </w:r>
    </w:p>
    <w:p w:rsidR="00162A80" w:rsidRDefault="00162A80" w:rsidP="00162A80">
      <w:r>
        <w:tab/>
      </w:r>
      <w:r>
        <w:rPr>
          <w:rFonts w:hint="eastAsia"/>
        </w:rPr>
        <w:t>但是还有一些特殊情况，也习惯性的划分到赋值运算符中</w:t>
      </w:r>
    </w:p>
    <w:p w:rsidR="00162A80" w:rsidRDefault="00162A80" w:rsidP="00162A80">
      <w:r>
        <w:tab/>
      </w:r>
      <w:r>
        <w:tab/>
      </w:r>
      <w:r>
        <w:rPr>
          <w:rFonts w:hint="eastAsia"/>
        </w:rPr>
        <w:t>+=</w:t>
      </w:r>
      <w:r>
        <w:rPr>
          <w:rFonts w:hint="eastAsia"/>
        </w:rPr>
        <w:t>，</w:t>
      </w:r>
      <w:r>
        <w:rPr>
          <w:rFonts w:hint="eastAsia"/>
        </w:rPr>
        <w:t>-=</w:t>
      </w:r>
      <w:r>
        <w:rPr>
          <w:rFonts w:hint="eastAsia"/>
        </w:rPr>
        <w:t>，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=</w:t>
      </w:r>
      <w:r>
        <w:rPr>
          <w:rFonts w:hint="eastAsia"/>
        </w:rPr>
        <w:t>，</w:t>
      </w:r>
      <w:r>
        <w:rPr>
          <w:rFonts w:hint="eastAsia"/>
        </w:rPr>
        <w:t>/=</w:t>
      </w:r>
      <w:r>
        <w:rPr>
          <w:rFonts w:hint="eastAsia"/>
        </w:rPr>
        <w:t>，</w:t>
      </w:r>
      <w:r>
        <w:t>…</w:t>
      </w:r>
    </w:p>
    <w:p w:rsidR="00162A80" w:rsidRDefault="00162A80" w:rsidP="00162A80"/>
    <w:p w:rsidR="00162A80" w:rsidRDefault="00162A80" w:rsidP="00162A80">
      <w:pPr>
        <w:pStyle w:val="code"/>
      </w:pPr>
      <w:r>
        <w:tab/>
      </w:r>
      <w:r>
        <w:rPr>
          <w:rFonts w:hint="eastAsia"/>
        </w:rPr>
        <w:t>测试代码：</w:t>
      </w:r>
    </w:p>
    <w:p w:rsidR="00162A80" w:rsidRDefault="00162A80" w:rsidP="00162A80">
      <w:pPr>
        <w:pStyle w:val="code"/>
      </w:pPr>
      <w:r>
        <w:rPr>
          <w:noProof/>
        </w:rPr>
        <w:drawing>
          <wp:inline distT="0" distB="0" distL="0" distR="0" wp14:anchorId="1CD109C4" wp14:editId="66EB5153">
            <wp:extent cx="3448050" cy="1524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62A80" w:rsidRDefault="00162A80" w:rsidP="00162A80">
      <w:pPr>
        <w:pStyle w:val="5"/>
      </w:pPr>
      <w:r>
        <w:rPr>
          <w:rFonts w:hint="eastAsia"/>
        </w:rPr>
        <w:lastRenderedPageBreak/>
        <w:t>3.1.6</w:t>
      </w:r>
      <w:r>
        <w:t xml:space="preserve">  </w:t>
      </w:r>
      <w:r>
        <w:rPr>
          <w:rFonts w:hint="eastAsia"/>
        </w:rPr>
        <w:t>总结</w:t>
      </w:r>
    </w:p>
    <w:p w:rsidR="00162A80" w:rsidRDefault="00162A80" w:rsidP="00162A80">
      <w:pPr>
        <w:jc w:val="center"/>
      </w:pPr>
      <w:r>
        <w:rPr>
          <w:noProof/>
        </w:rPr>
        <w:drawing>
          <wp:inline distT="0" distB="0" distL="0" distR="0" wp14:anchorId="73413D12" wp14:editId="6CC2E59D">
            <wp:extent cx="4876800" cy="30575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AB5" w:rsidRDefault="00675AB5" w:rsidP="00675AB5">
      <w:pPr>
        <w:pStyle w:val="5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.</w:t>
      </w:r>
      <w:r>
        <w:t xml:space="preserve">7  </w:t>
      </w:r>
      <w:r>
        <w:rPr>
          <w:rFonts w:hint="eastAsia"/>
        </w:rPr>
        <w:t>运算符的优先级</w:t>
      </w:r>
      <w:r>
        <w:t xml:space="preserve">  </w:t>
      </w:r>
    </w:p>
    <w:p w:rsidR="00675AB5" w:rsidRPr="00675AB5" w:rsidRDefault="00675AB5" w:rsidP="00675AB5"/>
    <w:p w:rsidR="007A1D54" w:rsidRDefault="007A1D54" w:rsidP="007A1D54">
      <w:pPr>
        <w:pStyle w:val="4"/>
      </w:pPr>
      <w:r>
        <w:rPr>
          <w:rFonts w:hint="eastAsia"/>
        </w:rPr>
        <w:t>3.2</w:t>
      </w:r>
      <w:r>
        <w:t xml:space="preserve">  </w:t>
      </w:r>
      <w:r w:rsidR="00970245">
        <w:rPr>
          <w:rFonts w:hint="eastAsia"/>
        </w:rPr>
        <w:t>程序控制结构</w:t>
      </w:r>
    </w:p>
    <w:p w:rsidR="00970245" w:rsidRPr="00970245" w:rsidRDefault="00970245" w:rsidP="00970245">
      <w:r>
        <w:tab/>
      </w:r>
      <w:r>
        <w:rPr>
          <w:rFonts w:hint="eastAsia"/>
        </w:rPr>
        <w:t>一个人在思考的时候，总是进行逻辑思维的判断。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中也有很多，比如顺序结构，分支结构，循环结构，使得程序既能顺序执行，又能够遇到某些条件进行跳转，还可以对某些操作重复执行。</w:t>
      </w:r>
    </w:p>
    <w:p w:rsidR="00970245" w:rsidRPr="00970245" w:rsidRDefault="00970245" w:rsidP="00970245">
      <w:r>
        <w:rPr>
          <w:noProof/>
        </w:rPr>
        <w:drawing>
          <wp:inline distT="0" distB="0" distL="0" distR="0" wp14:anchorId="2F9CE1C5" wp14:editId="08DB9DF5">
            <wp:extent cx="5705475" cy="18954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45" w:rsidRDefault="00970245" w:rsidP="00970245">
      <w:pPr>
        <w:pStyle w:val="4"/>
      </w:pPr>
      <w:r>
        <w:rPr>
          <w:rFonts w:hint="eastAsia"/>
        </w:rPr>
        <w:t>3.3</w:t>
      </w:r>
      <w:r>
        <w:t xml:space="preserve">   </w:t>
      </w:r>
      <w:r>
        <w:rPr>
          <w:rFonts w:hint="eastAsia"/>
        </w:rPr>
        <w:t>顺序结构</w:t>
      </w:r>
    </w:p>
    <w:p w:rsidR="00970245" w:rsidRDefault="00970245" w:rsidP="00970245">
      <w:r>
        <w:tab/>
      </w:r>
      <w:r>
        <w:rPr>
          <w:rFonts w:hint="eastAsia"/>
        </w:rPr>
        <w:t>比如，办理银行业务，首先取一个号码，然后开始排队，不允许插队，直到业务办理完成为止。</w:t>
      </w:r>
    </w:p>
    <w:p w:rsidR="00970245" w:rsidRPr="00970245" w:rsidRDefault="00970245" w:rsidP="00970245">
      <w:pPr>
        <w:pStyle w:val="code"/>
      </w:pPr>
      <w:r>
        <w:tab/>
      </w:r>
      <w:r>
        <w:rPr>
          <w:rFonts w:hint="eastAsia"/>
        </w:rPr>
        <w:t>测试代码：打印</w:t>
      </w:r>
      <w:r>
        <w:rPr>
          <w:rFonts w:hint="eastAsia"/>
        </w:rPr>
        <w:t>123</w:t>
      </w:r>
    </w:p>
    <w:p w:rsidR="007A1D54" w:rsidRDefault="00970245" w:rsidP="007A1D54">
      <w:pPr>
        <w:pStyle w:val="4"/>
      </w:pPr>
      <w:r>
        <w:rPr>
          <w:rFonts w:hint="eastAsia"/>
        </w:rPr>
        <w:t>3.4</w:t>
      </w:r>
      <w:r w:rsidR="007A1D54">
        <w:t xml:space="preserve">  </w:t>
      </w:r>
      <w:r w:rsidR="007A1D54">
        <w:rPr>
          <w:rFonts w:hint="eastAsia"/>
        </w:rPr>
        <w:t>条件结构</w:t>
      </w:r>
    </w:p>
    <w:p w:rsidR="00970245" w:rsidRDefault="00970245" w:rsidP="00970245">
      <w:r>
        <w:tab/>
      </w:r>
      <w:r>
        <w:rPr>
          <w:rFonts w:hint="eastAsia"/>
        </w:rPr>
        <w:t>有时候，我们对待一件事情，会考虑，如果这样，结果会怎么样，如果那样，结果又会怎么样？</w:t>
      </w:r>
    </w:p>
    <w:p w:rsidR="00970245" w:rsidRDefault="00970245" w:rsidP="00970245">
      <w:r>
        <w:tab/>
      </w:r>
      <w:r>
        <w:rPr>
          <w:rFonts w:hint="eastAsia"/>
        </w:rPr>
        <w:t>在程序中遇到这种情况，就需要条件结构语句进行处理：</w:t>
      </w:r>
    </w:p>
    <w:p w:rsidR="00970245" w:rsidRDefault="00970245" w:rsidP="00970245">
      <w:pPr>
        <w:pStyle w:val="5"/>
      </w:pPr>
      <w:r>
        <w:rPr>
          <w:rFonts w:hint="eastAsia"/>
        </w:rPr>
        <w:lastRenderedPageBreak/>
        <w:t>3.4.1</w:t>
      </w:r>
      <w:r>
        <w:t xml:space="preserve">  I</w:t>
      </w:r>
      <w:r>
        <w:rPr>
          <w:rFonts w:hint="eastAsia"/>
        </w:rPr>
        <w:t>f</w:t>
      </w:r>
      <w:r>
        <w:rPr>
          <w:rFonts w:hint="eastAsia"/>
        </w:rPr>
        <w:t>的基本语法格式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970245" w:rsidRDefault="00970245" w:rsidP="00970245">
      <w:pPr>
        <w:pStyle w:val="6"/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if</w:t>
      </w:r>
      <w:r>
        <w:rPr>
          <w:rFonts w:hint="eastAsia"/>
        </w:rPr>
        <w:t>语法格式</w:t>
      </w:r>
    </w:p>
    <w:p w:rsidR="00C300C2" w:rsidRDefault="00C300C2" w:rsidP="00C300C2">
      <w:r>
        <w:tab/>
      </w:r>
      <w:r>
        <w:tab/>
      </w:r>
      <w:r>
        <w:rPr>
          <w:rFonts w:hint="eastAsia"/>
        </w:rPr>
        <w:t>示例图：</w:t>
      </w:r>
    </w:p>
    <w:p w:rsidR="00C300C2" w:rsidRDefault="00C300C2" w:rsidP="00C300C2">
      <w:pPr>
        <w:jc w:val="center"/>
      </w:pPr>
      <w:r>
        <w:rPr>
          <w:noProof/>
        </w:rPr>
        <w:drawing>
          <wp:inline distT="0" distB="0" distL="0" distR="0" wp14:anchorId="5482F052" wp14:editId="3E4A5EB8">
            <wp:extent cx="1666875" cy="1895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C3" w:rsidRPr="00877AC3" w:rsidRDefault="00877AC3" w:rsidP="00877AC3">
      <w:pPr>
        <w:pStyle w:val="code"/>
      </w:pPr>
      <w:r w:rsidRPr="00877AC3">
        <w:rPr>
          <w:b/>
          <w:bCs/>
          <w:color w:val="000080"/>
        </w:rPr>
        <w:t>if</w:t>
      </w:r>
      <w:r w:rsidRPr="00877AC3">
        <w:t>(expression){</w:t>
      </w:r>
      <w:r w:rsidRPr="00877AC3">
        <w:br/>
        <w:t xml:space="preserve">    </w:t>
      </w:r>
      <w:r w:rsidRPr="00877AC3">
        <w:rPr>
          <w:i/>
          <w:iCs/>
          <w:color w:val="808080"/>
        </w:rPr>
        <w:t>//</w:t>
      </w:r>
      <w:r w:rsidRPr="00877AC3">
        <w:rPr>
          <w:rFonts w:ascii="宋体" w:hAnsi="宋体" w:hint="eastAsia"/>
          <w:i/>
          <w:iCs/>
          <w:color w:val="808080"/>
        </w:rPr>
        <w:t>语句</w:t>
      </w:r>
      <w:r w:rsidRPr="00877AC3">
        <w:rPr>
          <w:i/>
          <w:iCs/>
          <w:color w:val="808080"/>
        </w:rPr>
        <w:t>1</w:t>
      </w:r>
      <w:r w:rsidRPr="00877AC3">
        <w:rPr>
          <w:i/>
          <w:iCs/>
          <w:color w:val="808080"/>
        </w:rPr>
        <w:br/>
      </w:r>
      <w:r w:rsidRPr="00877AC3">
        <w:t>}</w:t>
      </w:r>
      <w:r w:rsidRPr="00877AC3">
        <w:br/>
      </w:r>
      <w:r w:rsidRPr="00877AC3">
        <w:br/>
      </w:r>
      <w:r w:rsidRPr="00877AC3">
        <w:rPr>
          <w:i/>
          <w:iCs/>
          <w:color w:val="808080"/>
        </w:rPr>
        <w:t>//</w:t>
      </w:r>
      <w:r w:rsidRPr="00877AC3">
        <w:rPr>
          <w:rFonts w:ascii="宋体" w:hAnsi="宋体" w:hint="eastAsia"/>
          <w:i/>
          <w:iCs/>
          <w:color w:val="808080"/>
        </w:rPr>
        <w:t>语句</w:t>
      </w:r>
      <w:r w:rsidRPr="00877AC3">
        <w:rPr>
          <w:i/>
          <w:iCs/>
          <w:color w:val="808080"/>
        </w:rPr>
        <w:t>2</w:t>
      </w:r>
    </w:p>
    <w:p w:rsidR="00675AB5" w:rsidRPr="00C300C2" w:rsidRDefault="00675AB5" w:rsidP="00675AB5"/>
    <w:p w:rsidR="00970245" w:rsidRDefault="00970245" w:rsidP="00970245">
      <w:pPr>
        <w:pStyle w:val="6"/>
      </w:pP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if-else</w:t>
      </w:r>
      <w:r>
        <w:rPr>
          <w:rFonts w:hint="eastAsia"/>
        </w:rPr>
        <w:t>语法格式</w:t>
      </w:r>
    </w:p>
    <w:p w:rsidR="00C300C2" w:rsidRDefault="00C300C2" w:rsidP="00C300C2">
      <w:r>
        <w:tab/>
      </w:r>
      <w:r>
        <w:tab/>
      </w:r>
      <w:r>
        <w:rPr>
          <w:rFonts w:hint="eastAsia"/>
        </w:rPr>
        <w:t>示意图：</w:t>
      </w:r>
    </w:p>
    <w:p w:rsidR="00C300C2" w:rsidRDefault="00C300C2" w:rsidP="00C300C2">
      <w:pPr>
        <w:jc w:val="center"/>
      </w:pPr>
      <w:r>
        <w:rPr>
          <w:noProof/>
        </w:rPr>
        <w:drawing>
          <wp:inline distT="0" distB="0" distL="0" distR="0" wp14:anchorId="1444DEC1" wp14:editId="0BAC2555">
            <wp:extent cx="3676650" cy="26479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C3" w:rsidRPr="00877AC3" w:rsidRDefault="00877AC3" w:rsidP="00877AC3">
      <w:pPr>
        <w:pStyle w:val="code"/>
      </w:pPr>
      <w:r w:rsidRPr="00877AC3">
        <w:rPr>
          <w:b/>
          <w:bCs/>
          <w:color w:val="000080"/>
        </w:rPr>
        <w:t>if</w:t>
      </w:r>
      <w:r w:rsidRPr="00877AC3">
        <w:t>(expression){</w:t>
      </w:r>
      <w:r w:rsidRPr="00877AC3">
        <w:br/>
        <w:t xml:space="preserve">    </w:t>
      </w:r>
      <w:r w:rsidRPr="00877AC3">
        <w:rPr>
          <w:i/>
          <w:iCs/>
          <w:color w:val="808080"/>
        </w:rPr>
        <w:t>//</w:t>
      </w:r>
      <w:r w:rsidRPr="00877AC3">
        <w:rPr>
          <w:rFonts w:ascii="宋体" w:hAnsi="宋体" w:hint="eastAsia"/>
          <w:i/>
          <w:iCs/>
          <w:color w:val="808080"/>
        </w:rPr>
        <w:t>语句</w:t>
      </w:r>
      <w:r w:rsidRPr="00877AC3">
        <w:rPr>
          <w:i/>
          <w:iCs/>
          <w:color w:val="808080"/>
        </w:rPr>
        <w:t>1</w:t>
      </w:r>
      <w:r w:rsidRPr="00877AC3">
        <w:rPr>
          <w:i/>
          <w:iCs/>
          <w:color w:val="808080"/>
        </w:rPr>
        <w:br/>
      </w:r>
      <w:r w:rsidRPr="00877AC3">
        <w:t>}</w:t>
      </w:r>
      <w:r w:rsidRPr="00877AC3">
        <w:rPr>
          <w:b/>
          <w:bCs/>
          <w:color w:val="000080"/>
        </w:rPr>
        <w:t>else</w:t>
      </w:r>
      <w:r w:rsidRPr="00877AC3">
        <w:t>{</w:t>
      </w:r>
      <w:r w:rsidRPr="00877AC3">
        <w:br/>
        <w:t xml:space="preserve">    </w:t>
      </w:r>
      <w:r w:rsidRPr="00877AC3">
        <w:rPr>
          <w:i/>
          <w:iCs/>
          <w:color w:val="808080"/>
        </w:rPr>
        <w:t>//</w:t>
      </w:r>
      <w:r w:rsidRPr="00877AC3">
        <w:rPr>
          <w:rFonts w:ascii="宋体" w:hAnsi="宋体" w:hint="eastAsia"/>
          <w:i/>
          <w:iCs/>
          <w:color w:val="808080"/>
        </w:rPr>
        <w:t>语句</w:t>
      </w:r>
      <w:r w:rsidRPr="00877AC3">
        <w:rPr>
          <w:i/>
          <w:iCs/>
          <w:color w:val="808080"/>
        </w:rPr>
        <w:t>2</w:t>
      </w:r>
      <w:r w:rsidRPr="00877AC3">
        <w:rPr>
          <w:i/>
          <w:iCs/>
          <w:color w:val="808080"/>
        </w:rPr>
        <w:br/>
      </w:r>
      <w:r w:rsidRPr="00877AC3">
        <w:t>}</w:t>
      </w:r>
    </w:p>
    <w:p w:rsidR="00877AC3" w:rsidRPr="00877AC3" w:rsidRDefault="00877AC3" w:rsidP="00877AC3">
      <w:pPr>
        <w:pStyle w:val="code"/>
      </w:pPr>
      <w:r w:rsidRPr="00877AC3">
        <w:rPr>
          <w:b/>
          <w:bCs/>
          <w:color w:val="000080"/>
        </w:rPr>
        <w:t>if</w:t>
      </w:r>
      <w:r w:rsidRPr="00877AC3">
        <w:t>(a&lt;=b){</w:t>
      </w:r>
      <w:r w:rsidRPr="00877AC3">
        <w:br/>
        <w:t xml:space="preserve">    </w:t>
      </w:r>
      <w:r w:rsidRPr="00877AC3">
        <w:rPr>
          <w:i/>
          <w:iCs/>
          <w:color w:val="808080"/>
        </w:rPr>
        <w:t>//</w:t>
      </w:r>
      <w:r w:rsidRPr="00877AC3">
        <w:rPr>
          <w:rFonts w:ascii="宋体" w:hAnsi="宋体" w:hint="eastAsia"/>
          <w:i/>
          <w:iCs/>
          <w:color w:val="808080"/>
        </w:rPr>
        <w:t>语句</w:t>
      </w:r>
      <w:r w:rsidRPr="00877AC3">
        <w:rPr>
          <w:i/>
          <w:iCs/>
          <w:color w:val="808080"/>
        </w:rPr>
        <w:t>1</w:t>
      </w:r>
      <w:r w:rsidRPr="00877AC3">
        <w:rPr>
          <w:i/>
          <w:iCs/>
          <w:color w:val="808080"/>
        </w:rPr>
        <w:br/>
        <w:t xml:space="preserve">    </w:t>
      </w:r>
      <w:r w:rsidRPr="00877AC3">
        <w:t>System.</w:t>
      </w:r>
      <w:r w:rsidRPr="00877AC3">
        <w:rPr>
          <w:b/>
          <w:bCs/>
          <w:i/>
          <w:iCs/>
          <w:color w:val="660E7A"/>
        </w:rPr>
        <w:t>out</w:t>
      </w:r>
      <w:r w:rsidRPr="00877AC3">
        <w:t>.println(</w:t>
      </w:r>
      <w:r w:rsidRPr="00877AC3">
        <w:rPr>
          <w:b/>
          <w:bCs/>
          <w:color w:val="008000"/>
        </w:rPr>
        <w:t>"a&lt;=b"</w:t>
      </w:r>
      <w:r w:rsidRPr="00877AC3">
        <w:t>);</w:t>
      </w:r>
      <w:r w:rsidRPr="00877AC3">
        <w:br/>
        <w:t>}</w:t>
      </w:r>
      <w:r w:rsidRPr="00877AC3">
        <w:rPr>
          <w:b/>
          <w:bCs/>
          <w:color w:val="000080"/>
        </w:rPr>
        <w:t>else</w:t>
      </w:r>
      <w:r w:rsidRPr="00877AC3">
        <w:t>{</w:t>
      </w:r>
      <w:r w:rsidRPr="00877AC3">
        <w:br/>
        <w:t xml:space="preserve">    System.</w:t>
      </w:r>
      <w:r w:rsidRPr="00877AC3">
        <w:rPr>
          <w:b/>
          <w:bCs/>
          <w:i/>
          <w:iCs/>
          <w:color w:val="660E7A"/>
        </w:rPr>
        <w:t>out</w:t>
      </w:r>
      <w:r w:rsidRPr="00877AC3">
        <w:t>.println(</w:t>
      </w:r>
      <w:r w:rsidRPr="00877AC3">
        <w:rPr>
          <w:b/>
          <w:bCs/>
          <w:color w:val="008000"/>
        </w:rPr>
        <w:t>"a&gt;b"</w:t>
      </w:r>
      <w:r w:rsidRPr="00877AC3">
        <w:t>);</w:t>
      </w:r>
      <w:r w:rsidRPr="00877AC3">
        <w:br/>
        <w:t>}</w:t>
      </w:r>
    </w:p>
    <w:p w:rsidR="00877AC3" w:rsidRPr="00877AC3" w:rsidRDefault="00877AC3" w:rsidP="00877AC3">
      <w:pPr>
        <w:pStyle w:val="code"/>
      </w:pPr>
    </w:p>
    <w:p w:rsidR="00970245" w:rsidRDefault="00970245" w:rsidP="00970245">
      <w:pPr>
        <w:pStyle w:val="6"/>
      </w:pPr>
      <w:r>
        <w:lastRenderedPageBreak/>
        <w:tab/>
      </w: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if-else</w:t>
      </w:r>
      <w:r>
        <w:t xml:space="preserve"> </w:t>
      </w:r>
      <w:r>
        <w:rPr>
          <w:rFonts w:hint="eastAsia"/>
        </w:rPr>
        <w:t>if-else</w:t>
      </w:r>
      <w:r>
        <w:rPr>
          <w:rFonts w:hint="eastAsia"/>
        </w:rPr>
        <w:t>语法格式</w:t>
      </w:r>
    </w:p>
    <w:p w:rsidR="00C300C2" w:rsidRDefault="00C300C2" w:rsidP="00C300C2">
      <w:r>
        <w:tab/>
      </w:r>
      <w:r>
        <w:tab/>
      </w:r>
      <w:r>
        <w:rPr>
          <w:rFonts w:hint="eastAsia"/>
        </w:rPr>
        <w:t>示意图：</w:t>
      </w:r>
    </w:p>
    <w:p w:rsidR="00C300C2" w:rsidRDefault="00C300C2" w:rsidP="00C300C2">
      <w:pPr>
        <w:jc w:val="center"/>
      </w:pPr>
      <w:r>
        <w:rPr>
          <w:noProof/>
        </w:rPr>
        <w:drawing>
          <wp:inline distT="0" distB="0" distL="0" distR="0" wp14:anchorId="583B72DB" wp14:editId="223CDEAF">
            <wp:extent cx="3914775" cy="34099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AC3" w:rsidRPr="00877AC3" w:rsidRDefault="00877AC3" w:rsidP="00877A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000000"/>
          <w:sz w:val="21"/>
          <w:szCs w:val="21"/>
        </w:rPr>
      </w:pPr>
      <w:r w:rsidRPr="00877AC3">
        <w:rPr>
          <w:rFonts w:ascii="Consolas" w:eastAsia="宋体" w:hAnsi="Consolas" w:cs="宋体"/>
          <w:b/>
          <w:bCs/>
          <w:color w:val="000080"/>
          <w:sz w:val="21"/>
          <w:szCs w:val="21"/>
        </w:rPr>
        <w:t>if</w:t>
      </w:r>
      <w:r w:rsidRPr="00877AC3">
        <w:rPr>
          <w:rFonts w:ascii="Consolas" w:eastAsia="宋体" w:hAnsi="Consolas" w:cs="宋体"/>
          <w:color w:val="000000"/>
          <w:sz w:val="21"/>
          <w:szCs w:val="21"/>
        </w:rPr>
        <w:t>(expression){</w:t>
      </w:r>
      <w:r w:rsidRPr="00877AC3">
        <w:rPr>
          <w:rFonts w:ascii="Consolas" w:eastAsia="宋体" w:hAnsi="Consolas" w:cs="宋体"/>
          <w:color w:val="000000"/>
          <w:sz w:val="21"/>
          <w:szCs w:val="21"/>
        </w:rPr>
        <w:br/>
        <w:t xml:space="preserve">        </w:t>
      </w:r>
      <w:r w:rsidRPr="00877AC3">
        <w:rPr>
          <w:rFonts w:ascii="Consolas" w:eastAsia="宋体" w:hAnsi="Consolas" w:cs="宋体"/>
          <w:i/>
          <w:iCs/>
          <w:color w:val="808080"/>
          <w:sz w:val="21"/>
          <w:szCs w:val="21"/>
        </w:rPr>
        <w:t>//</w:t>
      </w:r>
      <w:r w:rsidRPr="00877AC3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语句</w:t>
      </w:r>
      <w:r w:rsidRPr="00877AC3">
        <w:rPr>
          <w:rFonts w:ascii="Consolas" w:eastAsia="宋体" w:hAnsi="Consolas" w:cs="宋体"/>
          <w:i/>
          <w:iCs/>
          <w:color w:val="808080"/>
          <w:sz w:val="21"/>
          <w:szCs w:val="21"/>
        </w:rPr>
        <w:t>1</w:t>
      </w:r>
      <w:r w:rsidRPr="00877AC3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</w:r>
      <w:r w:rsidRPr="00877AC3">
        <w:rPr>
          <w:rFonts w:ascii="Consolas" w:eastAsia="宋体" w:hAnsi="Consolas" w:cs="宋体"/>
          <w:color w:val="000000"/>
          <w:sz w:val="21"/>
          <w:szCs w:val="21"/>
        </w:rPr>
        <w:t>}</w:t>
      </w:r>
      <w:r w:rsidRPr="00877AC3">
        <w:rPr>
          <w:rFonts w:ascii="Consolas" w:eastAsia="宋体" w:hAnsi="Consolas" w:cs="宋体"/>
          <w:b/>
          <w:bCs/>
          <w:color w:val="000080"/>
          <w:sz w:val="21"/>
          <w:szCs w:val="21"/>
        </w:rPr>
        <w:t>else if</w:t>
      </w:r>
      <w:r w:rsidRPr="00877AC3">
        <w:rPr>
          <w:rFonts w:ascii="Consolas" w:eastAsia="宋体" w:hAnsi="Consolas" w:cs="宋体"/>
          <w:color w:val="000000"/>
          <w:sz w:val="21"/>
          <w:szCs w:val="21"/>
        </w:rPr>
        <w:t>(expression){</w:t>
      </w:r>
      <w:r w:rsidRPr="00877AC3">
        <w:rPr>
          <w:rFonts w:ascii="Consolas" w:eastAsia="宋体" w:hAnsi="Consolas" w:cs="宋体"/>
          <w:color w:val="000000"/>
          <w:sz w:val="21"/>
          <w:szCs w:val="21"/>
        </w:rPr>
        <w:br/>
        <w:t xml:space="preserve">    </w:t>
      </w:r>
      <w:r w:rsidRPr="00877AC3">
        <w:rPr>
          <w:rFonts w:ascii="Consolas" w:eastAsia="宋体" w:hAnsi="Consolas" w:cs="宋体"/>
          <w:i/>
          <w:iCs/>
          <w:color w:val="808080"/>
          <w:sz w:val="21"/>
          <w:szCs w:val="21"/>
        </w:rPr>
        <w:t>//</w:t>
      </w:r>
      <w:r w:rsidRPr="00877AC3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语句</w:t>
      </w:r>
      <w:r w:rsidRPr="00877AC3">
        <w:rPr>
          <w:rFonts w:ascii="Consolas" w:eastAsia="宋体" w:hAnsi="Consolas" w:cs="宋体"/>
          <w:i/>
          <w:iCs/>
          <w:color w:val="808080"/>
          <w:sz w:val="21"/>
          <w:szCs w:val="21"/>
        </w:rPr>
        <w:t>3</w:t>
      </w:r>
      <w:r w:rsidRPr="00877AC3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</w:r>
      <w:r w:rsidRPr="00877AC3">
        <w:rPr>
          <w:rFonts w:ascii="Consolas" w:eastAsia="宋体" w:hAnsi="Consolas" w:cs="宋体"/>
          <w:color w:val="000000"/>
          <w:sz w:val="21"/>
          <w:szCs w:val="21"/>
        </w:rPr>
        <w:t>}</w:t>
      </w:r>
      <w:r w:rsidRPr="00877AC3">
        <w:rPr>
          <w:rFonts w:ascii="Consolas" w:eastAsia="宋体" w:hAnsi="Consolas" w:cs="宋体"/>
          <w:b/>
          <w:bCs/>
          <w:color w:val="000080"/>
          <w:sz w:val="21"/>
          <w:szCs w:val="21"/>
        </w:rPr>
        <w:t>else</w:t>
      </w:r>
      <w:r w:rsidRPr="00877AC3">
        <w:rPr>
          <w:rFonts w:ascii="Consolas" w:eastAsia="宋体" w:hAnsi="Consolas" w:cs="宋体"/>
          <w:color w:val="000000"/>
          <w:sz w:val="21"/>
          <w:szCs w:val="21"/>
        </w:rPr>
        <w:t>{</w:t>
      </w:r>
      <w:r w:rsidRPr="00877AC3">
        <w:rPr>
          <w:rFonts w:ascii="Consolas" w:eastAsia="宋体" w:hAnsi="Consolas" w:cs="宋体"/>
          <w:color w:val="000000"/>
          <w:sz w:val="21"/>
          <w:szCs w:val="21"/>
        </w:rPr>
        <w:br/>
        <w:t xml:space="preserve">    </w:t>
      </w:r>
      <w:r w:rsidRPr="00877AC3">
        <w:rPr>
          <w:rFonts w:ascii="Consolas" w:eastAsia="宋体" w:hAnsi="Consolas" w:cs="宋体"/>
          <w:i/>
          <w:iCs/>
          <w:color w:val="808080"/>
          <w:sz w:val="21"/>
          <w:szCs w:val="21"/>
        </w:rPr>
        <w:t>//</w:t>
      </w:r>
      <w:r w:rsidRPr="00877AC3">
        <w:rPr>
          <w:rFonts w:ascii="宋体" w:eastAsia="宋体" w:hAnsi="宋体" w:cs="宋体" w:hint="eastAsia"/>
          <w:i/>
          <w:iCs/>
          <w:color w:val="808080"/>
          <w:sz w:val="21"/>
          <w:szCs w:val="21"/>
        </w:rPr>
        <w:t>语句</w:t>
      </w:r>
      <w:r w:rsidRPr="00877AC3">
        <w:rPr>
          <w:rFonts w:ascii="Consolas" w:eastAsia="宋体" w:hAnsi="Consolas" w:cs="宋体"/>
          <w:i/>
          <w:iCs/>
          <w:color w:val="808080"/>
          <w:sz w:val="21"/>
          <w:szCs w:val="21"/>
        </w:rPr>
        <w:t>2</w:t>
      </w:r>
      <w:r w:rsidRPr="00877AC3">
        <w:rPr>
          <w:rFonts w:ascii="Consolas" w:eastAsia="宋体" w:hAnsi="Consolas" w:cs="宋体"/>
          <w:i/>
          <w:iCs/>
          <w:color w:val="808080"/>
          <w:sz w:val="21"/>
          <w:szCs w:val="21"/>
        </w:rPr>
        <w:br/>
      </w:r>
      <w:r w:rsidRPr="00877AC3">
        <w:rPr>
          <w:rFonts w:ascii="Consolas" w:eastAsia="宋体" w:hAnsi="Consolas" w:cs="宋体"/>
          <w:color w:val="000000"/>
          <w:sz w:val="21"/>
          <w:szCs w:val="21"/>
        </w:rPr>
        <w:t>}</w:t>
      </w:r>
    </w:p>
    <w:p w:rsidR="00877AC3" w:rsidRPr="00C300C2" w:rsidRDefault="00877AC3" w:rsidP="00877AC3"/>
    <w:p w:rsidR="00970245" w:rsidRDefault="00970245" w:rsidP="00970245">
      <w:pPr>
        <w:pStyle w:val="6"/>
      </w:pPr>
      <w:r>
        <w:tab/>
      </w: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if</w:t>
      </w:r>
      <w:r>
        <w:rPr>
          <w:rFonts w:hint="eastAsia"/>
        </w:rPr>
        <w:t>语句的嵌套</w:t>
      </w:r>
    </w:p>
    <w:p w:rsidR="00C300C2" w:rsidRDefault="00C300C2" w:rsidP="00C300C2">
      <w:r>
        <w:tab/>
      </w:r>
      <w:r>
        <w:tab/>
      </w:r>
      <w:r>
        <w:rPr>
          <w:rFonts w:hint="eastAsia"/>
        </w:rPr>
        <w:t>示意图</w:t>
      </w:r>
    </w:p>
    <w:p w:rsidR="00C300C2" w:rsidRDefault="00C300C2" w:rsidP="00C300C2">
      <w:pPr>
        <w:jc w:val="center"/>
      </w:pPr>
      <w:r>
        <w:rPr>
          <w:noProof/>
        </w:rPr>
        <w:drawing>
          <wp:inline distT="0" distB="0" distL="0" distR="0">
            <wp:extent cx="4219575" cy="31718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AC3" w:rsidRPr="00877AC3" w:rsidRDefault="00877AC3" w:rsidP="00877AC3">
      <w:pPr>
        <w:pStyle w:val="code"/>
      </w:pPr>
      <w:r w:rsidRPr="00877AC3">
        <w:lastRenderedPageBreak/>
        <w:br/>
      </w:r>
      <w:r w:rsidRPr="00877AC3">
        <w:rPr>
          <w:b/>
          <w:bCs/>
          <w:color w:val="000080"/>
        </w:rPr>
        <w:t>if</w:t>
      </w:r>
      <w:r w:rsidRPr="00877AC3">
        <w:t>(expression){</w:t>
      </w:r>
      <w:r w:rsidRPr="00877AC3">
        <w:br/>
        <w:t xml:space="preserve">    </w:t>
      </w:r>
      <w:r w:rsidRPr="00877AC3">
        <w:rPr>
          <w:i/>
          <w:iCs/>
          <w:color w:val="808080"/>
        </w:rPr>
        <w:t>//1</w:t>
      </w:r>
      <w:r w:rsidRPr="00877AC3">
        <w:rPr>
          <w:i/>
          <w:iCs/>
          <w:color w:val="808080"/>
        </w:rPr>
        <w:br/>
      </w:r>
      <w:r w:rsidRPr="00877AC3">
        <w:t>}</w:t>
      </w:r>
      <w:r w:rsidRPr="00877AC3">
        <w:rPr>
          <w:b/>
          <w:bCs/>
          <w:color w:val="000080"/>
        </w:rPr>
        <w:t>else if</w:t>
      </w:r>
      <w:r w:rsidRPr="00877AC3">
        <w:t>(expression2){</w:t>
      </w:r>
      <w:r w:rsidRPr="00877AC3">
        <w:br/>
        <w:t xml:space="preserve">    </w:t>
      </w:r>
      <w:r w:rsidRPr="00877AC3">
        <w:rPr>
          <w:b/>
          <w:bCs/>
          <w:color w:val="000080"/>
        </w:rPr>
        <w:t>if</w:t>
      </w:r>
      <w:r w:rsidRPr="00877AC3">
        <w:t>(expression</w:t>
      </w:r>
      <w:r w:rsidR="006C2715">
        <w:rPr>
          <w:rFonts w:hint="eastAsia"/>
        </w:rPr>
        <w:t>3</w:t>
      </w:r>
      <w:r w:rsidRPr="00877AC3">
        <w:t>){</w:t>
      </w:r>
      <w:r w:rsidRPr="00877AC3">
        <w:br/>
        <w:t xml:space="preserve">        </w:t>
      </w:r>
      <w:r w:rsidRPr="00877AC3">
        <w:rPr>
          <w:i/>
          <w:iCs/>
          <w:color w:val="808080"/>
        </w:rPr>
        <w:t>//3</w:t>
      </w:r>
      <w:r w:rsidRPr="00877AC3">
        <w:rPr>
          <w:i/>
          <w:iCs/>
          <w:color w:val="808080"/>
        </w:rPr>
        <w:br/>
        <w:t xml:space="preserve">    </w:t>
      </w:r>
      <w:r w:rsidRPr="00877AC3">
        <w:t>}</w:t>
      </w:r>
      <w:r w:rsidRPr="00877AC3">
        <w:rPr>
          <w:b/>
          <w:bCs/>
          <w:color w:val="000080"/>
        </w:rPr>
        <w:t>else</w:t>
      </w:r>
      <w:r w:rsidRPr="00877AC3">
        <w:t>{</w:t>
      </w:r>
      <w:r w:rsidRPr="00877AC3">
        <w:br/>
        <w:t xml:space="preserve">      </w:t>
      </w:r>
      <w:r w:rsidRPr="00877AC3">
        <w:rPr>
          <w:i/>
          <w:iCs/>
          <w:color w:val="808080"/>
        </w:rPr>
        <w:t>//  4</w:t>
      </w:r>
      <w:r w:rsidRPr="00877AC3">
        <w:rPr>
          <w:i/>
          <w:iCs/>
          <w:color w:val="808080"/>
        </w:rPr>
        <w:br/>
        <w:t xml:space="preserve">    </w:t>
      </w:r>
      <w:r w:rsidRPr="00877AC3">
        <w:t>}</w:t>
      </w:r>
      <w:r w:rsidRPr="00877AC3">
        <w:br/>
        <w:t>}</w:t>
      </w:r>
      <w:r w:rsidRPr="00877AC3">
        <w:rPr>
          <w:b/>
          <w:bCs/>
          <w:color w:val="000080"/>
        </w:rPr>
        <w:t>else</w:t>
      </w:r>
      <w:r w:rsidRPr="00877AC3">
        <w:t>{</w:t>
      </w:r>
      <w:r w:rsidRPr="00877AC3">
        <w:br/>
        <w:t xml:space="preserve">    </w:t>
      </w:r>
      <w:r w:rsidRPr="00877AC3">
        <w:rPr>
          <w:i/>
          <w:iCs/>
          <w:color w:val="808080"/>
        </w:rPr>
        <w:t>//2</w:t>
      </w:r>
      <w:r w:rsidRPr="00877AC3">
        <w:rPr>
          <w:i/>
          <w:iCs/>
          <w:color w:val="808080"/>
        </w:rPr>
        <w:br/>
      </w:r>
      <w:r w:rsidRPr="00877AC3">
        <w:t>}</w:t>
      </w:r>
    </w:p>
    <w:p w:rsidR="00877AC3" w:rsidRPr="00877AC3" w:rsidRDefault="00877AC3" w:rsidP="00C300C2">
      <w:pPr>
        <w:jc w:val="center"/>
      </w:pPr>
    </w:p>
    <w:p w:rsidR="00970245" w:rsidRDefault="00970245" w:rsidP="00970245">
      <w:pPr>
        <w:pStyle w:val="5"/>
      </w:pPr>
      <w:r>
        <w:rPr>
          <w:rFonts w:hint="eastAsia"/>
        </w:rPr>
        <w:t>3.4.2</w:t>
      </w:r>
      <w:r>
        <w:t xml:space="preserve">  </w:t>
      </w:r>
      <w:r>
        <w:rPr>
          <w:rFonts w:hint="eastAsia"/>
        </w:rPr>
        <w:t>测试代码</w:t>
      </w:r>
    </w:p>
    <w:p w:rsidR="00970245" w:rsidRDefault="00970245" w:rsidP="00970245">
      <w:r>
        <w:tab/>
      </w:r>
      <w:r>
        <w:rPr>
          <w:rFonts w:hint="eastAsia"/>
        </w:rPr>
        <w:t>判断两个人年龄的大小</w:t>
      </w:r>
    </w:p>
    <w:p w:rsidR="00970245" w:rsidRDefault="00970245" w:rsidP="00970245">
      <w:r>
        <w:tab/>
      </w:r>
      <w:r>
        <w:rPr>
          <w:rFonts w:hint="eastAsia"/>
        </w:rPr>
        <w:t>（使用</w:t>
      </w:r>
      <w:r>
        <w:rPr>
          <w:rFonts w:hint="eastAsia"/>
        </w:rPr>
        <w:t>if</w:t>
      </w:r>
      <w:r>
        <w:rPr>
          <w:rFonts w:hint="eastAsia"/>
        </w:rPr>
        <w:t>格式和</w:t>
      </w:r>
      <w:r>
        <w:rPr>
          <w:rFonts w:hint="eastAsia"/>
        </w:rPr>
        <w:t>if-else</w:t>
      </w:r>
      <w:r>
        <w:rPr>
          <w:rFonts w:hint="eastAsia"/>
        </w:rPr>
        <w:t>格式）</w:t>
      </w:r>
    </w:p>
    <w:p w:rsidR="00CD3393" w:rsidRPr="00CD3393" w:rsidRDefault="00CD3393" w:rsidP="00CD3393">
      <w:pPr>
        <w:pStyle w:val="code"/>
      </w:pPr>
      <w:r w:rsidRPr="00CD3393">
        <w:rPr>
          <w:b/>
          <w:bCs/>
          <w:color w:val="000080"/>
        </w:rPr>
        <w:t xml:space="preserve">int </w:t>
      </w:r>
      <w:r w:rsidRPr="00CD3393">
        <w:t xml:space="preserve">a = </w:t>
      </w:r>
      <w:r w:rsidRPr="00CD3393">
        <w:rPr>
          <w:color w:val="0000FF"/>
        </w:rPr>
        <w:t>3</w:t>
      </w:r>
      <w:r>
        <w:t>;</w:t>
      </w:r>
      <w:r>
        <w:br/>
      </w:r>
      <w:r w:rsidRPr="00CD3393">
        <w:rPr>
          <w:b/>
          <w:bCs/>
          <w:color w:val="000080"/>
        </w:rPr>
        <w:t xml:space="preserve">int </w:t>
      </w:r>
      <w:r w:rsidRPr="00CD3393">
        <w:t>b =</w:t>
      </w:r>
      <w:r w:rsidRPr="00CD3393">
        <w:rPr>
          <w:color w:val="0000FF"/>
        </w:rPr>
        <w:t>4</w:t>
      </w:r>
      <w:r w:rsidRPr="00CD3393">
        <w:t>;</w:t>
      </w:r>
      <w:r w:rsidRPr="00CD3393">
        <w:br/>
      </w:r>
      <w:r w:rsidRPr="00CD3393">
        <w:rPr>
          <w:b/>
          <w:bCs/>
          <w:color w:val="000080"/>
        </w:rPr>
        <w:t>if</w:t>
      </w:r>
      <w:r w:rsidRPr="00CD3393">
        <w:t>(a&gt;b){</w:t>
      </w:r>
      <w:r w:rsidRPr="00CD3393">
        <w:br/>
        <w:t xml:space="preserve">    System.</w:t>
      </w:r>
      <w:r w:rsidRPr="00CD3393">
        <w:rPr>
          <w:b/>
          <w:bCs/>
          <w:i/>
          <w:iCs/>
          <w:color w:val="660E7A"/>
        </w:rPr>
        <w:t>out</w:t>
      </w:r>
      <w:r w:rsidRPr="00CD3393">
        <w:t>.println(</w:t>
      </w:r>
      <w:r w:rsidRPr="00CD3393">
        <w:rPr>
          <w:b/>
          <w:bCs/>
          <w:color w:val="008000"/>
        </w:rPr>
        <w:t>"a</w:t>
      </w:r>
      <w:r w:rsidRPr="00CD3393">
        <w:rPr>
          <w:rFonts w:ascii="宋体" w:hAnsi="宋体" w:hint="eastAsia"/>
          <w:b/>
          <w:bCs/>
          <w:color w:val="008000"/>
        </w:rPr>
        <w:t>大</w:t>
      </w:r>
      <w:r w:rsidRPr="00CD3393">
        <w:rPr>
          <w:b/>
          <w:bCs/>
          <w:color w:val="008000"/>
        </w:rPr>
        <w:t>"</w:t>
      </w:r>
      <w:r w:rsidRPr="00CD3393">
        <w:t>);</w:t>
      </w:r>
      <w:r w:rsidRPr="00CD3393">
        <w:br/>
        <w:t>}</w:t>
      </w:r>
      <w:r w:rsidRPr="00CD3393">
        <w:rPr>
          <w:b/>
          <w:bCs/>
          <w:color w:val="000080"/>
        </w:rPr>
        <w:t>else</w:t>
      </w:r>
      <w:r w:rsidRPr="00CD3393">
        <w:t>{</w:t>
      </w:r>
      <w:r w:rsidRPr="00CD3393">
        <w:br/>
        <w:t xml:space="preserve">    System.</w:t>
      </w:r>
      <w:r w:rsidRPr="00CD3393">
        <w:rPr>
          <w:b/>
          <w:bCs/>
          <w:i/>
          <w:iCs/>
          <w:color w:val="660E7A"/>
        </w:rPr>
        <w:t>out</w:t>
      </w:r>
      <w:r w:rsidRPr="00CD3393">
        <w:t>.println(</w:t>
      </w:r>
      <w:r w:rsidRPr="00CD3393">
        <w:rPr>
          <w:b/>
          <w:bCs/>
          <w:color w:val="008000"/>
        </w:rPr>
        <w:t>"b</w:t>
      </w:r>
      <w:r w:rsidRPr="00CD3393">
        <w:rPr>
          <w:rFonts w:ascii="宋体" w:hAnsi="宋体" w:hint="eastAsia"/>
          <w:b/>
          <w:bCs/>
          <w:color w:val="008000"/>
        </w:rPr>
        <w:t>大</w:t>
      </w:r>
      <w:r w:rsidRPr="00CD3393">
        <w:rPr>
          <w:b/>
          <w:bCs/>
          <w:color w:val="008000"/>
        </w:rPr>
        <w:t>"</w:t>
      </w:r>
      <w:r w:rsidRPr="00CD3393">
        <w:t>);</w:t>
      </w:r>
      <w:r w:rsidRPr="00CD3393">
        <w:br/>
        <w:t>}</w:t>
      </w:r>
    </w:p>
    <w:p w:rsidR="00970245" w:rsidRPr="00CD3393" w:rsidRDefault="00970245" w:rsidP="00970245"/>
    <w:p w:rsidR="00970245" w:rsidRDefault="00970245" w:rsidP="00970245">
      <w:r>
        <w:tab/>
      </w:r>
      <w:r>
        <w:rPr>
          <w:rFonts w:hint="eastAsia"/>
        </w:rPr>
        <w:t>判断成绩优秀还是良好或者不及格</w:t>
      </w:r>
    </w:p>
    <w:p w:rsidR="00970245" w:rsidRDefault="00970245" w:rsidP="00970245">
      <w:r>
        <w:tab/>
      </w:r>
      <w:r>
        <w:rPr>
          <w:rFonts w:hint="eastAsia"/>
        </w:rPr>
        <w:t>（使用</w:t>
      </w:r>
      <w:r>
        <w:rPr>
          <w:rFonts w:hint="eastAsia"/>
        </w:rPr>
        <w:t>if</w:t>
      </w:r>
      <w:r>
        <w:rPr>
          <w:rFonts w:hint="eastAsia"/>
        </w:rPr>
        <w:t>—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if</w:t>
      </w:r>
      <w:r>
        <w:rPr>
          <w:rFonts w:hint="eastAsia"/>
        </w:rPr>
        <w:t>—</w:t>
      </w:r>
      <w:r>
        <w:rPr>
          <w:rFonts w:hint="eastAsia"/>
        </w:rPr>
        <w:t>else</w:t>
      </w:r>
      <w:r w:rsidR="00C300C2">
        <w:rPr>
          <w:rFonts w:hint="eastAsia"/>
        </w:rPr>
        <w:t>格式以及嵌套</w:t>
      </w:r>
      <w:r>
        <w:rPr>
          <w:rFonts w:hint="eastAsia"/>
        </w:rPr>
        <w:t>）</w:t>
      </w:r>
    </w:p>
    <w:p w:rsidR="006C2715" w:rsidRPr="006C2715" w:rsidRDefault="006C2715" w:rsidP="006C2715">
      <w:pPr>
        <w:pStyle w:val="code"/>
      </w:pPr>
      <w:r w:rsidRPr="006C2715">
        <w:t xml:space="preserve">Scanner input = </w:t>
      </w:r>
      <w:r w:rsidRPr="006C2715">
        <w:rPr>
          <w:b/>
          <w:bCs/>
          <w:color w:val="000080"/>
        </w:rPr>
        <w:t xml:space="preserve">new </w:t>
      </w:r>
      <w:r w:rsidRPr="006C2715">
        <w:t>Scanner(System.</w:t>
      </w:r>
      <w:r w:rsidRPr="006C2715">
        <w:rPr>
          <w:b/>
          <w:bCs/>
          <w:i/>
          <w:iCs/>
          <w:color w:val="660E7A"/>
        </w:rPr>
        <w:t>in</w:t>
      </w:r>
      <w:r w:rsidRPr="006C2715">
        <w:t>);</w:t>
      </w:r>
      <w:r w:rsidRPr="006C2715">
        <w:br/>
        <w:t xml:space="preserve"> System.</w:t>
      </w:r>
      <w:r w:rsidRPr="006C2715">
        <w:rPr>
          <w:b/>
          <w:bCs/>
          <w:i/>
          <w:iCs/>
          <w:color w:val="660E7A"/>
        </w:rPr>
        <w:t>out</w:t>
      </w:r>
      <w:r w:rsidRPr="006C2715">
        <w:t>.println(</w:t>
      </w:r>
      <w:r w:rsidRPr="006C2715">
        <w:rPr>
          <w:b/>
          <w:bCs/>
          <w:color w:val="008000"/>
        </w:rPr>
        <w:t>"ENter a num:"</w:t>
      </w:r>
      <w:r w:rsidRPr="006C2715">
        <w:t>);</w:t>
      </w:r>
      <w:r w:rsidRPr="006C2715">
        <w:br/>
        <w:t xml:space="preserve"> </w:t>
      </w:r>
      <w:r w:rsidRPr="006C2715">
        <w:rPr>
          <w:b/>
          <w:bCs/>
          <w:color w:val="000080"/>
        </w:rPr>
        <w:t xml:space="preserve">int </w:t>
      </w:r>
      <w:r w:rsidRPr="006C2715">
        <w:t>score = input.nextInt();</w:t>
      </w:r>
      <w:r w:rsidRPr="006C2715">
        <w:br/>
      </w:r>
      <w:r w:rsidRPr="006C2715">
        <w:br/>
      </w:r>
      <w:r w:rsidRPr="006C2715">
        <w:rPr>
          <w:b/>
          <w:bCs/>
          <w:color w:val="000080"/>
        </w:rPr>
        <w:t>if</w:t>
      </w:r>
      <w:r w:rsidRPr="006C2715">
        <w:t>(score&gt;=</w:t>
      </w:r>
      <w:r w:rsidRPr="006C2715">
        <w:rPr>
          <w:color w:val="0000FF"/>
        </w:rPr>
        <w:t>90</w:t>
      </w:r>
      <w:r w:rsidRPr="006C2715">
        <w:t>){</w:t>
      </w:r>
      <w:r w:rsidRPr="006C2715">
        <w:br/>
        <w:t xml:space="preserve">    </w:t>
      </w:r>
      <w:r w:rsidRPr="006C2715">
        <w:rPr>
          <w:i/>
          <w:iCs/>
          <w:color w:val="808080"/>
        </w:rPr>
        <w:t>//</w:t>
      </w:r>
      <w:r w:rsidRPr="006C2715">
        <w:rPr>
          <w:rFonts w:ascii="宋体" w:hAnsi="宋体" w:hint="eastAsia"/>
          <w:i/>
          <w:iCs/>
          <w:color w:val="808080"/>
        </w:rPr>
        <w:t>优秀</w:t>
      </w:r>
      <w:r w:rsidRPr="006C2715">
        <w:rPr>
          <w:rFonts w:ascii="宋体" w:hAnsi="宋体" w:hint="eastAsia"/>
          <w:i/>
          <w:iCs/>
          <w:color w:val="808080"/>
        </w:rPr>
        <w:br/>
        <w:t xml:space="preserve">    </w:t>
      </w:r>
      <w:r w:rsidRPr="006C2715">
        <w:t>System.</w:t>
      </w:r>
      <w:r w:rsidRPr="006C2715">
        <w:rPr>
          <w:b/>
          <w:bCs/>
          <w:i/>
          <w:iCs/>
          <w:color w:val="660E7A"/>
        </w:rPr>
        <w:t>out</w:t>
      </w:r>
      <w:r w:rsidRPr="006C2715">
        <w:t>.println(</w:t>
      </w:r>
      <w:r w:rsidRPr="006C2715">
        <w:rPr>
          <w:b/>
          <w:bCs/>
          <w:color w:val="008000"/>
        </w:rPr>
        <w:t>"</w:t>
      </w:r>
      <w:r w:rsidRPr="006C2715">
        <w:rPr>
          <w:rFonts w:ascii="宋体" w:hAnsi="宋体" w:hint="eastAsia"/>
          <w:b/>
          <w:bCs/>
          <w:color w:val="008000"/>
        </w:rPr>
        <w:t>优秀</w:t>
      </w:r>
      <w:r w:rsidRPr="006C2715">
        <w:rPr>
          <w:b/>
          <w:bCs/>
          <w:color w:val="008000"/>
        </w:rPr>
        <w:t>"</w:t>
      </w:r>
      <w:r w:rsidRPr="006C2715">
        <w:t>);</w:t>
      </w:r>
      <w:r w:rsidRPr="006C2715">
        <w:br/>
        <w:t>}</w:t>
      </w:r>
      <w:r w:rsidRPr="006C2715">
        <w:rPr>
          <w:b/>
          <w:bCs/>
          <w:color w:val="000080"/>
        </w:rPr>
        <w:t>else if</w:t>
      </w:r>
      <w:r w:rsidRPr="006C2715">
        <w:t>(score&lt;</w:t>
      </w:r>
      <w:r w:rsidRPr="006C2715">
        <w:rPr>
          <w:color w:val="0000FF"/>
        </w:rPr>
        <w:t>90</w:t>
      </w:r>
      <w:r w:rsidRPr="006C2715">
        <w:t>&amp;&amp;score &gt;=</w:t>
      </w:r>
      <w:r w:rsidRPr="006C2715">
        <w:rPr>
          <w:color w:val="0000FF"/>
        </w:rPr>
        <w:t>70</w:t>
      </w:r>
      <w:r w:rsidRPr="006C2715">
        <w:t>){</w:t>
      </w:r>
      <w:r w:rsidRPr="006C2715">
        <w:br/>
        <w:t xml:space="preserve">    </w:t>
      </w:r>
      <w:r w:rsidRPr="006C2715">
        <w:rPr>
          <w:i/>
          <w:iCs/>
          <w:color w:val="808080"/>
        </w:rPr>
        <w:t>//</w:t>
      </w:r>
      <w:r w:rsidRPr="006C2715">
        <w:rPr>
          <w:rFonts w:ascii="宋体" w:hAnsi="宋体" w:hint="eastAsia"/>
          <w:i/>
          <w:iCs/>
          <w:color w:val="808080"/>
        </w:rPr>
        <w:t>良好</w:t>
      </w:r>
      <w:r w:rsidRPr="006C2715">
        <w:rPr>
          <w:rFonts w:ascii="宋体" w:hAnsi="宋体" w:hint="eastAsia"/>
          <w:i/>
          <w:iCs/>
          <w:color w:val="808080"/>
        </w:rPr>
        <w:br/>
        <w:t xml:space="preserve">    </w:t>
      </w:r>
      <w:r w:rsidRPr="006C2715">
        <w:t>System.</w:t>
      </w:r>
      <w:r w:rsidRPr="006C2715">
        <w:rPr>
          <w:b/>
          <w:bCs/>
          <w:i/>
          <w:iCs/>
          <w:color w:val="660E7A"/>
        </w:rPr>
        <w:t>out</w:t>
      </w:r>
      <w:r w:rsidRPr="006C2715">
        <w:t>.println(</w:t>
      </w:r>
      <w:r w:rsidRPr="006C2715">
        <w:rPr>
          <w:b/>
          <w:bCs/>
          <w:color w:val="008000"/>
        </w:rPr>
        <w:t>"</w:t>
      </w:r>
      <w:r w:rsidRPr="006C2715">
        <w:rPr>
          <w:rFonts w:ascii="宋体" w:hAnsi="宋体" w:hint="eastAsia"/>
          <w:b/>
          <w:bCs/>
          <w:color w:val="008000"/>
        </w:rPr>
        <w:t>良好</w:t>
      </w:r>
      <w:r w:rsidRPr="006C2715">
        <w:rPr>
          <w:b/>
          <w:bCs/>
          <w:color w:val="008000"/>
        </w:rPr>
        <w:t>"</w:t>
      </w:r>
      <w:r w:rsidRPr="006C2715">
        <w:t>);</w:t>
      </w:r>
      <w:r w:rsidRPr="006C2715">
        <w:br/>
        <w:t>}</w:t>
      </w:r>
      <w:r w:rsidRPr="006C2715">
        <w:rPr>
          <w:b/>
          <w:bCs/>
          <w:color w:val="000080"/>
        </w:rPr>
        <w:t>else if</w:t>
      </w:r>
      <w:r w:rsidRPr="006C2715">
        <w:t>(score &lt;</w:t>
      </w:r>
      <w:r w:rsidRPr="006C2715">
        <w:rPr>
          <w:color w:val="0000FF"/>
        </w:rPr>
        <w:t>70</w:t>
      </w:r>
      <w:r w:rsidRPr="006C2715">
        <w:t>&amp;&amp;score &gt;=</w:t>
      </w:r>
      <w:r w:rsidRPr="006C2715">
        <w:rPr>
          <w:color w:val="0000FF"/>
        </w:rPr>
        <w:t>60</w:t>
      </w:r>
      <w:r w:rsidRPr="006C2715">
        <w:t>){</w:t>
      </w:r>
      <w:r w:rsidRPr="006C2715">
        <w:br/>
        <w:t xml:space="preserve">    </w:t>
      </w:r>
      <w:r w:rsidRPr="006C2715">
        <w:rPr>
          <w:i/>
          <w:iCs/>
          <w:color w:val="808080"/>
        </w:rPr>
        <w:t>//</w:t>
      </w:r>
      <w:r w:rsidRPr="006C2715">
        <w:rPr>
          <w:rFonts w:ascii="宋体" w:hAnsi="宋体" w:hint="eastAsia"/>
          <w:i/>
          <w:iCs/>
          <w:color w:val="808080"/>
        </w:rPr>
        <w:t>及格</w:t>
      </w:r>
      <w:r w:rsidRPr="006C2715">
        <w:rPr>
          <w:rFonts w:ascii="宋体" w:hAnsi="宋体" w:hint="eastAsia"/>
          <w:i/>
          <w:iCs/>
          <w:color w:val="808080"/>
        </w:rPr>
        <w:br/>
        <w:t xml:space="preserve">    </w:t>
      </w:r>
      <w:r w:rsidRPr="006C2715">
        <w:t>System.</w:t>
      </w:r>
      <w:r w:rsidRPr="006C2715">
        <w:rPr>
          <w:b/>
          <w:bCs/>
          <w:i/>
          <w:iCs/>
          <w:color w:val="660E7A"/>
        </w:rPr>
        <w:t>out</w:t>
      </w:r>
      <w:r w:rsidRPr="006C2715">
        <w:t>.println(</w:t>
      </w:r>
      <w:r w:rsidRPr="006C2715">
        <w:rPr>
          <w:b/>
          <w:bCs/>
          <w:color w:val="008000"/>
        </w:rPr>
        <w:t>"</w:t>
      </w:r>
      <w:r w:rsidRPr="006C2715">
        <w:rPr>
          <w:rFonts w:ascii="宋体" w:hAnsi="宋体" w:hint="eastAsia"/>
          <w:b/>
          <w:bCs/>
          <w:color w:val="008000"/>
        </w:rPr>
        <w:t>及格</w:t>
      </w:r>
      <w:r w:rsidRPr="006C2715">
        <w:rPr>
          <w:b/>
          <w:bCs/>
          <w:color w:val="008000"/>
        </w:rPr>
        <w:t>"</w:t>
      </w:r>
      <w:r w:rsidRPr="006C2715">
        <w:t>);</w:t>
      </w:r>
      <w:r w:rsidRPr="006C2715">
        <w:br/>
        <w:t>}</w:t>
      </w:r>
      <w:r w:rsidRPr="006C2715">
        <w:rPr>
          <w:b/>
          <w:bCs/>
          <w:color w:val="000080"/>
        </w:rPr>
        <w:t>else</w:t>
      </w:r>
      <w:r w:rsidRPr="006C2715">
        <w:t>{</w:t>
      </w:r>
      <w:r w:rsidRPr="006C2715">
        <w:br/>
        <w:t xml:space="preserve">    </w:t>
      </w:r>
      <w:r w:rsidRPr="006C2715">
        <w:rPr>
          <w:i/>
          <w:iCs/>
          <w:color w:val="808080"/>
        </w:rPr>
        <w:t>//</w:t>
      </w:r>
      <w:r w:rsidRPr="006C2715">
        <w:rPr>
          <w:rFonts w:ascii="宋体" w:hAnsi="宋体" w:hint="eastAsia"/>
          <w:i/>
          <w:iCs/>
          <w:color w:val="808080"/>
        </w:rPr>
        <w:t>不及格</w:t>
      </w:r>
      <w:r w:rsidRPr="006C2715">
        <w:rPr>
          <w:rFonts w:ascii="宋体" w:hAnsi="宋体" w:hint="eastAsia"/>
          <w:i/>
          <w:iCs/>
          <w:color w:val="808080"/>
        </w:rPr>
        <w:br/>
        <w:t xml:space="preserve">    </w:t>
      </w:r>
      <w:r w:rsidRPr="006C2715">
        <w:t>System.</w:t>
      </w:r>
      <w:r w:rsidRPr="006C2715">
        <w:rPr>
          <w:b/>
          <w:bCs/>
          <w:i/>
          <w:iCs/>
          <w:color w:val="660E7A"/>
        </w:rPr>
        <w:t>out</w:t>
      </w:r>
      <w:r w:rsidRPr="006C2715">
        <w:t>.println(</w:t>
      </w:r>
      <w:r w:rsidRPr="006C2715">
        <w:rPr>
          <w:b/>
          <w:bCs/>
          <w:color w:val="008000"/>
        </w:rPr>
        <w:t>"</w:t>
      </w:r>
      <w:r w:rsidRPr="006C2715">
        <w:rPr>
          <w:rFonts w:ascii="宋体" w:hAnsi="宋体" w:hint="eastAsia"/>
          <w:b/>
          <w:bCs/>
          <w:color w:val="008000"/>
        </w:rPr>
        <w:t>不及格</w:t>
      </w:r>
      <w:r w:rsidRPr="006C2715">
        <w:rPr>
          <w:b/>
          <w:bCs/>
          <w:color w:val="008000"/>
        </w:rPr>
        <w:t>"</w:t>
      </w:r>
      <w:r w:rsidRPr="006C2715">
        <w:t>);</w:t>
      </w:r>
      <w:r w:rsidRPr="006C2715">
        <w:br/>
        <w:t>}</w:t>
      </w:r>
    </w:p>
    <w:p w:rsidR="00970245" w:rsidRPr="006C2715" w:rsidRDefault="00970245" w:rsidP="00970245"/>
    <w:p w:rsidR="00970245" w:rsidRDefault="00035773" w:rsidP="00035773">
      <w:pPr>
        <w:pStyle w:val="5"/>
      </w:pPr>
      <w:r>
        <w:rPr>
          <w:rFonts w:hint="eastAsia"/>
        </w:rPr>
        <w:t>3.4.3</w:t>
      </w:r>
      <w:r>
        <w:t xml:space="preserve">  </w:t>
      </w:r>
      <w:r>
        <w:rPr>
          <w:rFonts w:hint="eastAsia"/>
        </w:rPr>
        <w:t>switch</w:t>
      </w:r>
      <w:r>
        <w:rPr>
          <w:rFonts w:hint="eastAsia"/>
        </w:rPr>
        <w:t>语句</w:t>
      </w:r>
    </w:p>
    <w:p w:rsidR="00035773" w:rsidRDefault="00035773" w:rsidP="00035773">
      <w:r>
        <w:tab/>
      </w:r>
      <w:r>
        <w:rPr>
          <w:rFonts w:hint="eastAsia"/>
        </w:rPr>
        <w:t>示意图：</w:t>
      </w:r>
    </w:p>
    <w:p w:rsidR="00035773" w:rsidRDefault="00035773" w:rsidP="00035773">
      <w:pPr>
        <w:jc w:val="center"/>
      </w:pPr>
      <w:r>
        <w:rPr>
          <w:noProof/>
        </w:rPr>
        <w:lastRenderedPageBreak/>
        <w:drawing>
          <wp:inline distT="0" distB="0" distL="0" distR="0" wp14:anchorId="47500E87" wp14:editId="4A8EBFBC">
            <wp:extent cx="3695700" cy="23526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773" w:rsidRDefault="00035773" w:rsidP="00035773">
      <w:pPr>
        <w:pStyle w:val="code"/>
      </w:pPr>
      <w:r>
        <w:rPr>
          <w:rFonts w:hint="eastAsia"/>
        </w:rPr>
        <w:t>测试代码：</w:t>
      </w:r>
    </w:p>
    <w:p w:rsidR="00035773" w:rsidRDefault="00035773" w:rsidP="00035773">
      <w:pPr>
        <w:pStyle w:val="code"/>
      </w:pPr>
      <w:r>
        <w:tab/>
      </w:r>
      <w:r>
        <w:rPr>
          <w:rFonts w:hint="eastAsia"/>
        </w:rPr>
        <w:t>打印星期</w:t>
      </w:r>
    </w:p>
    <w:p w:rsidR="006C2715" w:rsidRPr="006C2715" w:rsidRDefault="006C2715" w:rsidP="006C2715">
      <w:pPr>
        <w:pStyle w:val="code"/>
      </w:pPr>
      <w:r w:rsidRPr="006C2715">
        <w:br/>
      </w:r>
      <w:r w:rsidRPr="006C2715">
        <w:rPr>
          <w:b/>
          <w:bCs/>
          <w:color w:val="000080"/>
        </w:rPr>
        <w:t xml:space="preserve">switch </w:t>
      </w:r>
      <w:r w:rsidRPr="006C2715">
        <w:t>(value){</w:t>
      </w:r>
      <w:r w:rsidRPr="006C2715">
        <w:br/>
        <w:t xml:space="preserve">    </w:t>
      </w:r>
      <w:r w:rsidRPr="006C2715">
        <w:rPr>
          <w:b/>
          <w:bCs/>
          <w:color w:val="000080"/>
        </w:rPr>
        <w:t xml:space="preserve">case </w:t>
      </w:r>
      <w:r w:rsidRPr="006C2715">
        <w:rPr>
          <w:color w:val="0000FF"/>
        </w:rPr>
        <w:t>1</w:t>
      </w:r>
      <w:r w:rsidRPr="006C2715">
        <w:t>:</w:t>
      </w:r>
      <w:r w:rsidRPr="006C2715">
        <w:br/>
        <w:t xml:space="preserve">        System.</w:t>
      </w:r>
      <w:r w:rsidRPr="006C2715">
        <w:rPr>
          <w:b/>
          <w:bCs/>
          <w:i/>
          <w:iCs/>
          <w:color w:val="660E7A"/>
        </w:rPr>
        <w:t>out</w:t>
      </w:r>
      <w:r w:rsidRPr="006C2715">
        <w:t>.println(</w:t>
      </w:r>
      <w:r w:rsidRPr="006C2715">
        <w:rPr>
          <w:b/>
          <w:bCs/>
          <w:color w:val="008000"/>
        </w:rPr>
        <w:t>"1"</w:t>
      </w:r>
      <w:r w:rsidRPr="006C2715">
        <w:t>);</w:t>
      </w:r>
      <w:r w:rsidRPr="006C2715">
        <w:br/>
        <w:t xml:space="preserve">        </w:t>
      </w:r>
      <w:r w:rsidRPr="006C2715">
        <w:rPr>
          <w:b/>
          <w:bCs/>
          <w:color w:val="000080"/>
        </w:rPr>
        <w:t>break</w:t>
      </w:r>
      <w:r w:rsidRPr="006C2715">
        <w:t>;</w:t>
      </w:r>
      <w:r w:rsidRPr="006C2715">
        <w:br/>
        <w:t xml:space="preserve">    </w:t>
      </w:r>
      <w:r w:rsidRPr="006C2715">
        <w:rPr>
          <w:b/>
          <w:bCs/>
          <w:color w:val="000080"/>
        </w:rPr>
        <w:t xml:space="preserve">case </w:t>
      </w:r>
      <w:r w:rsidRPr="006C2715">
        <w:rPr>
          <w:color w:val="0000FF"/>
        </w:rPr>
        <w:t>2</w:t>
      </w:r>
      <w:r w:rsidRPr="006C2715">
        <w:t>:</w:t>
      </w:r>
      <w:r w:rsidRPr="006C2715">
        <w:br/>
        <w:t xml:space="preserve">    </w:t>
      </w:r>
      <w:r w:rsidRPr="006C2715">
        <w:rPr>
          <w:b/>
          <w:bCs/>
          <w:color w:val="000080"/>
        </w:rPr>
        <w:t xml:space="preserve">case </w:t>
      </w:r>
      <w:r w:rsidRPr="006C2715">
        <w:rPr>
          <w:color w:val="0000FF"/>
        </w:rPr>
        <w:t>3</w:t>
      </w:r>
      <w:r w:rsidRPr="006C2715">
        <w:t>:</w:t>
      </w:r>
      <w:r w:rsidRPr="006C2715">
        <w:br/>
        <w:t xml:space="preserve">    </w:t>
      </w:r>
      <w:r w:rsidRPr="006C2715">
        <w:rPr>
          <w:b/>
          <w:bCs/>
          <w:color w:val="000080"/>
        </w:rPr>
        <w:t xml:space="preserve">case </w:t>
      </w:r>
      <w:r w:rsidRPr="006C2715">
        <w:rPr>
          <w:color w:val="0000FF"/>
        </w:rPr>
        <w:t>4</w:t>
      </w:r>
      <w:r w:rsidRPr="006C2715">
        <w:t>:</w:t>
      </w:r>
      <w:r w:rsidRPr="006C2715">
        <w:br/>
        <w:t xml:space="preserve">        System.</w:t>
      </w:r>
      <w:r w:rsidRPr="006C2715">
        <w:rPr>
          <w:b/>
          <w:bCs/>
          <w:i/>
          <w:iCs/>
          <w:color w:val="660E7A"/>
        </w:rPr>
        <w:t>out</w:t>
      </w:r>
      <w:r w:rsidRPr="006C2715">
        <w:t>.println(</w:t>
      </w:r>
      <w:r w:rsidRPr="006C2715">
        <w:rPr>
          <w:b/>
          <w:bCs/>
          <w:color w:val="008000"/>
        </w:rPr>
        <w:t>"4"</w:t>
      </w:r>
      <w:r w:rsidRPr="006C2715">
        <w:t>);</w:t>
      </w:r>
      <w:r w:rsidRPr="006C2715">
        <w:br/>
        <w:t xml:space="preserve">        </w:t>
      </w:r>
      <w:r w:rsidRPr="006C2715">
        <w:rPr>
          <w:b/>
          <w:bCs/>
          <w:color w:val="000080"/>
        </w:rPr>
        <w:t>break</w:t>
      </w:r>
      <w:r w:rsidRPr="006C2715">
        <w:t>;</w:t>
      </w:r>
      <w:r w:rsidRPr="006C2715">
        <w:br/>
        <w:t xml:space="preserve">    </w:t>
      </w:r>
      <w:r w:rsidRPr="006C2715">
        <w:rPr>
          <w:b/>
          <w:bCs/>
          <w:color w:val="000080"/>
        </w:rPr>
        <w:t xml:space="preserve">case </w:t>
      </w:r>
      <w:r w:rsidRPr="006C2715">
        <w:rPr>
          <w:color w:val="0000FF"/>
        </w:rPr>
        <w:t>5</w:t>
      </w:r>
      <w:r w:rsidRPr="006C2715">
        <w:t>:</w:t>
      </w:r>
      <w:r w:rsidRPr="006C2715">
        <w:br/>
        <w:t xml:space="preserve">        System.</w:t>
      </w:r>
      <w:r w:rsidRPr="006C2715">
        <w:rPr>
          <w:b/>
          <w:bCs/>
          <w:i/>
          <w:iCs/>
          <w:color w:val="660E7A"/>
        </w:rPr>
        <w:t>out</w:t>
      </w:r>
      <w:r w:rsidRPr="006C2715">
        <w:t>.println(</w:t>
      </w:r>
      <w:r w:rsidRPr="006C2715">
        <w:rPr>
          <w:b/>
          <w:bCs/>
          <w:color w:val="008000"/>
        </w:rPr>
        <w:t>"5"</w:t>
      </w:r>
      <w:r w:rsidRPr="006C2715">
        <w:t>);</w:t>
      </w:r>
      <w:r w:rsidRPr="006C2715">
        <w:br/>
        <w:t xml:space="preserve">        </w:t>
      </w:r>
      <w:r w:rsidRPr="006C2715">
        <w:rPr>
          <w:b/>
          <w:bCs/>
          <w:color w:val="000080"/>
        </w:rPr>
        <w:t>break</w:t>
      </w:r>
      <w:r w:rsidRPr="006C2715">
        <w:t>;</w:t>
      </w:r>
      <w:r w:rsidRPr="006C2715">
        <w:br/>
        <w:t xml:space="preserve">    </w:t>
      </w:r>
      <w:r w:rsidRPr="006C2715">
        <w:rPr>
          <w:b/>
          <w:bCs/>
          <w:color w:val="000080"/>
        </w:rPr>
        <w:t xml:space="preserve">case </w:t>
      </w:r>
      <w:r w:rsidRPr="006C2715">
        <w:rPr>
          <w:color w:val="0000FF"/>
        </w:rPr>
        <w:t>6</w:t>
      </w:r>
      <w:r w:rsidRPr="006C2715">
        <w:t>:</w:t>
      </w:r>
      <w:r w:rsidRPr="006C2715">
        <w:br/>
        <w:t xml:space="preserve">        System.</w:t>
      </w:r>
      <w:r w:rsidRPr="006C2715">
        <w:rPr>
          <w:b/>
          <w:bCs/>
          <w:i/>
          <w:iCs/>
          <w:color w:val="660E7A"/>
        </w:rPr>
        <w:t>out</w:t>
      </w:r>
      <w:r w:rsidRPr="006C2715">
        <w:t>.println(</w:t>
      </w:r>
      <w:r w:rsidRPr="006C2715">
        <w:rPr>
          <w:b/>
          <w:bCs/>
          <w:color w:val="008000"/>
        </w:rPr>
        <w:t>"6"</w:t>
      </w:r>
      <w:r w:rsidRPr="006C2715">
        <w:t>);</w:t>
      </w:r>
      <w:r w:rsidRPr="006C2715">
        <w:br/>
        <w:t xml:space="preserve">        </w:t>
      </w:r>
      <w:r w:rsidRPr="006C2715">
        <w:rPr>
          <w:i/>
          <w:iCs/>
          <w:color w:val="808080"/>
        </w:rPr>
        <w:t>//</w:t>
      </w:r>
      <w:r w:rsidRPr="006C2715">
        <w:rPr>
          <w:rFonts w:ascii="宋体" w:hAnsi="宋体" w:hint="eastAsia"/>
          <w:i/>
          <w:iCs/>
          <w:color w:val="808080"/>
        </w:rPr>
        <w:t>没有</w:t>
      </w:r>
      <w:r w:rsidRPr="006C2715">
        <w:rPr>
          <w:i/>
          <w:iCs/>
          <w:color w:val="808080"/>
        </w:rPr>
        <w:t>break</w:t>
      </w:r>
      <w:r w:rsidRPr="006C2715">
        <w:rPr>
          <w:rFonts w:ascii="宋体" w:hAnsi="宋体" w:hint="eastAsia"/>
          <w:i/>
          <w:iCs/>
          <w:color w:val="808080"/>
        </w:rPr>
        <w:t>会执行</w:t>
      </w:r>
      <w:r w:rsidRPr="006C2715">
        <w:rPr>
          <w:i/>
          <w:iCs/>
          <w:color w:val="808080"/>
        </w:rPr>
        <w:t>7</w:t>
      </w:r>
      <w:r w:rsidRPr="006C2715">
        <w:rPr>
          <w:i/>
          <w:iCs/>
          <w:color w:val="808080"/>
        </w:rPr>
        <w:br/>
        <w:t xml:space="preserve">    </w:t>
      </w:r>
      <w:r w:rsidRPr="006C2715">
        <w:rPr>
          <w:b/>
          <w:bCs/>
          <w:color w:val="000080"/>
        </w:rPr>
        <w:t xml:space="preserve">case </w:t>
      </w:r>
      <w:r w:rsidRPr="006C2715">
        <w:rPr>
          <w:color w:val="0000FF"/>
        </w:rPr>
        <w:t>7</w:t>
      </w:r>
      <w:r w:rsidRPr="006C2715">
        <w:t>:</w:t>
      </w:r>
      <w:r w:rsidRPr="006C2715">
        <w:br/>
        <w:t xml:space="preserve">        System.</w:t>
      </w:r>
      <w:r w:rsidRPr="006C2715">
        <w:rPr>
          <w:b/>
          <w:bCs/>
          <w:i/>
          <w:iCs/>
          <w:color w:val="660E7A"/>
        </w:rPr>
        <w:t>out</w:t>
      </w:r>
      <w:r w:rsidRPr="006C2715">
        <w:t>.println(</w:t>
      </w:r>
      <w:r w:rsidRPr="006C2715">
        <w:rPr>
          <w:b/>
          <w:bCs/>
          <w:color w:val="008000"/>
        </w:rPr>
        <w:t>"7"</w:t>
      </w:r>
      <w:r w:rsidRPr="006C2715">
        <w:t>);</w:t>
      </w:r>
      <w:r w:rsidRPr="006C2715">
        <w:br/>
        <w:t xml:space="preserve">        </w:t>
      </w:r>
      <w:r w:rsidRPr="006C2715">
        <w:rPr>
          <w:b/>
          <w:bCs/>
          <w:color w:val="000080"/>
        </w:rPr>
        <w:t>break</w:t>
      </w:r>
      <w:r w:rsidRPr="006C2715">
        <w:t>;</w:t>
      </w:r>
      <w:r w:rsidRPr="006C2715">
        <w:br/>
        <w:t xml:space="preserve">    </w:t>
      </w:r>
      <w:r w:rsidRPr="006C2715">
        <w:rPr>
          <w:b/>
          <w:bCs/>
          <w:color w:val="000080"/>
        </w:rPr>
        <w:t>default</w:t>
      </w:r>
      <w:r w:rsidRPr="006C2715">
        <w:t>:</w:t>
      </w:r>
      <w:r w:rsidRPr="006C2715">
        <w:br/>
        <w:t xml:space="preserve">        System.</w:t>
      </w:r>
      <w:r w:rsidRPr="006C2715">
        <w:rPr>
          <w:b/>
          <w:bCs/>
          <w:i/>
          <w:iCs/>
          <w:color w:val="660E7A"/>
        </w:rPr>
        <w:t>out</w:t>
      </w:r>
      <w:r w:rsidRPr="006C2715">
        <w:t>.println(</w:t>
      </w:r>
      <w:r w:rsidRPr="006C2715">
        <w:rPr>
          <w:b/>
          <w:bCs/>
          <w:color w:val="008000"/>
        </w:rPr>
        <w:t>"</w:t>
      </w:r>
      <w:r w:rsidRPr="006C2715">
        <w:rPr>
          <w:rFonts w:ascii="宋体" w:hAnsi="宋体" w:hint="eastAsia"/>
          <w:b/>
          <w:bCs/>
          <w:color w:val="008000"/>
        </w:rPr>
        <w:t>你输入数有误</w:t>
      </w:r>
      <w:r w:rsidRPr="006C2715">
        <w:rPr>
          <w:b/>
          <w:bCs/>
          <w:color w:val="008000"/>
        </w:rPr>
        <w:t>"</w:t>
      </w:r>
      <w:r w:rsidRPr="006C2715">
        <w:t>);</w:t>
      </w:r>
      <w:r w:rsidRPr="006C2715">
        <w:br/>
        <w:t>}</w:t>
      </w:r>
    </w:p>
    <w:p w:rsidR="006C2715" w:rsidRPr="006C2715" w:rsidRDefault="006C2715" w:rsidP="00035773">
      <w:pPr>
        <w:pStyle w:val="code"/>
      </w:pPr>
    </w:p>
    <w:p w:rsidR="007A1D54" w:rsidRDefault="00970245" w:rsidP="007A1D54">
      <w:pPr>
        <w:pStyle w:val="4"/>
      </w:pPr>
      <w:r>
        <w:rPr>
          <w:rFonts w:hint="eastAsia"/>
        </w:rPr>
        <w:t>3.5</w:t>
      </w:r>
      <w:r w:rsidR="007A1D54">
        <w:t xml:space="preserve">  </w:t>
      </w:r>
      <w:r w:rsidR="007A1D54">
        <w:rPr>
          <w:rFonts w:hint="eastAsia"/>
        </w:rPr>
        <w:t>循环结构</w:t>
      </w:r>
    </w:p>
    <w:p w:rsidR="00035773" w:rsidRDefault="00035773" w:rsidP="00035773">
      <w:r>
        <w:tab/>
      </w:r>
      <w:r>
        <w:rPr>
          <w:rFonts w:hint="eastAsia"/>
        </w:rPr>
        <w:t>在程序中有时候需要对某一段代码进行反复的执行，这个时候就需要循环语句了</w:t>
      </w:r>
    </w:p>
    <w:p w:rsidR="00035773" w:rsidRDefault="00035773" w:rsidP="00035773">
      <w:pPr>
        <w:pStyle w:val="5"/>
      </w:pPr>
      <w:r>
        <w:rPr>
          <w:rFonts w:hint="eastAsia"/>
        </w:rPr>
        <w:t>3.5.1</w:t>
      </w:r>
      <w:r>
        <w:t xml:space="preserve">  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035773" w:rsidRDefault="00035773" w:rsidP="00035773">
      <w:r>
        <w:tab/>
      </w:r>
      <w:r>
        <w:rPr>
          <w:rFonts w:hint="eastAsia"/>
        </w:rPr>
        <w:t>示意图：</w:t>
      </w:r>
    </w:p>
    <w:p w:rsidR="00035773" w:rsidRDefault="00035773" w:rsidP="00035773">
      <w:pPr>
        <w:jc w:val="center"/>
      </w:pPr>
      <w:r>
        <w:rPr>
          <w:noProof/>
        </w:rPr>
        <w:lastRenderedPageBreak/>
        <w:drawing>
          <wp:inline distT="0" distB="0" distL="0" distR="0" wp14:anchorId="67E5029C" wp14:editId="433E2633">
            <wp:extent cx="3810000" cy="235267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773" w:rsidRDefault="00035773" w:rsidP="00035773"/>
    <w:p w:rsidR="00035773" w:rsidRDefault="00035773" w:rsidP="00035773">
      <w:r>
        <w:rPr>
          <w:rFonts w:hint="eastAsia"/>
        </w:rPr>
        <w:t>测试代码：</w:t>
      </w:r>
    </w:p>
    <w:p w:rsidR="00035773" w:rsidRDefault="00035773" w:rsidP="00035773">
      <w:r>
        <w:tab/>
      </w:r>
      <w:r>
        <w:rPr>
          <w:rFonts w:hint="eastAsia"/>
        </w:rPr>
        <w:t>简单</w:t>
      </w:r>
      <w:r>
        <w:rPr>
          <w:rFonts w:hint="eastAsia"/>
        </w:rPr>
        <w:t>for</w:t>
      </w:r>
      <w:r>
        <w:rPr>
          <w:rFonts w:hint="eastAsia"/>
        </w:rPr>
        <w:t>循环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打印自然数</w:t>
      </w:r>
    </w:p>
    <w:p w:rsidR="006207E8" w:rsidRPr="006207E8" w:rsidRDefault="006207E8" w:rsidP="006207E8">
      <w:pPr>
        <w:pStyle w:val="code"/>
        <w:rPr>
          <w:color w:val="000000"/>
        </w:rPr>
      </w:pPr>
      <w:r w:rsidRPr="006207E8">
        <w:rPr>
          <w:b/>
          <w:bCs/>
          <w:color w:val="000080"/>
        </w:rPr>
        <w:t xml:space="preserve">for </w:t>
      </w:r>
      <w:r w:rsidRPr="006207E8">
        <w:rPr>
          <w:color w:val="000000"/>
        </w:rPr>
        <w:t>(</w:t>
      </w:r>
      <w:r w:rsidRPr="006207E8">
        <w:rPr>
          <w:b/>
          <w:bCs/>
          <w:color w:val="000080"/>
        </w:rPr>
        <w:t xml:space="preserve">int </w:t>
      </w:r>
      <w:r w:rsidRPr="006207E8">
        <w:rPr>
          <w:color w:val="000000"/>
        </w:rPr>
        <w:t xml:space="preserve">i = </w:t>
      </w:r>
      <w:r w:rsidRPr="006207E8">
        <w:rPr>
          <w:color w:val="0000FF"/>
        </w:rPr>
        <w:t>0</w:t>
      </w:r>
      <w:r w:rsidRPr="006207E8">
        <w:rPr>
          <w:color w:val="000000"/>
        </w:rPr>
        <w:t xml:space="preserve">; i &lt; </w:t>
      </w:r>
      <w:r w:rsidRPr="006207E8">
        <w:rPr>
          <w:color w:val="0000FF"/>
        </w:rPr>
        <w:t>10</w:t>
      </w:r>
      <w:r w:rsidRPr="006207E8">
        <w:rPr>
          <w:color w:val="000000"/>
        </w:rPr>
        <w:t>; i++) {</w:t>
      </w:r>
      <w:r w:rsidRPr="006207E8">
        <w:rPr>
          <w:color w:val="000000"/>
        </w:rPr>
        <w:br/>
        <w:t xml:space="preserve">    System.</w:t>
      </w:r>
      <w:r w:rsidRPr="006207E8">
        <w:rPr>
          <w:b/>
          <w:bCs/>
          <w:i/>
          <w:iCs/>
          <w:color w:val="660E7A"/>
        </w:rPr>
        <w:t>out</w:t>
      </w:r>
      <w:r w:rsidRPr="006207E8">
        <w:rPr>
          <w:color w:val="000000"/>
        </w:rPr>
        <w:t>.println(i);</w:t>
      </w:r>
      <w:r w:rsidRPr="006207E8">
        <w:rPr>
          <w:color w:val="000000"/>
        </w:rPr>
        <w:br/>
        <w:t>}</w:t>
      </w:r>
      <w:r w:rsidRPr="006207E8">
        <w:rPr>
          <w:color w:val="000000"/>
        </w:rPr>
        <w:br/>
      </w:r>
      <w:r w:rsidRPr="006207E8">
        <w:rPr>
          <w:i/>
          <w:iCs/>
        </w:rPr>
        <w:t>//int i =0;</w:t>
      </w:r>
      <w:r w:rsidRPr="006207E8">
        <w:rPr>
          <w:i/>
          <w:iCs/>
        </w:rPr>
        <w:br/>
        <w:t>//i&lt;10;</w:t>
      </w:r>
      <w:r w:rsidRPr="006207E8">
        <w:rPr>
          <w:i/>
          <w:iCs/>
        </w:rPr>
        <w:br/>
        <w:t>//sout</w:t>
      </w:r>
      <w:r w:rsidRPr="006207E8">
        <w:rPr>
          <w:i/>
          <w:iCs/>
        </w:rPr>
        <w:br/>
        <w:t>//i++</w:t>
      </w:r>
      <w:r w:rsidRPr="006207E8">
        <w:rPr>
          <w:i/>
          <w:iCs/>
        </w:rPr>
        <w:br/>
        <w:t>//i&lt;10</w:t>
      </w:r>
      <w:r w:rsidRPr="006207E8">
        <w:rPr>
          <w:i/>
          <w:iCs/>
        </w:rPr>
        <w:br/>
        <w:t>//sout</w:t>
      </w:r>
      <w:r w:rsidRPr="006207E8">
        <w:rPr>
          <w:i/>
          <w:iCs/>
        </w:rPr>
        <w:br/>
        <w:t>//...</w:t>
      </w:r>
    </w:p>
    <w:p w:rsidR="00035773" w:rsidRDefault="00035773" w:rsidP="00035773"/>
    <w:p w:rsidR="006207E8" w:rsidRPr="006207E8" w:rsidRDefault="006207E8" w:rsidP="006207E8">
      <w:pPr>
        <w:pStyle w:val="code"/>
      </w:pPr>
      <w:r w:rsidRPr="006207E8">
        <w:rPr>
          <w:b/>
          <w:bCs/>
          <w:color w:val="000080"/>
        </w:rPr>
        <w:t xml:space="preserve">int </w:t>
      </w:r>
      <w:r w:rsidRPr="006207E8">
        <w:t>i=</w:t>
      </w:r>
      <w:r w:rsidRPr="006207E8">
        <w:rPr>
          <w:color w:val="0000FF"/>
        </w:rPr>
        <w:t>0</w:t>
      </w:r>
      <w:r w:rsidRPr="006207E8">
        <w:t>;</w:t>
      </w:r>
      <w:r w:rsidRPr="006207E8">
        <w:br/>
      </w:r>
      <w:r w:rsidRPr="006207E8">
        <w:rPr>
          <w:b/>
          <w:bCs/>
          <w:color w:val="000080"/>
        </w:rPr>
        <w:t>for</w:t>
      </w:r>
      <w:r w:rsidRPr="006207E8">
        <w:t>(;i&lt;</w:t>
      </w:r>
      <w:r w:rsidRPr="006207E8">
        <w:rPr>
          <w:color w:val="0000FF"/>
        </w:rPr>
        <w:t>10</w:t>
      </w:r>
      <w:r w:rsidRPr="006207E8">
        <w:t>;i++){</w:t>
      </w:r>
      <w:r w:rsidRPr="006207E8">
        <w:br/>
        <w:t xml:space="preserve">    </w:t>
      </w:r>
      <w:r w:rsidRPr="006207E8">
        <w:br/>
        <w:t>}</w:t>
      </w:r>
      <w:r w:rsidRPr="006207E8">
        <w:br/>
      </w:r>
      <w:r w:rsidRPr="006207E8">
        <w:rPr>
          <w:b/>
          <w:bCs/>
          <w:color w:val="000080"/>
        </w:rPr>
        <w:t>for</w:t>
      </w:r>
      <w:r w:rsidRPr="006207E8">
        <w:t>(;i&lt;</w:t>
      </w:r>
      <w:r w:rsidRPr="006207E8">
        <w:rPr>
          <w:color w:val="0000FF"/>
        </w:rPr>
        <w:t>10</w:t>
      </w:r>
      <w:r w:rsidRPr="006207E8">
        <w:t>;){</w:t>
      </w:r>
      <w:r w:rsidRPr="006207E8">
        <w:br/>
        <w:t xml:space="preserve">    i++;</w:t>
      </w:r>
      <w:r w:rsidRPr="006207E8">
        <w:br/>
        <w:t>}</w:t>
      </w:r>
      <w:r w:rsidRPr="006207E8">
        <w:br/>
      </w:r>
      <w:r w:rsidRPr="006207E8">
        <w:rPr>
          <w:b/>
          <w:bCs/>
          <w:color w:val="000080"/>
        </w:rPr>
        <w:t>for</w:t>
      </w:r>
      <w:r w:rsidRPr="006207E8">
        <w:t>(;;){</w:t>
      </w:r>
      <w:r w:rsidRPr="006207E8">
        <w:br/>
        <w:t xml:space="preserve">    </w:t>
      </w:r>
      <w:r w:rsidRPr="006207E8">
        <w:rPr>
          <w:b/>
          <w:bCs/>
          <w:color w:val="000080"/>
        </w:rPr>
        <w:t>if</w:t>
      </w:r>
      <w:r w:rsidRPr="006207E8">
        <w:t>(i&lt;</w:t>
      </w:r>
      <w:r w:rsidRPr="006207E8">
        <w:rPr>
          <w:color w:val="0000FF"/>
        </w:rPr>
        <w:t>10</w:t>
      </w:r>
      <w:r w:rsidRPr="006207E8">
        <w:t>){</w:t>
      </w:r>
      <w:r w:rsidRPr="006207E8">
        <w:br/>
        <w:t xml:space="preserve">        i++;</w:t>
      </w:r>
      <w:r w:rsidRPr="006207E8">
        <w:br/>
        <w:t xml:space="preserve">        </w:t>
      </w:r>
      <w:r w:rsidRPr="006207E8">
        <w:rPr>
          <w:i/>
          <w:iCs/>
          <w:color w:val="808080"/>
        </w:rPr>
        <w:t>//sout</w:t>
      </w:r>
      <w:r w:rsidRPr="006207E8">
        <w:rPr>
          <w:i/>
          <w:iCs/>
          <w:color w:val="808080"/>
        </w:rPr>
        <w:br/>
        <w:t xml:space="preserve">    </w:t>
      </w:r>
      <w:r w:rsidRPr="006207E8">
        <w:t>}</w:t>
      </w:r>
      <w:r w:rsidRPr="006207E8">
        <w:br/>
        <w:t>}</w:t>
      </w:r>
    </w:p>
    <w:p w:rsidR="006207E8" w:rsidRPr="006207E8" w:rsidRDefault="006207E8" w:rsidP="00035773"/>
    <w:p w:rsidR="00035773" w:rsidRDefault="00035773" w:rsidP="00035773">
      <w:r>
        <w:tab/>
      </w:r>
      <w:r>
        <w:rPr>
          <w:rFonts w:hint="eastAsia"/>
        </w:rPr>
        <w:t>复杂</w:t>
      </w:r>
      <w:r>
        <w:rPr>
          <w:rFonts w:hint="eastAsia"/>
        </w:rPr>
        <w:t>for</w:t>
      </w:r>
      <w:r>
        <w:rPr>
          <w:rFonts w:hint="eastAsia"/>
        </w:rPr>
        <w:t>循环，嵌套。打印九九乘法表</w:t>
      </w:r>
    </w:p>
    <w:p w:rsidR="006207E8" w:rsidRPr="006207E8" w:rsidRDefault="006207E8" w:rsidP="006207E8">
      <w:pPr>
        <w:pStyle w:val="code"/>
      </w:pPr>
      <w:r w:rsidRPr="006207E8">
        <w:rPr>
          <w:b/>
          <w:bCs/>
          <w:color w:val="000080"/>
        </w:rPr>
        <w:t>for</w:t>
      </w:r>
      <w:r w:rsidRPr="006207E8">
        <w:t>(</w:t>
      </w:r>
      <w:r w:rsidRPr="006207E8">
        <w:rPr>
          <w:b/>
          <w:bCs/>
          <w:color w:val="000080"/>
        </w:rPr>
        <w:t xml:space="preserve">int </w:t>
      </w:r>
      <w:r w:rsidRPr="006207E8">
        <w:t>i =</w:t>
      </w:r>
      <w:r w:rsidRPr="006207E8">
        <w:rPr>
          <w:color w:val="0000FF"/>
        </w:rPr>
        <w:t>1</w:t>
      </w:r>
      <w:r w:rsidRPr="006207E8">
        <w:t>;i&lt;</w:t>
      </w:r>
      <w:r w:rsidRPr="006207E8">
        <w:rPr>
          <w:color w:val="0000FF"/>
        </w:rPr>
        <w:t>10</w:t>
      </w:r>
      <w:r w:rsidRPr="006207E8">
        <w:t>;i++){</w:t>
      </w:r>
      <w:r w:rsidRPr="006207E8">
        <w:br/>
        <w:t xml:space="preserve">    </w:t>
      </w:r>
      <w:r w:rsidRPr="006207E8">
        <w:rPr>
          <w:b/>
          <w:bCs/>
          <w:color w:val="000080"/>
        </w:rPr>
        <w:t>for</w:t>
      </w:r>
      <w:r w:rsidRPr="006207E8">
        <w:t>(</w:t>
      </w:r>
      <w:r w:rsidRPr="006207E8">
        <w:rPr>
          <w:b/>
          <w:bCs/>
          <w:color w:val="000080"/>
        </w:rPr>
        <w:t xml:space="preserve">int </w:t>
      </w:r>
      <w:r w:rsidRPr="006207E8">
        <w:t>j=</w:t>
      </w:r>
      <w:r w:rsidRPr="006207E8">
        <w:rPr>
          <w:color w:val="0000FF"/>
        </w:rPr>
        <w:t>1</w:t>
      </w:r>
      <w:r w:rsidRPr="006207E8">
        <w:t>;j&lt;=i;j++){</w:t>
      </w:r>
      <w:r w:rsidRPr="006207E8">
        <w:br/>
        <w:t xml:space="preserve">        System.</w:t>
      </w:r>
      <w:r w:rsidRPr="006207E8">
        <w:rPr>
          <w:b/>
          <w:bCs/>
          <w:i/>
          <w:iCs/>
          <w:color w:val="660E7A"/>
        </w:rPr>
        <w:t>out</w:t>
      </w:r>
      <w:r w:rsidRPr="006207E8">
        <w:t>.print(j+</w:t>
      </w:r>
      <w:r w:rsidRPr="006207E8">
        <w:rPr>
          <w:b/>
          <w:bCs/>
          <w:color w:val="008000"/>
        </w:rPr>
        <w:t>" * "</w:t>
      </w:r>
      <w:r w:rsidRPr="006207E8">
        <w:t>+i+</w:t>
      </w:r>
      <w:r w:rsidRPr="006207E8">
        <w:rPr>
          <w:b/>
          <w:bCs/>
          <w:color w:val="008000"/>
        </w:rPr>
        <w:t>" = "</w:t>
      </w:r>
      <w:r w:rsidRPr="006207E8">
        <w:t>+(i*j)+</w:t>
      </w:r>
      <w:r w:rsidRPr="006207E8">
        <w:rPr>
          <w:b/>
          <w:bCs/>
          <w:color w:val="008000"/>
        </w:rPr>
        <w:t>"   "</w:t>
      </w:r>
      <w:r w:rsidRPr="006207E8">
        <w:t>);</w:t>
      </w:r>
      <w:r w:rsidRPr="006207E8">
        <w:br/>
        <w:t xml:space="preserve">    }</w:t>
      </w:r>
      <w:r w:rsidRPr="006207E8">
        <w:br/>
        <w:t xml:space="preserve">    System.</w:t>
      </w:r>
      <w:r w:rsidRPr="006207E8">
        <w:rPr>
          <w:b/>
          <w:bCs/>
          <w:i/>
          <w:iCs/>
          <w:color w:val="660E7A"/>
        </w:rPr>
        <w:t>out</w:t>
      </w:r>
      <w:r w:rsidRPr="006207E8">
        <w:t>.println();</w:t>
      </w:r>
      <w:r w:rsidRPr="006207E8">
        <w:br/>
        <w:t>}</w:t>
      </w:r>
    </w:p>
    <w:p w:rsidR="006207E8" w:rsidRPr="006207E8" w:rsidRDefault="006207E8" w:rsidP="00035773"/>
    <w:p w:rsidR="00035773" w:rsidRDefault="00035773" w:rsidP="00035773">
      <w:pPr>
        <w:pStyle w:val="5"/>
      </w:pPr>
      <w:r>
        <w:rPr>
          <w:rFonts w:hint="eastAsia"/>
        </w:rPr>
        <w:t>3.5.2</w:t>
      </w:r>
      <w:r>
        <w:t xml:space="preserve">  </w:t>
      </w:r>
      <w:r>
        <w:rPr>
          <w:rFonts w:hint="eastAsia"/>
        </w:rPr>
        <w:t>while</w:t>
      </w:r>
      <w:r>
        <w:rPr>
          <w:rFonts w:hint="eastAsia"/>
        </w:rPr>
        <w:t>循环</w:t>
      </w:r>
    </w:p>
    <w:p w:rsidR="00035773" w:rsidRDefault="00035773" w:rsidP="00035773">
      <w:r>
        <w:tab/>
      </w:r>
      <w:r>
        <w:rPr>
          <w:rFonts w:hint="eastAsia"/>
        </w:rPr>
        <w:t>示意图：</w:t>
      </w:r>
    </w:p>
    <w:p w:rsidR="00035773" w:rsidRDefault="00035773" w:rsidP="00035773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4A7DF587" wp14:editId="0B7DFF29">
            <wp:extent cx="3638550" cy="20859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773" w:rsidRDefault="00035773" w:rsidP="00035773">
      <w:r>
        <w:tab/>
      </w:r>
      <w:r>
        <w:rPr>
          <w:rFonts w:hint="eastAsia"/>
        </w:rPr>
        <w:t>测试代码：</w:t>
      </w:r>
    </w:p>
    <w:p w:rsidR="00035773" w:rsidRDefault="00035773" w:rsidP="00035773">
      <w:r>
        <w:tab/>
      </w:r>
      <w:r>
        <w:tab/>
      </w:r>
      <w:r>
        <w:rPr>
          <w:rFonts w:hint="eastAsia"/>
        </w:rPr>
        <w:t>简单</w:t>
      </w:r>
      <w:r>
        <w:rPr>
          <w:rFonts w:hint="eastAsia"/>
        </w:rPr>
        <w:t>while</w:t>
      </w:r>
      <w:r>
        <w:rPr>
          <w:rFonts w:hint="eastAsia"/>
        </w:rPr>
        <w:t>循环，打印自然数</w:t>
      </w:r>
    </w:p>
    <w:p w:rsidR="00035773" w:rsidRPr="00035773" w:rsidRDefault="00035773" w:rsidP="00035773">
      <w:r>
        <w:tab/>
      </w:r>
      <w:r>
        <w:tab/>
      </w:r>
    </w:p>
    <w:p w:rsidR="00035773" w:rsidRDefault="00035773" w:rsidP="00035773">
      <w:pPr>
        <w:pStyle w:val="5"/>
      </w:pPr>
      <w:r>
        <w:rPr>
          <w:rFonts w:hint="eastAsia"/>
        </w:rPr>
        <w:t>3.5.3</w:t>
      </w:r>
      <w:r>
        <w:t xml:space="preserve">  </w:t>
      </w:r>
      <w:r>
        <w:rPr>
          <w:rFonts w:hint="eastAsia"/>
        </w:rPr>
        <w:t>do-while</w:t>
      </w:r>
      <w:r>
        <w:rPr>
          <w:rFonts w:hint="eastAsia"/>
        </w:rPr>
        <w:t>循环</w:t>
      </w:r>
    </w:p>
    <w:p w:rsidR="00035773" w:rsidRDefault="00035773" w:rsidP="00035773">
      <w:r>
        <w:tab/>
      </w:r>
      <w:r>
        <w:rPr>
          <w:rFonts w:hint="eastAsia"/>
        </w:rPr>
        <w:t>示意图：</w:t>
      </w:r>
    </w:p>
    <w:p w:rsidR="00035773" w:rsidRDefault="00035773" w:rsidP="00035773">
      <w:pPr>
        <w:jc w:val="center"/>
      </w:pPr>
      <w:r>
        <w:rPr>
          <w:noProof/>
        </w:rPr>
        <w:drawing>
          <wp:inline distT="0" distB="0" distL="0" distR="0" wp14:anchorId="6049AD73" wp14:editId="7CD9B917">
            <wp:extent cx="3495675" cy="20383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773" w:rsidRPr="00035773" w:rsidRDefault="00035773" w:rsidP="00035773">
      <w:r>
        <w:tab/>
      </w:r>
      <w:r>
        <w:rPr>
          <w:rFonts w:hint="eastAsia"/>
        </w:rPr>
        <w:t>简单</w:t>
      </w:r>
      <w:r>
        <w:rPr>
          <w:rFonts w:hint="eastAsia"/>
        </w:rPr>
        <w:t>while</w:t>
      </w:r>
      <w:r>
        <w:rPr>
          <w:rFonts w:hint="eastAsia"/>
        </w:rPr>
        <w:t>循环，打印自然数</w:t>
      </w:r>
    </w:p>
    <w:p w:rsidR="007A1D54" w:rsidRDefault="00970245" w:rsidP="007A1D54">
      <w:pPr>
        <w:pStyle w:val="4"/>
      </w:pPr>
      <w:r>
        <w:rPr>
          <w:rFonts w:hint="eastAsia"/>
        </w:rPr>
        <w:t>3.6</w:t>
      </w:r>
      <w:r w:rsidR="007A1D54">
        <w:t xml:space="preserve">  </w:t>
      </w:r>
      <w:r w:rsidR="007A1D54">
        <w:rPr>
          <w:rFonts w:hint="eastAsia"/>
        </w:rPr>
        <w:t>中断控制</w:t>
      </w:r>
    </w:p>
    <w:p w:rsidR="00035773" w:rsidRDefault="00035773" w:rsidP="00035773">
      <w:r>
        <w:tab/>
      </w:r>
      <w:r>
        <w:rPr>
          <w:rFonts w:hint="eastAsia"/>
        </w:rPr>
        <w:t>彩票开奖时，会使用摇号机随机选择几个号码，在选择完成后，机器就会停止。</w:t>
      </w:r>
    </w:p>
    <w:p w:rsidR="00035773" w:rsidRDefault="00035773" w:rsidP="00035773">
      <w:r>
        <w:rPr>
          <w:rFonts w:hint="eastAsia"/>
        </w:rPr>
        <w:t>程序中同样也有中断控制，比如循环到某个条件退出，或者循环到某个条件跳过。</w:t>
      </w:r>
    </w:p>
    <w:p w:rsidR="00035773" w:rsidRPr="00035773" w:rsidRDefault="00035773" w:rsidP="00035773"/>
    <w:p w:rsidR="00035773" w:rsidRDefault="00035773" w:rsidP="00035773">
      <w:pPr>
        <w:pStyle w:val="5"/>
      </w:pPr>
      <w:r>
        <w:rPr>
          <w:rFonts w:hint="eastAsia"/>
        </w:rPr>
        <w:t>3.6.1</w:t>
      </w:r>
      <w:r>
        <w:t xml:space="preserve">  </w:t>
      </w:r>
      <w:r>
        <w:rPr>
          <w:rFonts w:hint="eastAsia"/>
        </w:rPr>
        <w:t>continue</w:t>
      </w:r>
      <w:r>
        <w:rPr>
          <w:rFonts w:hint="eastAsia"/>
        </w:rPr>
        <w:t>—跳过</w:t>
      </w:r>
    </w:p>
    <w:p w:rsidR="00035773" w:rsidRDefault="00035773" w:rsidP="00035773">
      <w:r>
        <w:tab/>
      </w:r>
      <w:r w:rsidR="00780D52">
        <w:rPr>
          <w:rFonts w:hint="eastAsia"/>
        </w:rPr>
        <w:t>在用于循环中时，可以中断本次循环，开始下一阶段的循环。</w:t>
      </w:r>
    </w:p>
    <w:p w:rsidR="00780D52" w:rsidRDefault="00780D52" w:rsidP="00035773"/>
    <w:p w:rsidR="00780D52" w:rsidRDefault="00780D52" w:rsidP="00035773">
      <w:r>
        <w:tab/>
      </w:r>
      <w:r>
        <w:rPr>
          <w:rFonts w:hint="eastAsia"/>
        </w:rPr>
        <w:t>测试代码：</w:t>
      </w:r>
    </w:p>
    <w:p w:rsidR="00780D52" w:rsidRPr="00035773" w:rsidRDefault="00780D52" w:rsidP="00035773">
      <w:r>
        <w:tab/>
      </w:r>
      <w:r>
        <w:tab/>
      </w:r>
      <w:r>
        <w:rPr>
          <w:rFonts w:hint="eastAsia"/>
        </w:rPr>
        <w:t>遇</w:t>
      </w:r>
      <w:r>
        <w:rPr>
          <w:rFonts w:hint="eastAsia"/>
        </w:rPr>
        <w:t>5</w:t>
      </w:r>
      <w:r>
        <w:rPr>
          <w:rFonts w:hint="eastAsia"/>
        </w:rPr>
        <w:t>跳过</w:t>
      </w:r>
    </w:p>
    <w:p w:rsidR="00035773" w:rsidRDefault="00035773" w:rsidP="00035773">
      <w:pPr>
        <w:pStyle w:val="5"/>
      </w:pPr>
      <w:r>
        <w:rPr>
          <w:rFonts w:hint="eastAsia"/>
        </w:rPr>
        <w:t>3.6.2</w:t>
      </w:r>
      <w:r>
        <w:t xml:space="preserve">  </w:t>
      </w:r>
      <w:r>
        <w:rPr>
          <w:rFonts w:hint="eastAsia"/>
        </w:rPr>
        <w:t>break</w:t>
      </w:r>
    </w:p>
    <w:p w:rsidR="00780D52" w:rsidRDefault="00780D52" w:rsidP="00780D52">
      <w:r>
        <w:tab/>
        <w:t>B</w:t>
      </w:r>
      <w:r>
        <w:rPr>
          <w:rFonts w:hint="eastAsia"/>
        </w:rPr>
        <w:t>reak</w:t>
      </w:r>
      <w:r>
        <w:rPr>
          <w:rFonts w:hint="eastAsia"/>
        </w:rPr>
        <w:t>在</w:t>
      </w:r>
      <w:r>
        <w:rPr>
          <w:rFonts w:hint="eastAsia"/>
        </w:rPr>
        <w:t>switch</w:t>
      </w:r>
      <w:r>
        <w:rPr>
          <w:rFonts w:hint="eastAsia"/>
        </w:rPr>
        <w:t>中已经使用过了。作用时中断整个循环。</w:t>
      </w:r>
    </w:p>
    <w:p w:rsidR="00780D52" w:rsidRDefault="00780D52" w:rsidP="00780D52">
      <w:r>
        <w:tab/>
      </w:r>
      <w:r>
        <w:tab/>
      </w:r>
    </w:p>
    <w:p w:rsidR="00780D52" w:rsidRDefault="00780D52" w:rsidP="00780D52">
      <w:r>
        <w:tab/>
      </w:r>
      <w:r>
        <w:rPr>
          <w:rFonts w:hint="eastAsia"/>
        </w:rPr>
        <w:t>测试代码：</w:t>
      </w:r>
    </w:p>
    <w:p w:rsidR="00780D52" w:rsidRDefault="00780D52" w:rsidP="00780D52">
      <w:r>
        <w:tab/>
      </w:r>
      <w:r>
        <w:tab/>
      </w:r>
      <w:r>
        <w:rPr>
          <w:rFonts w:hint="eastAsia"/>
        </w:rPr>
        <w:t>遇</w:t>
      </w:r>
      <w:r>
        <w:rPr>
          <w:rFonts w:hint="eastAsia"/>
        </w:rPr>
        <w:t>6</w:t>
      </w:r>
      <w:r>
        <w:rPr>
          <w:rFonts w:hint="eastAsia"/>
        </w:rPr>
        <w:t>中断。</w:t>
      </w:r>
    </w:p>
    <w:p w:rsidR="00780D52" w:rsidRDefault="00780D52" w:rsidP="00780D52"/>
    <w:p w:rsidR="00780D52" w:rsidRDefault="00780D52" w:rsidP="00780D52">
      <w:pPr>
        <w:pStyle w:val="5"/>
      </w:pPr>
      <w:r>
        <w:rPr>
          <w:rFonts w:hint="eastAsia"/>
        </w:rPr>
        <w:lastRenderedPageBreak/>
        <w:t>3.7</w:t>
      </w:r>
      <w:r>
        <w:t xml:space="preserve">  </w:t>
      </w:r>
      <w:r>
        <w:rPr>
          <w:rFonts w:hint="eastAsia"/>
        </w:rPr>
        <w:t>习题</w:t>
      </w:r>
    </w:p>
    <w:p w:rsidR="00780D52" w:rsidRDefault="00780D52" w:rsidP="00780D52">
      <w:pPr>
        <w:rPr>
          <w:color w:val="FF0000"/>
        </w:rPr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打印九九乘</w:t>
      </w:r>
      <w:r w:rsidRPr="006D12DD">
        <w:rPr>
          <w:rFonts w:hint="eastAsia"/>
          <w:color w:val="FF0000"/>
        </w:rPr>
        <w:t>法表</w:t>
      </w:r>
    </w:p>
    <w:p w:rsidR="00EA66CA" w:rsidRPr="00EA66CA" w:rsidRDefault="00EA66CA" w:rsidP="00EA66CA">
      <w:pPr>
        <w:rPr>
          <w:rFonts w:ascii="宋体" w:eastAsia="宋体" w:hAnsi="宋体" w:cs="宋体"/>
          <w:szCs w:val="24"/>
        </w:rPr>
      </w:pPr>
      <w:r w:rsidRPr="00EA66CA">
        <w:rPr>
          <w:rFonts w:ascii="宋体" w:eastAsia="宋体" w:hAnsi="宋体" w:cs="宋体"/>
          <w:noProof/>
          <w:szCs w:val="24"/>
        </w:rPr>
        <w:drawing>
          <wp:inline distT="0" distB="0" distL="0" distR="0">
            <wp:extent cx="4905375" cy="1809750"/>
            <wp:effectExtent l="0" t="0" r="9525" b="0"/>
            <wp:docPr id="20" name="图片 20" descr="D:\Layne\Documents\Tencent Files\771880416\Image\C2C\V{Z8J{GG}ATCI)R0]F2A_7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ayne\Documents\Tencent Files\771880416\Image\C2C\V{Z8J{GG}ATCI)R0]F2A_7P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6CA" w:rsidRPr="006D12DD" w:rsidRDefault="00EA66CA" w:rsidP="00780D52">
      <w:pPr>
        <w:rPr>
          <w:rFonts w:hint="eastAsia"/>
          <w:color w:val="FF0000"/>
        </w:rPr>
      </w:pPr>
    </w:p>
    <w:p w:rsidR="00780D52" w:rsidRDefault="00780D52" w:rsidP="00780D52"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编写一个程序，根据</w:t>
      </w:r>
      <w:r w:rsidRPr="006D12DD">
        <w:rPr>
          <w:rFonts w:hint="eastAsia"/>
          <w:color w:val="FF0000"/>
        </w:rPr>
        <w:t>序号可</w:t>
      </w:r>
      <w:r>
        <w:rPr>
          <w:rFonts w:hint="eastAsia"/>
        </w:rPr>
        <w:t>以选课</w:t>
      </w:r>
    </w:p>
    <w:p w:rsidR="00D56D92" w:rsidRPr="00D56D92" w:rsidRDefault="00D56D92" w:rsidP="00D56D92">
      <w:pPr>
        <w:rPr>
          <w:rFonts w:ascii="宋体" w:eastAsia="宋体" w:hAnsi="宋体" w:cs="宋体"/>
          <w:szCs w:val="24"/>
        </w:rPr>
      </w:pPr>
      <w:r w:rsidRPr="00D56D92">
        <w:rPr>
          <w:rFonts w:ascii="宋体" w:eastAsia="宋体" w:hAnsi="宋体" w:cs="宋体"/>
          <w:noProof/>
          <w:szCs w:val="24"/>
        </w:rPr>
        <w:drawing>
          <wp:inline distT="0" distB="0" distL="0" distR="0">
            <wp:extent cx="4581525" cy="4295775"/>
            <wp:effectExtent l="0" t="0" r="9525" b="9525"/>
            <wp:docPr id="22" name="图片 22" descr="D:\Layne\Documents\Tencent Files\771880416\Image\C2C\%%~TBIEP0DDF67Q[KB{M)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ayne\Documents\Tencent Files\771880416\Image\C2C\%%~TBIEP0DDF67Q[KB{M)_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D92" w:rsidRDefault="00D56D92" w:rsidP="00780D52">
      <w:pPr>
        <w:rPr>
          <w:rFonts w:hint="eastAsia"/>
        </w:rPr>
      </w:pPr>
    </w:p>
    <w:p w:rsidR="00780D52" w:rsidRDefault="00780D52" w:rsidP="00780D52">
      <w:r>
        <w:tab/>
      </w:r>
      <w:r>
        <w:tab/>
      </w:r>
      <w:r>
        <w:rPr>
          <w:noProof/>
        </w:rPr>
        <w:drawing>
          <wp:inline distT="0" distB="0" distL="0" distR="0" wp14:anchorId="15460CA4" wp14:editId="4FAA2B38">
            <wp:extent cx="600075" cy="8286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52" w:rsidRDefault="00780D52" w:rsidP="00780D52">
      <w:r>
        <w:tab/>
      </w: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编写一个程序，打印出如下图形状</w:t>
      </w:r>
    </w:p>
    <w:p w:rsidR="00D56D92" w:rsidRPr="00D56D92" w:rsidRDefault="00D56D92" w:rsidP="00D56D92">
      <w:pPr>
        <w:rPr>
          <w:rFonts w:ascii="宋体" w:eastAsia="宋体" w:hAnsi="宋体" w:cs="宋体"/>
          <w:szCs w:val="24"/>
        </w:rPr>
      </w:pPr>
      <w:r w:rsidRPr="00D56D92">
        <w:rPr>
          <w:rFonts w:ascii="宋体" w:eastAsia="宋体" w:hAnsi="宋体" w:cs="宋体"/>
          <w:noProof/>
          <w:szCs w:val="24"/>
        </w:rPr>
        <w:lastRenderedPageBreak/>
        <w:drawing>
          <wp:inline distT="0" distB="0" distL="0" distR="0">
            <wp:extent cx="5143500" cy="5648325"/>
            <wp:effectExtent l="0" t="0" r="0" b="9525"/>
            <wp:docPr id="44" name="图片 44" descr="D:\Layne\Documents\Tencent Files\771880416\Image\C2C\OS3]KE]ARUK_RP4]HX9QL}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ayne\Documents\Tencent Files\771880416\Image\C2C\OS3]KE]ARUK_RP4]HX9QL}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D92" w:rsidRDefault="00D56D92" w:rsidP="00780D52">
      <w:pPr>
        <w:rPr>
          <w:rFonts w:hint="eastAsia"/>
        </w:rPr>
      </w:pPr>
    </w:p>
    <w:p w:rsidR="00780D52" w:rsidRDefault="00780D52" w:rsidP="00780D52">
      <w:r>
        <w:tab/>
      </w:r>
      <w:r>
        <w:tab/>
      </w:r>
      <w:r>
        <w:rPr>
          <w:noProof/>
        </w:rPr>
        <w:drawing>
          <wp:inline distT="0" distB="0" distL="0" distR="0" wp14:anchorId="36C28329" wp14:editId="0AB600CB">
            <wp:extent cx="1123950" cy="26955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" b="2749"/>
                    <a:stretch/>
                  </pic:blipFill>
                  <pic:spPr bwMode="auto">
                    <a:xfrm>
                      <a:off x="0" y="0"/>
                      <a:ext cx="112395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D52" w:rsidRDefault="00780D52" w:rsidP="00780D52">
      <w:r>
        <w:tab/>
      </w: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打印出</w:t>
      </w:r>
      <w:r>
        <w:rPr>
          <w:rFonts w:hint="eastAsia"/>
        </w:rPr>
        <w:t>1-100</w:t>
      </w:r>
      <w:r>
        <w:rPr>
          <w:rFonts w:hint="eastAsia"/>
        </w:rPr>
        <w:t>之间</w:t>
      </w:r>
      <w:r w:rsidRPr="006D12DD">
        <w:rPr>
          <w:rFonts w:hint="eastAsia"/>
          <w:color w:val="FF0000"/>
        </w:rPr>
        <w:t>的偶</w:t>
      </w:r>
      <w:r>
        <w:rPr>
          <w:rFonts w:hint="eastAsia"/>
        </w:rPr>
        <w:t>数</w:t>
      </w:r>
    </w:p>
    <w:p w:rsidR="00D56D92" w:rsidRPr="00D56D92" w:rsidRDefault="00D56D92" w:rsidP="00D56D92">
      <w:pPr>
        <w:rPr>
          <w:rFonts w:ascii="宋体" w:eastAsia="宋体" w:hAnsi="宋体" w:cs="宋体"/>
          <w:szCs w:val="24"/>
        </w:rPr>
      </w:pPr>
      <w:r w:rsidRPr="00D56D92">
        <w:rPr>
          <w:rFonts w:ascii="宋体" w:eastAsia="宋体" w:hAnsi="宋体" w:cs="宋体"/>
          <w:noProof/>
          <w:szCs w:val="24"/>
        </w:rPr>
        <w:lastRenderedPageBreak/>
        <w:drawing>
          <wp:inline distT="0" distB="0" distL="0" distR="0">
            <wp:extent cx="4248150" cy="3105150"/>
            <wp:effectExtent l="0" t="0" r="0" b="0"/>
            <wp:docPr id="45" name="图片 45" descr="D:\Layne\Documents\Tencent Files\771880416\Image\C2C\Y$CU5}G~~LWM%(FU}6388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Layne\Documents\Tencent Files\771880416\Image\C2C\Y$CU5}G~~LWM%(FU}6388Y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D92" w:rsidRDefault="00D56D92" w:rsidP="00780D52">
      <w:pPr>
        <w:rPr>
          <w:rFonts w:hint="eastAsia"/>
        </w:rPr>
      </w:pPr>
    </w:p>
    <w:p w:rsidR="00122B26" w:rsidRDefault="00122B26" w:rsidP="00780D52">
      <w:r>
        <w:tab/>
        <w:t>For(int i=0;i&lt;=100;i+=2){}</w:t>
      </w:r>
    </w:p>
    <w:p w:rsidR="00122B26" w:rsidRDefault="00122B26" w:rsidP="00780D52">
      <w:r>
        <w:tab/>
        <w:t>For(int i=1;i&lt;100;i++){if(i%2==0(sout)}</w:t>
      </w:r>
    </w:p>
    <w:p w:rsidR="00780D52" w:rsidRDefault="00780D52" w:rsidP="00780D52">
      <w:r>
        <w:tab/>
      </w: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判断</w:t>
      </w:r>
      <w:r>
        <w:rPr>
          <w:rFonts w:hint="eastAsia"/>
        </w:rPr>
        <w:t>101-10</w:t>
      </w:r>
      <w:r w:rsidR="00122B26">
        <w:t>0</w:t>
      </w:r>
      <w:r>
        <w:rPr>
          <w:rFonts w:hint="eastAsia"/>
        </w:rPr>
        <w:t>0</w:t>
      </w:r>
      <w:r>
        <w:rPr>
          <w:rFonts w:hint="eastAsia"/>
        </w:rPr>
        <w:t>之间</w:t>
      </w:r>
      <w:r w:rsidRPr="006D12DD">
        <w:rPr>
          <w:rFonts w:hint="eastAsia"/>
          <w:color w:val="FF0000"/>
        </w:rPr>
        <w:t>有多少个</w:t>
      </w:r>
      <w:r>
        <w:rPr>
          <w:rFonts w:hint="eastAsia"/>
        </w:rPr>
        <w:t>素数</w:t>
      </w:r>
    </w:p>
    <w:p w:rsidR="00D56D92" w:rsidRPr="00D56D92" w:rsidRDefault="00D56D92" w:rsidP="00D56D92">
      <w:pPr>
        <w:rPr>
          <w:rFonts w:ascii="宋体" w:eastAsia="宋体" w:hAnsi="宋体" w:cs="宋体"/>
          <w:szCs w:val="24"/>
        </w:rPr>
      </w:pPr>
      <w:r w:rsidRPr="00D56D92">
        <w:rPr>
          <w:rFonts w:ascii="宋体" w:eastAsia="宋体" w:hAnsi="宋体" w:cs="宋体"/>
          <w:noProof/>
          <w:szCs w:val="24"/>
        </w:rPr>
        <w:drawing>
          <wp:inline distT="0" distB="0" distL="0" distR="0">
            <wp:extent cx="3695700" cy="2647950"/>
            <wp:effectExtent l="0" t="0" r="0" b="0"/>
            <wp:docPr id="46" name="图片 46" descr="D:\Layne\Documents\Tencent Files\771880416\Image\C2C\@`(WZS9IV(RM{~NETDCJ4]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ayne\Documents\Tencent Files\771880416\Image\C2C\@`(WZS9IV(RM{~NETDCJ4]W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D92" w:rsidRDefault="00D56D92" w:rsidP="00780D52">
      <w:pPr>
        <w:rPr>
          <w:rFonts w:hint="eastAsia"/>
        </w:rPr>
      </w:pPr>
      <w:bookmarkStart w:id="0" w:name="_GoBack"/>
      <w:bookmarkEnd w:id="0"/>
    </w:p>
    <w:p w:rsidR="00122B26" w:rsidRDefault="00122B26" w:rsidP="00780D52">
      <w:r>
        <w:tab/>
        <w:t>For(int i=101;i&lt;1000;i++){}</w:t>
      </w:r>
    </w:p>
    <w:p w:rsidR="00780D52" w:rsidRDefault="00780D52" w:rsidP="00780D52">
      <w:r>
        <w:tab/>
      </w:r>
      <w:r>
        <w:rPr>
          <w:rFonts w:hint="eastAsia"/>
        </w:rPr>
        <w:t>6.</w:t>
      </w:r>
      <w:r>
        <w:rPr>
          <w:rFonts w:hint="eastAsia"/>
        </w:rPr>
        <w:t>打印出</w:t>
      </w:r>
      <w:r>
        <w:rPr>
          <w:rFonts w:hint="eastAsia"/>
        </w:rPr>
        <w:t>100-999</w:t>
      </w:r>
      <w:r>
        <w:rPr>
          <w:rFonts w:hint="eastAsia"/>
        </w:rPr>
        <w:t>之间的水仙花数，各个位上的三次方之和等于此数</w:t>
      </w:r>
    </w:p>
    <w:p w:rsidR="00780D52" w:rsidRDefault="00780D52" w:rsidP="00780D52">
      <w:pPr>
        <w:ind w:left="390" w:firstLine="720"/>
        <w:rPr>
          <w:rFonts w:ascii="Calibri" w:hAnsi="Calibri" w:cs="Calibri"/>
          <w:sz w:val="22"/>
          <w:szCs w:val="22"/>
        </w:rPr>
      </w:pPr>
      <w:r>
        <w:rPr>
          <w:rFonts w:hint="eastAsia"/>
        </w:rPr>
        <w:t>例如</w:t>
      </w:r>
      <w:r>
        <w:rPr>
          <w:rFonts w:ascii="Calibri" w:hAnsi="Calibri" w:cs="Calibri"/>
          <w:sz w:val="22"/>
          <w:szCs w:val="22"/>
        </w:rPr>
        <w:t>153 = 1*1*1 + 5*5*5 +3*3*3=1+125+27=153</w:t>
      </w:r>
    </w:p>
    <w:p w:rsidR="00780D52" w:rsidRDefault="00780D52" w:rsidP="00780D5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 w:hint="eastAsia"/>
          <w:sz w:val="22"/>
          <w:szCs w:val="22"/>
        </w:rPr>
        <w:t>7.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一个球从</w:t>
      </w:r>
      <w:r>
        <w:rPr>
          <w:rFonts w:ascii="Calibri" w:hAnsi="Calibri" w:cs="Calibri" w:hint="eastAsia"/>
          <w:sz w:val="22"/>
          <w:szCs w:val="22"/>
        </w:rPr>
        <w:t>100</w:t>
      </w:r>
      <w:r>
        <w:rPr>
          <w:rFonts w:ascii="Calibri" w:hAnsi="Calibri" w:cs="Calibri" w:hint="eastAsia"/>
          <w:sz w:val="22"/>
          <w:szCs w:val="22"/>
        </w:rPr>
        <w:t>米高空落下，每次落地后反弹会原来高度的一半，小球十次落地时，共经过了多少米，第十次落地后反弹多高</w:t>
      </w:r>
    </w:p>
    <w:p w:rsidR="00780D52" w:rsidRPr="00780D52" w:rsidRDefault="00780D52" w:rsidP="00780D52"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 w:hint="eastAsia"/>
          <w:sz w:val="22"/>
          <w:szCs w:val="22"/>
        </w:rPr>
        <w:t>8.</w:t>
      </w:r>
      <w:r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 w:hint="eastAsia"/>
          <w:sz w:val="22"/>
          <w:szCs w:val="22"/>
        </w:rPr>
        <w:t>用一个锅炉烧热水，假设锅炉容量位</w:t>
      </w:r>
      <w:r>
        <w:rPr>
          <w:rFonts w:ascii="Calibri" w:hAnsi="Calibri" w:cs="Calibri" w:hint="eastAsia"/>
          <w:sz w:val="22"/>
          <w:szCs w:val="22"/>
        </w:rPr>
        <w:t>100</w:t>
      </w:r>
      <w:r>
        <w:rPr>
          <w:rFonts w:ascii="Calibri" w:hAnsi="Calibri" w:cs="Calibri" w:hint="eastAsia"/>
          <w:sz w:val="22"/>
          <w:szCs w:val="22"/>
        </w:rPr>
        <w:t>，</w:t>
      </w:r>
      <w:r w:rsidR="00B27323">
        <w:rPr>
          <w:rFonts w:ascii="Calibri" w:hAnsi="Calibri" w:cs="Calibri" w:hint="eastAsia"/>
          <w:sz w:val="22"/>
          <w:szCs w:val="22"/>
        </w:rPr>
        <w:t>如果流出的水量超过</w:t>
      </w:r>
      <w:r w:rsidR="00B27323">
        <w:rPr>
          <w:rFonts w:ascii="Calibri" w:hAnsi="Calibri" w:cs="Calibri" w:hint="eastAsia"/>
          <w:sz w:val="22"/>
          <w:szCs w:val="22"/>
        </w:rPr>
        <w:t>100</w:t>
      </w:r>
      <w:r w:rsidR="00B27323">
        <w:rPr>
          <w:rFonts w:ascii="Calibri" w:hAnsi="Calibri" w:cs="Calibri" w:hint="eastAsia"/>
          <w:sz w:val="22"/>
          <w:szCs w:val="22"/>
        </w:rPr>
        <w:t>，就往外流凉水。</w:t>
      </w:r>
    </w:p>
    <w:p w:rsidR="006C3176" w:rsidRDefault="006C3176" w:rsidP="006C3176">
      <w:pPr>
        <w:pStyle w:val="3"/>
        <w:numPr>
          <w:ilvl w:val="0"/>
          <w:numId w:val="33"/>
        </w:numPr>
      </w:pPr>
      <w:r>
        <w:rPr>
          <w:rFonts w:hint="eastAsia"/>
        </w:rPr>
        <w:lastRenderedPageBreak/>
        <w:t>数组</w:t>
      </w:r>
    </w:p>
    <w:p w:rsidR="00B27323" w:rsidRPr="00B27323" w:rsidRDefault="00B27323" w:rsidP="00B27323">
      <w:pPr>
        <w:ind w:firstLine="720"/>
      </w:pPr>
      <w:r>
        <w:rPr>
          <w:rFonts w:hint="eastAsia"/>
        </w:rPr>
        <w:t>数组时</w:t>
      </w:r>
      <w:r>
        <w:rPr>
          <w:rFonts w:hint="eastAsia"/>
        </w:rPr>
        <w:t>java</w:t>
      </w:r>
      <w:r>
        <w:rPr>
          <w:rFonts w:hint="eastAsia"/>
        </w:rPr>
        <w:t>中经常用到的一个工具。它是用来存放具有相同数据类型的数据结构。比如，将几个标上数字的小球放在一个篮子里，篮子就是一个数组，小球就是数组中的元素</w:t>
      </w:r>
    </w:p>
    <w:p w:rsidR="00B27323" w:rsidRDefault="00B27323" w:rsidP="00B27323">
      <w:pPr>
        <w:pStyle w:val="4"/>
      </w:pPr>
      <w:r>
        <w:rPr>
          <w:rFonts w:hint="eastAsia"/>
        </w:rPr>
        <w:t>4.1</w:t>
      </w:r>
      <w:r>
        <w:t xml:space="preserve">  </w:t>
      </w:r>
      <w:r>
        <w:rPr>
          <w:rFonts w:hint="eastAsia"/>
        </w:rPr>
        <w:t>数组基础</w:t>
      </w:r>
    </w:p>
    <w:p w:rsidR="0027363A" w:rsidRPr="0027363A" w:rsidRDefault="0027363A" w:rsidP="0027363A">
      <w:pPr>
        <w:rPr>
          <w:b/>
          <w:i/>
          <w:u w:val="single"/>
        </w:rPr>
      </w:pPr>
      <w:r>
        <w:tab/>
      </w:r>
      <w:r>
        <w:rPr>
          <w:rFonts w:hint="eastAsia"/>
        </w:rPr>
        <w:t>Java</w:t>
      </w:r>
      <w:r>
        <w:rPr>
          <w:rFonts w:hint="eastAsia"/>
        </w:rPr>
        <w:t>中的数组可以看作一种特殊的对象，也就是把数组看作是一个同种类型变量的集合，在同一个数组中所有的数据属于相同的数据类型，</w:t>
      </w:r>
      <w:r w:rsidRPr="0027363A">
        <w:rPr>
          <w:rFonts w:hint="eastAsia"/>
          <w:b/>
          <w:i/>
          <w:u w:val="single"/>
        </w:rPr>
        <w:t>每一个数据的名字都是数组名和下标组合起来表示。</w:t>
      </w:r>
    </w:p>
    <w:p w:rsidR="00B27323" w:rsidRDefault="00B27323" w:rsidP="00B27323">
      <w:pPr>
        <w:pStyle w:val="5"/>
      </w:pPr>
      <w:r>
        <w:rPr>
          <w:rFonts w:hint="eastAsia"/>
        </w:rPr>
        <w:t>4.1.1</w:t>
      </w:r>
      <w:r>
        <w:t xml:space="preserve">  </w:t>
      </w:r>
      <w:r>
        <w:rPr>
          <w:rFonts w:hint="eastAsia"/>
        </w:rPr>
        <w:t>创建数组</w:t>
      </w:r>
    </w:p>
    <w:p w:rsidR="0027363A" w:rsidRDefault="0027363A" w:rsidP="0027363A">
      <w:pPr>
        <w:pStyle w:val="6"/>
      </w:pPr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对数组声明</w:t>
      </w:r>
    </w:p>
    <w:p w:rsidR="0027363A" w:rsidRDefault="0027363A" w:rsidP="0027363A">
      <w:pPr>
        <w:pStyle w:val="code"/>
      </w:pPr>
      <w:r>
        <w:t>int[] arrInt;</w:t>
      </w:r>
    </w:p>
    <w:p w:rsidR="0027363A" w:rsidRDefault="0027363A" w:rsidP="0027363A">
      <w:pPr>
        <w:pStyle w:val="code"/>
      </w:pPr>
      <w:r>
        <w:t>int[] arrInt01,arrInt02;</w:t>
      </w:r>
    </w:p>
    <w:p w:rsidR="0027363A" w:rsidRDefault="0027363A" w:rsidP="0027363A">
      <w:pPr>
        <w:pStyle w:val="6"/>
      </w:pPr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为数组分配内存</w:t>
      </w:r>
    </w:p>
    <w:p w:rsidR="0027363A" w:rsidRDefault="0027363A" w:rsidP="0027363A">
      <w:pPr>
        <w:pStyle w:val="code"/>
      </w:pPr>
      <w:r>
        <w:t>arrInt = new int[5];</w:t>
      </w:r>
    </w:p>
    <w:p w:rsidR="0027363A" w:rsidRDefault="0027363A" w:rsidP="0027363A">
      <w:pPr>
        <w:pStyle w:val="code"/>
      </w:pPr>
      <w:r>
        <w:t>arrInt01=new int[3];</w:t>
      </w:r>
    </w:p>
    <w:p w:rsidR="0027363A" w:rsidRPr="0027363A" w:rsidRDefault="0027363A" w:rsidP="0027363A">
      <w:pPr>
        <w:pStyle w:val="code"/>
      </w:pPr>
      <w:r>
        <w:t>arrInt02=new int[4];</w:t>
      </w:r>
    </w:p>
    <w:p w:rsidR="0027363A" w:rsidRDefault="0027363A" w:rsidP="0027363A">
      <w:pPr>
        <w:pStyle w:val="6"/>
      </w:pPr>
      <w:r>
        <w:tab/>
      </w: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对数组进行初始化</w:t>
      </w:r>
    </w:p>
    <w:p w:rsidR="0027363A" w:rsidRDefault="0027363A" w:rsidP="0027363A">
      <w:pPr>
        <w:pStyle w:val="code"/>
      </w:pPr>
      <w:r>
        <w:t>arrInt[0]=1;</w:t>
      </w:r>
    </w:p>
    <w:p w:rsidR="0027363A" w:rsidRDefault="0027363A" w:rsidP="0027363A">
      <w:pPr>
        <w:pStyle w:val="code"/>
      </w:pPr>
      <w:r>
        <w:t>arrInt[1]=2;</w:t>
      </w:r>
    </w:p>
    <w:p w:rsidR="0027363A" w:rsidRDefault="0027363A" w:rsidP="0027363A">
      <w:pPr>
        <w:pStyle w:val="code"/>
      </w:pPr>
      <w:r>
        <w:t>arrInt[2]=3;</w:t>
      </w:r>
    </w:p>
    <w:p w:rsidR="0027363A" w:rsidRDefault="0027363A" w:rsidP="0027363A">
      <w:pPr>
        <w:pStyle w:val="code"/>
      </w:pPr>
      <w:r>
        <w:t>arrInt[3]=4;</w:t>
      </w:r>
    </w:p>
    <w:p w:rsidR="0027363A" w:rsidRDefault="0027363A" w:rsidP="0027363A">
      <w:pPr>
        <w:pStyle w:val="code"/>
      </w:pPr>
      <w:r>
        <w:t>arrInt[4]=5;</w:t>
      </w:r>
    </w:p>
    <w:p w:rsidR="0027363A" w:rsidRDefault="0027363A" w:rsidP="0027363A">
      <w:pPr>
        <w:pStyle w:val="code"/>
      </w:pPr>
    </w:p>
    <w:p w:rsidR="0027363A" w:rsidRDefault="0027363A" w:rsidP="0027363A">
      <w:pPr>
        <w:pStyle w:val="code"/>
      </w:pPr>
      <w:r>
        <w:t>arrInt01[0]=1;</w:t>
      </w:r>
    </w:p>
    <w:p w:rsidR="0027363A" w:rsidRDefault="0027363A" w:rsidP="0027363A">
      <w:pPr>
        <w:pStyle w:val="code"/>
      </w:pPr>
      <w:r>
        <w:t>arrInt01[1]=2;</w:t>
      </w:r>
    </w:p>
    <w:p w:rsidR="0027363A" w:rsidRDefault="0027363A" w:rsidP="0027363A">
      <w:pPr>
        <w:pStyle w:val="code"/>
      </w:pPr>
      <w:r>
        <w:t>arrInt01[2]=3;</w:t>
      </w:r>
    </w:p>
    <w:p w:rsidR="0027363A" w:rsidRDefault="0027363A" w:rsidP="0027363A">
      <w:pPr>
        <w:pStyle w:val="code"/>
      </w:pPr>
    </w:p>
    <w:p w:rsidR="0027363A" w:rsidRDefault="0027363A" w:rsidP="0027363A">
      <w:pPr>
        <w:pStyle w:val="code"/>
      </w:pPr>
      <w:r>
        <w:t>arrInt02[0]=1;</w:t>
      </w:r>
    </w:p>
    <w:p w:rsidR="0027363A" w:rsidRDefault="0027363A" w:rsidP="0027363A">
      <w:pPr>
        <w:pStyle w:val="code"/>
      </w:pPr>
      <w:r>
        <w:t>arrInt02[1]=2;</w:t>
      </w:r>
    </w:p>
    <w:p w:rsidR="0027363A" w:rsidRDefault="0027363A" w:rsidP="0027363A">
      <w:pPr>
        <w:pStyle w:val="code"/>
      </w:pPr>
      <w:r>
        <w:t>arrInt02[2]=3;</w:t>
      </w:r>
    </w:p>
    <w:p w:rsidR="0027363A" w:rsidRDefault="0027363A" w:rsidP="0027363A">
      <w:pPr>
        <w:pStyle w:val="code"/>
      </w:pPr>
      <w:r>
        <w:t>arrInt02[3]=4;</w:t>
      </w:r>
    </w:p>
    <w:p w:rsidR="0027363A" w:rsidRDefault="0027363A" w:rsidP="0027363A">
      <w:pPr>
        <w:pStyle w:val="code"/>
      </w:pPr>
      <w:r>
        <w:t>int[] array01 = new int[]{1,2,3,4,5};</w:t>
      </w:r>
    </w:p>
    <w:p w:rsidR="0027363A" w:rsidRDefault="0027363A" w:rsidP="0027363A">
      <w:pPr>
        <w:pStyle w:val="code"/>
      </w:pPr>
      <w:r>
        <w:t>int[] array02 =new int[3]{1,2,3};</w:t>
      </w:r>
    </w:p>
    <w:p w:rsidR="0027363A" w:rsidRDefault="0027363A" w:rsidP="0027363A">
      <w:pPr>
        <w:pStyle w:val="code"/>
      </w:pPr>
      <w:r>
        <w:t>int[] array03={1,2,3,4,5,6,7,8,9,0];</w:t>
      </w:r>
    </w:p>
    <w:p w:rsidR="0027363A" w:rsidRDefault="0027363A" w:rsidP="0027363A">
      <w:pPr>
        <w:pStyle w:val="6"/>
      </w:pPr>
      <w:r>
        <w:tab/>
      </w:r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测试数组默认值</w:t>
      </w:r>
    </w:p>
    <w:p w:rsidR="0027363A" w:rsidRPr="0027363A" w:rsidRDefault="0027363A" w:rsidP="0027363A">
      <w:pPr>
        <w:pStyle w:val="code"/>
      </w:pPr>
      <w:r>
        <w:rPr>
          <w:noProof/>
        </w:rPr>
        <w:drawing>
          <wp:inline distT="0" distB="0" distL="0" distR="0" wp14:anchorId="2A4D1247" wp14:editId="6052AAF3">
            <wp:extent cx="2171700" cy="10953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23" w:rsidRDefault="00B27323" w:rsidP="00B27323">
      <w:pPr>
        <w:pStyle w:val="5"/>
      </w:pPr>
      <w:r>
        <w:rPr>
          <w:rFonts w:hint="eastAsia"/>
        </w:rPr>
        <w:t>4.1.</w:t>
      </w:r>
      <w:r w:rsidR="005C334E">
        <w:t>2</w:t>
      </w:r>
      <w:r>
        <w:t xml:space="preserve">  </w:t>
      </w:r>
      <w:r>
        <w:rPr>
          <w:rFonts w:hint="eastAsia"/>
        </w:rPr>
        <w:t>数组的使用</w:t>
      </w:r>
    </w:p>
    <w:p w:rsidR="005C334E" w:rsidRDefault="005C334E" w:rsidP="005C334E">
      <w:r>
        <w:tab/>
      </w:r>
      <w:r>
        <w:rPr>
          <w:rFonts w:hint="eastAsia"/>
        </w:rPr>
        <w:t>注意：数组之间相互赋值，只是数组的标识符的指向改变。</w:t>
      </w:r>
    </w:p>
    <w:p w:rsidR="005C334E" w:rsidRDefault="005C334E" w:rsidP="005C334E">
      <w:r>
        <w:rPr>
          <w:rFonts w:hint="eastAsia"/>
        </w:rPr>
        <w:t>测试代码：</w:t>
      </w:r>
    </w:p>
    <w:p w:rsidR="005C334E" w:rsidRDefault="005C334E" w:rsidP="005C334E">
      <w:pPr>
        <w:pStyle w:val="code"/>
      </w:pPr>
      <w:r>
        <w:t>class xxx{</w:t>
      </w:r>
    </w:p>
    <w:p w:rsidR="005C334E" w:rsidRDefault="005C334E" w:rsidP="005C334E">
      <w:pPr>
        <w:pStyle w:val="code"/>
      </w:pPr>
      <w:r>
        <w:tab/>
        <w:t>public static void main(String[] args){</w:t>
      </w:r>
    </w:p>
    <w:p w:rsidR="005C334E" w:rsidRDefault="005C334E" w:rsidP="005C334E">
      <w:pPr>
        <w:pStyle w:val="code"/>
      </w:pPr>
      <w:r>
        <w:tab/>
      </w:r>
      <w:r>
        <w:tab/>
        <w:t>int[] array01 = new int[]{1,2,3,4,5};</w:t>
      </w:r>
    </w:p>
    <w:p w:rsidR="005C334E" w:rsidRDefault="005C334E" w:rsidP="005C334E">
      <w:pPr>
        <w:pStyle w:val="code"/>
      </w:pPr>
      <w:r>
        <w:lastRenderedPageBreak/>
        <w:tab/>
      </w:r>
      <w:r>
        <w:tab/>
        <w:t>int[] array02 =new int[]{7,8,9};</w:t>
      </w:r>
    </w:p>
    <w:p w:rsidR="005C334E" w:rsidRDefault="005C334E" w:rsidP="005C334E">
      <w:pPr>
        <w:pStyle w:val="code"/>
      </w:pPr>
      <w:r>
        <w:tab/>
      </w:r>
      <w:r>
        <w:tab/>
        <w:t>array01=array02;</w:t>
      </w:r>
    </w:p>
    <w:p w:rsidR="005C334E" w:rsidRDefault="005C334E" w:rsidP="005C334E">
      <w:pPr>
        <w:pStyle w:val="code"/>
      </w:pPr>
      <w:r>
        <w:tab/>
      </w:r>
      <w:r>
        <w:tab/>
        <w:t>System.out.println(array01.length);</w:t>
      </w:r>
    </w:p>
    <w:p w:rsidR="005C334E" w:rsidRDefault="005C334E" w:rsidP="005C334E">
      <w:pPr>
        <w:pStyle w:val="code"/>
      </w:pPr>
      <w:r>
        <w:tab/>
      </w:r>
      <w:r>
        <w:tab/>
        <w:t>for(int i :array01){</w:t>
      </w:r>
    </w:p>
    <w:p w:rsidR="005C334E" w:rsidRDefault="005C334E" w:rsidP="005C334E">
      <w:pPr>
        <w:pStyle w:val="code"/>
      </w:pPr>
      <w:r>
        <w:tab/>
      </w:r>
      <w:r>
        <w:tab/>
      </w:r>
      <w:r>
        <w:tab/>
        <w:t>System.out.println(i);</w:t>
      </w:r>
    </w:p>
    <w:p w:rsidR="005C334E" w:rsidRDefault="005C334E" w:rsidP="005C334E">
      <w:pPr>
        <w:pStyle w:val="code"/>
      </w:pPr>
      <w:r>
        <w:tab/>
      </w:r>
      <w:r>
        <w:tab/>
        <w:t>}</w:t>
      </w:r>
    </w:p>
    <w:p w:rsidR="005C334E" w:rsidRDefault="005C334E" w:rsidP="005C334E">
      <w:pPr>
        <w:pStyle w:val="code"/>
      </w:pPr>
      <w:r>
        <w:tab/>
        <w:t>}</w:t>
      </w:r>
    </w:p>
    <w:p w:rsidR="005C334E" w:rsidRPr="005C334E" w:rsidRDefault="005C334E" w:rsidP="005C334E">
      <w:pPr>
        <w:pStyle w:val="code"/>
      </w:pPr>
      <w:r>
        <w:t>}</w:t>
      </w:r>
    </w:p>
    <w:p w:rsidR="0027363A" w:rsidRDefault="0027363A" w:rsidP="0027363A">
      <w:pPr>
        <w:pStyle w:val="5"/>
      </w:pPr>
      <w:r>
        <w:rPr>
          <w:rFonts w:hint="eastAsia"/>
        </w:rPr>
        <w:t>4.1.</w:t>
      </w:r>
      <w:r w:rsidR="005C334E">
        <w:t>3</w:t>
      </w:r>
      <w:r>
        <w:t xml:space="preserve">  </w:t>
      </w:r>
      <w:r>
        <w:rPr>
          <w:rFonts w:hint="eastAsia"/>
        </w:rPr>
        <w:t>数组在内存中的存放情况</w:t>
      </w:r>
    </w:p>
    <w:p w:rsidR="0027363A" w:rsidRDefault="0027363A" w:rsidP="0027363A">
      <w:pPr>
        <w:pStyle w:val="code"/>
      </w:pPr>
      <w:r w:rsidRPr="0027363A">
        <w:rPr>
          <w:color w:val="0000FF"/>
        </w:rPr>
        <w:t>int[]</w:t>
      </w:r>
      <w:r w:rsidRPr="0027363A">
        <w:t xml:space="preserve"> arr = </w:t>
      </w:r>
      <w:r w:rsidRPr="0027363A">
        <w:rPr>
          <w:color w:val="0000FF"/>
        </w:rPr>
        <w:t>new</w:t>
      </w:r>
      <w:r w:rsidRPr="0027363A">
        <w:t xml:space="preserve"> </w:t>
      </w:r>
      <w:r w:rsidRPr="0027363A">
        <w:rPr>
          <w:color w:val="0000FF"/>
        </w:rPr>
        <w:t>int</w:t>
      </w:r>
      <w:r w:rsidRPr="0027363A">
        <w:t>[3];</w:t>
      </w:r>
    </w:p>
    <w:p w:rsidR="0027363A" w:rsidRPr="0027363A" w:rsidRDefault="0027363A" w:rsidP="0027363A">
      <w:pPr>
        <w:pStyle w:val="code"/>
        <w:ind w:firstLine="720"/>
      </w:pPr>
      <w:r w:rsidRPr="0027363A">
        <w:t>在以上代码中，</w:t>
      </w:r>
      <w:r w:rsidRPr="0027363A">
        <w:t>arr</w:t>
      </w:r>
      <w:r w:rsidRPr="0027363A">
        <w:t>变量存放了数组对象的引用；如果你创建了空间大小为</w:t>
      </w:r>
      <w:r w:rsidRPr="0027363A">
        <w:t>10</w:t>
      </w:r>
      <w:r w:rsidRPr="0027363A">
        <w:t>的整形数组，情况是一样的，一个数组对象所占的空间在堆上被分配，然后返回其引用；</w:t>
      </w:r>
    </w:p>
    <w:p w:rsidR="0027363A" w:rsidRPr="0027363A" w:rsidRDefault="0027363A" w:rsidP="0027363A"/>
    <w:p w:rsidR="0027363A" w:rsidRPr="0027363A" w:rsidRDefault="0027363A" w:rsidP="0027363A">
      <w:pPr>
        <w:pStyle w:val="code"/>
      </w:pPr>
      <w:r>
        <w:rPr>
          <w:noProof/>
        </w:rPr>
        <w:drawing>
          <wp:inline distT="0" distB="0" distL="0" distR="0" wp14:anchorId="4756D7DF" wp14:editId="46642190">
            <wp:extent cx="2533650" cy="10191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23" w:rsidRDefault="00B27323" w:rsidP="00B27323">
      <w:pPr>
        <w:pStyle w:val="4"/>
      </w:pPr>
      <w:r>
        <w:rPr>
          <w:rFonts w:hint="eastAsia"/>
        </w:rPr>
        <w:t>4.2</w:t>
      </w:r>
      <w:r>
        <w:t xml:space="preserve">  </w:t>
      </w:r>
      <w:r>
        <w:rPr>
          <w:rFonts w:hint="eastAsia"/>
        </w:rPr>
        <w:t>数组排序</w:t>
      </w:r>
    </w:p>
    <w:p w:rsidR="00B27323" w:rsidRDefault="00B27323" w:rsidP="00B27323">
      <w:pPr>
        <w:pStyle w:val="5"/>
      </w:pPr>
      <w:r>
        <w:rPr>
          <w:rFonts w:hint="eastAsia"/>
        </w:rPr>
        <w:t>4.2.1</w:t>
      </w:r>
      <w:r>
        <w:t xml:space="preserve">  </w:t>
      </w:r>
      <w:r>
        <w:rPr>
          <w:rFonts w:hint="eastAsia"/>
        </w:rPr>
        <w:t>选择排序法</w:t>
      </w:r>
    </w:p>
    <w:p w:rsidR="005C334E" w:rsidRDefault="005C334E" w:rsidP="005C334E">
      <w:r>
        <w:tab/>
      </w:r>
      <w:r>
        <w:rPr>
          <w:rFonts w:hint="eastAsia"/>
        </w:rPr>
        <w:t>这是最简单的排序，一遍一遍的遍历，每次选出最小的和第一个交换。</w:t>
      </w:r>
    </w:p>
    <w:p w:rsidR="005C334E" w:rsidRDefault="005C334E" w:rsidP="005C334E">
      <w:r>
        <w:tab/>
      </w:r>
      <w:r>
        <w:rPr>
          <w:rFonts w:hint="eastAsia"/>
        </w:rPr>
        <w:t>示意图：</w:t>
      </w:r>
    </w:p>
    <w:p w:rsidR="005C334E" w:rsidRDefault="005C334E" w:rsidP="005C334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71900" cy="33909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34E" w:rsidRDefault="005C334E" w:rsidP="005C334E">
      <w:pPr>
        <w:pStyle w:val="code"/>
      </w:pPr>
      <w:r>
        <w:rPr>
          <w:rFonts w:hint="eastAsia"/>
        </w:rPr>
        <w:t>测试代码</w:t>
      </w:r>
    </w:p>
    <w:p w:rsidR="005969EA" w:rsidRDefault="005969EA" w:rsidP="005969EA">
      <w:pPr>
        <w:pStyle w:val="code"/>
      </w:pPr>
      <w:r>
        <w:t>public static void main(String[] args){</w:t>
      </w:r>
    </w:p>
    <w:p w:rsidR="005969EA" w:rsidRDefault="005969EA" w:rsidP="005969EA">
      <w:pPr>
        <w:pStyle w:val="code"/>
      </w:pPr>
      <w:r>
        <w:tab/>
      </w:r>
      <w:r>
        <w:tab/>
        <w:t>int[] array = {1,23,45,66,2,332,8,5};</w:t>
      </w:r>
    </w:p>
    <w:p w:rsidR="005969EA" w:rsidRDefault="005969EA" w:rsidP="005969EA">
      <w:pPr>
        <w:pStyle w:val="code"/>
      </w:pPr>
      <w:r>
        <w:tab/>
      </w:r>
      <w:r>
        <w:tab/>
        <w:t>int min=0;</w:t>
      </w:r>
    </w:p>
    <w:p w:rsidR="005969EA" w:rsidRDefault="005969EA" w:rsidP="005969EA">
      <w:pPr>
        <w:pStyle w:val="code"/>
      </w:pPr>
      <w:r>
        <w:tab/>
      </w:r>
      <w:r>
        <w:tab/>
        <w:t>int temp=0;</w:t>
      </w:r>
    </w:p>
    <w:p w:rsidR="005969EA" w:rsidRDefault="005969EA" w:rsidP="005969EA">
      <w:pPr>
        <w:pStyle w:val="code"/>
      </w:pPr>
    </w:p>
    <w:p w:rsidR="005969EA" w:rsidRDefault="005969EA" w:rsidP="005969EA">
      <w:pPr>
        <w:pStyle w:val="code"/>
      </w:pPr>
      <w:r>
        <w:tab/>
      </w:r>
      <w:r>
        <w:tab/>
        <w:t>for(int i=0;i&lt;array.length;i++){</w:t>
      </w:r>
    </w:p>
    <w:p w:rsidR="005969EA" w:rsidRDefault="005969EA" w:rsidP="005969EA">
      <w:pPr>
        <w:pStyle w:val="code"/>
      </w:pPr>
      <w:r>
        <w:tab/>
      </w:r>
      <w:r>
        <w:tab/>
      </w:r>
      <w:r>
        <w:tab/>
        <w:t>min = i;</w:t>
      </w:r>
    </w:p>
    <w:p w:rsidR="005969EA" w:rsidRDefault="005969EA" w:rsidP="005969EA">
      <w:pPr>
        <w:pStyle w:val="code"/>
      </w:pPr>
      <w:r>
        <w:lastRenderedPageBreak/>
        <w:tab/>
      </w:r>
      <w:r>
        <w:tab/>
      </w:r>
      <w:r>
        <w:tab/>
        <w:t>for(int j=i+1;j&lt;array.length;j++){</w:t>
      </w:r>
    </w:p>
    <w:p w:rsidR="005969EA" w:rsidRDefault="005969EA" w:rsidP="005969EA">
      <w:pPr>
        <w:pStyle w:val="code"/>
      </w:pPr>
      <w:r>
        <w:tab/>
      </w:r>
      <w:r>
        <w:tab/>
      </w:r>
      <w:r>
        <w:tab/>
      </w:r>
      <w:r>
        <w:tab/>
        <w:t>if(array[min]&gt;array[j]){</w:t>
      </w:r>
    </w:p>
    <w:p w:rsidR="005969EA" w:rsidRDefault="005969EA" w:rsidP="005969EA">
      <w:pPr>
        <w:pStyle w:val="code"/>
      </w:pPr>
      <w:r>
        <w:tab/>
      </w:r>
      <w:r>
        <w:tab/>
      </w:r>
      <w:r>
        <w:tab/>
      </w:r>
      <w:r>
        <w:tab/>
      </w:r>
      <w:r>
        <w:tab/>
        <w:t>min = j;</w:t>
      </w:r>
    </w:p>
    <w:p w:rsidR="005969EA" w:rsidRDefault="005969EA" w:rsidP="005969EA">
      <w:pPr>
        <w:pStyle w:val="code"/>
      </w:pPr>
      <w:r>
        <w:tab/>
      </w:r>
      <w:r>
        <w:tab/>
      </w:r>
      <w:r>
        <w:tab/>
      </w:r>
      <w:r>
        <w:tab/>
        <w:t>}</w:t>
      </w:r>
    </w:p>
    <w:p w:rsidR="005969EA" w:rsidRDefault="005969EA" w:rsidP="005969EA">
      <w:pPr>
        <w:pStyle w:val="code"/>
      </w:pPr>
      <w:r>
        <w:tab/>
      </w:r>
      <w:r>
        <w:tab/>
      </w:r>
      <w:r>
        <w:tab/>
        <w:t>}</w:t>
      </w:r>
    </w:p>
    <w:p w:rsidR="005969EA" w:rsidRDefault="005969EA" w:rsidP="005969EA">
      <w:pPr>
        <w:pStyle w:val="code"/>
      </w:pPr>
      <w:r>
        <w:tab/>
      </w:r>
      <w:r>
        <w:tab/>
      </w:r>
      <w:r>
        <w:tab/>
        <w:t>if(i!=min){</w:t>
      </w:r>
    </w:p>
    <w:p w:rsidR="005969EA" w:rsidRDefault="005969EA" w:rsidP="005969EA">
      <w:pPr>
        <w:pStyle w:val="code"/>
      </w:pPr>
      <w:r>
        <w:tab/>
      </w:r>
      <w:r>
        <w:tab/>
      </w:r>
      <w:r>
        <w:tab/>
      </w:r>
      <w:r>
        <w:tab/>
        <w:t>temp = array[min];</w:t>
      </w:r>
    </w:p>
    <w:p w:rsidR="005969EA" w:rsidRDefault="005969EA" w:rsidP="005969EA">
      <w:pPr>
        <w:pStyle w:val="code"/>
      </w:pPr>
      <w:r>
        <w:tab/>
      </w:r>
      <w:r>
        <w:tab/>
      </w:r>
      <w:r>
        <w:tab/>
      </w:r>
      <w:r>
        <w:tab/>
        <w:t>array[min]=array[i];</w:t>
      </w:r>
    </w:p>
    <w:p w:rsidR="005969EA" w:rsidRDefault="005969EA" w:rsidP="005969EA">
      <w:pPr>
        <w:pStyle w:val="code"/>
      </w:pPr>
      <w:r>
        <w:tab/>
      </w:r>
      <w:r>
        <w:tab/>
      </w:r>
      <w:r>
        <w:tab/>
      </w:r>
      <w:r>
        <w:tab/>
        <w:t>array[i]=temp;</w:t>
      </w:r>
    </w:p>
    <w:p w:rsidR="005969EA" w:rsidRDefault="005969EA" w:rsidP="005969EA">
      <w:pPr>
        <w:pStyle w:val="code"/>
      </w:pPr>
      <w:r>
        <w:tab/>
      </w:r>
      <w:r>
        <w:tab/>
      </w:r>
      <w:r>
        <w:tab/>
        <w:t>}</w:t>
      </w:r>
    </w:p>
    <w:p w:rsidR="005969EA" w:rsidRDefault="005969EA" w:rsidP="005969EA">
      <w:pPr>
        <w:pStyle w:val="code"/>
      </w:pPr>
      <w:r>
        <w:tab/>
      </w:r>
      <w:r>
        <w:tab/>
        <w:t>}</w:t>
      </w:r>
    </w:p>
    <w:p w:rsidR="005969EA" w:rsidRDefault="005969EA" w:rsidP="005969EA">
      <w:pPr>
        <w:pStyle w:val="code"/>
      </w:pPr>
      <w:r>
        <w:tab/>
        <w:t>}</w:t>
      </w:r>
    </w:p>
    <w:p w:rsidR="005969EA" w:rsidRDefault="005969EA" w:rsidP="005C334E">
      <w:pPr>
        <w:pStyle w:val="code"/>
      </w:pPr>
    </w:p>
    <w:p w:rsidR="005C334E" w:rsidRPr="005C334E" w:rsidRDefault="005C334E" w:rsidP="005C334E">
      <w:pPr>
        <w:pStyle w:val="code"/>
      </w:pPr>
      <w:r>
        <w:rPr>
          <w:noProof/>
        </w:rPr>
        <w:drawing>
          <wp:inline distT="0" distB="0" distL="0" distR="0" wp14:anchorId="5CEDC90F" wp14:editId="6BF07361">
            <wp:extent cx="2428875" cy="7524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23" w:rsidRDefault="00B27323" w:rsidP="00B27323">
      <w:pPr>
        <w:pStyle w:val="5"/>
      </w:pPr>
      <w:r>
        <w:rPr>
          <w:rFonts w:hint="eastAsia"/>
        </w:rPr>
        <w:t>4.2.2</w:t>
      </w:r>
      <w:r>
        <w:t xml:space="preserve">  </w:t>
      </w:r>
      <w:r>
        <w:rPr>
          <w:rFonts w:hint="eastAsia"/>
        </w:rPr>
        <w:t>冒泡排序法</w:t>
      </w:r>
    </w:p>
    <w:p w:rsidR="005C334E" w:rsidRDefault="005C334E" w:rsidP="005C334E">
      <w:r>
        <w:tab/>
      </w:r>
      <w:r>
        <w:rPr>
          <w:rFonts w:hint="eastAsia"/>
        </w:rPr>
        <w:t>冒泡排序法，是两两比较并相互交换。</w:t>
      </w:r>
    </w:p>
    <w:p w:rsidR="005C334E" w:rsidRDefault="005C334E" w:rsidP="005C334E">
      <w:r>
        <w:tab/>
      </w:r>
      <w:r>
        <w:rPr>
          <w:rFonts w:hint="eastAsia"/>
        </w:rPr>
        <w:t>示意图：</w:t>
      </w:r>
    </w:p>
    <w:p w:rsidR="005C334E" w:rsidRDefault="005C334E" w:rsidP="005C334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924175" cy="29908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25F" w:rsidRDefault="005A425F" w:rsidP="005A425F">
      <w:pPr>
        <w:pStyle w:val="code"/>
      </w:pPr>
      <w:r w:rsidRPr="005A425F">
        <w:rPr>
          <w:rFonts w:hint="eastAsia"/>
        </w:rPr>
        <w:tab/>
      </w:r>
      <w:r>
        <w:rPr>
          <w:rFonts w:hint="eastAsia"/>
        </w:rPr>
        <w:t>测试代码：</w:t>
      </w:r>
    </w:p>
    <w:p w:rsidR="005A425F" w:rsidRPr="005A425F" w:rsidRDefault="005A425F" w:rsidP="005A425F">
      <w:pPr>
        <w:pStyle w:val="code"/>
        <w:ind w:firstLine="720"/>
      </w:pPr>
      <w:r w:rsidRPr="005A425F">
        <w:rPr>
          <w:rFonts w:hint="eastAsia"/>
        </w:rPr>
        <w:t>for(int i=0;i&lt;array.length-1;i++){//</w:t>
      </w:r>
      <w:r w:rsidRPr="005A425F">
        <w:rPr>
          <w:rFonts w:hint="eastAsia"/>
        </w:rPr>
        <w:t>循环次数</w:t>
      </w:r>
    </w:p>
    <w:p w:rsidR="005A425F" w:rsidRPr="005A425F" w:rsidRDefault="005A425F" w:rsidP="005A425F">
      <w:pPr>
        <w:pStyle w:val="code"/>
      </w:pPr>
      <w:r w:rsidRPr="005A425F">
        <w:tab/>
      </w:r>
      <w:r w:rsidRPr="005A425F">
        <w:tab/>
      </w:r>
      <w:r w:rsidRPr="005A425F">
        <w:tab/>
        <w:t>for(int j=0;j&lt;array.length-i-1;j++){</w:t>
      </w:r>
    </w:p>
    <w:p w:rsidR="005A425F" w:rsidRPr="005A425F" w:rsidRDefault="005A425F" w:rsidP="005A425F">
      <w:pPr>
        <w:pStyle w:val="code"/>
      </w:pPr>
      <w:r w:rsidRPr="005A425F">
        <w:tab/>
      </w:r>
      <w:r w:rsidRPr="005A425F">
        <w:tab/>
      </w:r>
      <w:r w:rsidRPr="005A425F">
        <w:tab/>
      </w:r>
      <w:r w:rsidRPr="005A425F">
        <w:tab/>
        <w:t>if(array[j]&gt;array[j+1]){</w:t>
      </w:r>
    </w:p>
    <w:p w:rsidR="005A425F" w:rsidRPr="005A425F" w:rsidRDefault="005A425F" w:rsidP="005A425F">
      <w:pPr>
        <w:pStyle w:val="code"/>
      </w:pPr>
      <w:r w:rsidRPr="005A425F">
        <w:tab/>
      </w:r>
      <w:r w:rsidRPr="005A425F">
        <w:tab/>
      </w:r>
      <w:r w:rsidRPr="005A425F">
        <w:tab/>
      </w:r>
      <w:r w:rsidRPr="005A425F">
        <w:tab/>
      </w:r>
      <w:r w:rsidRPr="005A425F">
        <w:tab/>
        <w:t>temp=array[j];</w:t>
      </w:r>
    </w:p>
    <w:p w:rsidR="005A425F" w:rsidRPr="005A425F" w:rsidRDefault="005A425F" w:rsidP="005A425F">
      <w:pPr>
        <w:pStyle w:val="code"/>
      </w:pPr>
      <w:r w:rsidRPr="005A425F">
        <w:tab/>
      </w:r>
      <w:r w:rsidRPr="005A425F">
        <w:tab/>
      </w:r>
      <w:r w:rsidRPr="005A425F">
        <w:tab/>
      </w:r>
      <w:r w:rsidRPr="005A425F">
        <w:tab/>
      </w:r>
      <w:r w:rsidRPr="005A425F">
        <w:tab/>
        <w:t>array[j]=array[j+1];</w:t>
      </w:r>
    </w:p>
    <w:p w:rsidR="005A425F" w:rsidRPr="005A425F" w:rsidRDefault="005A425F" w:rsidP="005A425F">
      <w:pPr>
        <w:pStyle w:val="code"/>
      </w:pPr>
      <w:r w:rsidRPr="005A425F">
        <w:tab/>
      </w:r>
      <w:r w:rsidRPr="005A425F">
        <w:tab/>
      </w:r>
      <w:r w:rsidRPr="005A425F">
        <w:tab/>
      </w:r>
      <w:r w:rsidRPr="005A425F">
        <w:tab/>
      </w:r>
      <w:r w:rsidRPr="005A425F">
        <w:tab/>
        <w:t>array[j+1]=temp;</w:t>
      </w:r>
    </w:p>
    <w:p w:rsidR="005A425F" w:rsidRPr="005A425F" w:rsidRDefault="005A425F" w:rsidP="005A425F">
      <w:pPr>
        <w:pStyle w:val="code"/>
      </w:pPr>
      <w:r w:rsidRPr="005A425F">
        <w:tab/>
      </w:r>
      <w:r w:rsidRPr="005A425F">
        <w:tab/>
      </w:r>
      <w:r w:rsidRPr="005A425F">
        <w:tab/>
      </w:r>
      <w:r w:rsidRPr="005A425F">
        <w:tab/>
        <w:t>}</w:t>
      </w:r>
    </w:p>
    <w:p w:rsidR="005A425F" w:rsidRPr="005A425F" w:rsidRDefault="005A425F" w:rsidP="005A425F">
      <w:pPr>
        <w:pStyle w:val="code"/>
      </w:pPr>
      <w:r w:rsidRPr="005A425F">
        <w:tab/>
      </w:r>
      <w:r w:rsidRPr="005A425F">
        <w:tab/>
      </w:r>
      <w:r w:rsidRPr="005A425F">
        <w:tab/>
        <w:t>}</w:t>
      </w:r>
    </w:p>
    <w:p w:rsidR="005C334E" w:rsidRPr="005C334E" w:rsidRDefault="005A425F" w:rsidP="005A425F">
      <w:pPr>
        <w:pStyle w:val="code"/>
      </w:pPr>
      <w:r w:rsidRPr="005A425F">
        <w:tab/>
      </w:r>
      <w:r w:rsidRPr="005A425F">
        <w:tab/>
        <w:t>}</w:t>
      </w:r>
    </w:p>
    <w:p w:rsidR="00B27323" w:rsidRDefault="00B27323" w:rsidP="00B27323">
      <w:pPr>
        <w:pStyle w:val="4"/>
      </w:pPr>
      <w:r>
        <w:rPr>
          <w:rFonts w:hint="eastAsia"/>
        </w:rPr>
        <w:t>4.3</w:t>
      </w:r>
      <w:r>
        <w:t xml:space="preserve">  </w:t>
      </w:r>
      <w:r>
        <w:rPr>
          <w:rFonts w:hint="eastAsia"/>
        </w:rPr>
        <w:t>多维数组</w:t>
      </w:r>
    </w:p>
    <w:p w:rsidR="0027363A" w:rsidRDefault="0027363A" w:rsidP="0027363A">
      <w:pPr>
        <w:pStyle w:val="5"/>
      </w:pPr>
      <w:r>
        <w:rPr>
          <w:rFonts w:hint="eastAsia"/>
        </w:rPr>
        <w:t>4.3.1</w:t>
      </w:r>
      <w:r>
        <w:t xml:space="preserve">  </w:t>
      </w:r>
      <w:r>
        <w:rPr>
          <w:rFonts w:hint="eastAsia"/>
        </w:rPr>
        <w:t>创建多维数组</w:t>
      </w:r>
    </w:p>
    <w:p w:rsidR="005A425F" w:rsidRDefault="005A425F" w:rsidP="005A425F">
      <w:pPr>
        <w:pStyle w:val="code"/>
      </w:pPr>
      <w:r>
        <w:tab/>
      </w:r>
      <w:r>
        <w:tab/>
        <w:t>int[][] two{</w:t>
      </w:r>
    </w:p>
    <w:p w:rsidR="005A425F" w:rsidRDefault="005A425F" w:rsidP="005A425F">
      <w:pPr>
        <w:pStyle w:val="code"/>
      </w:pPr>
      <w:r>
        <w:tab/>
      </w:r>
      <w:r>
        <w:tab/>
      </w:r>
      <w:r>
        <w:tab/>
        <w:t>{1,2,3,4,5},</w:t>
      </w:r>
    </w:p>
    <w:p w:rsidR="005A425F" w:rsidRDefault="005A425F" w:rsidP="005A425F">
      <w:pPr>
        <w:pStyle w:val="code"/>
      </w:pPr>
      <w:r>
        <w:lastRenderedPageBreak/>
        <w:tab/>
      </w:r>
      <w:r>
        <w:tab/>
      </w:r>
      <w:r>
        <w:tab/>
        <w:t>{2,3,4,5,6},</w:t>
      </w:r>
    </w:p>
    <w:p w:rsidR="005A425F" w:rsidRDefault="005A425F" w:rsidP="005A425F">
      <w:pPr>
        <w:pStyle w:val="code"/>
      </w:pPr>
      <w:r>
        <w:tab/>
      </w:r>
      <w:r>
        <w:tab/>
      </w:r>
      <w:r>
        <w:tab/>
        <w:t>{3,4,5,6,7},</w:t>
      </w:r>
    </w:p>
    <w:p w:rsidR="005A425F" w:rsidRDefault="005A425F" w:rsidP="005A425F">
      <w:pPr>
        <w:pStyle w:val="code"/>
      </w:pPr>
      <w:r>
        <w:tab/>
      </w:r>
      <w:r>
        <w:tab/>
      </w:r>
      <w:r>
        <w:tab/>
        <w:t>{4,5,6,7,8},</w:t>
      </w:r>
    </w:p>
    <w:p w:rsidR="005A425F" w:rsidRDefault="005A425F" w:rsidP="005A425F">
      <w:pPr>
        <w:pStyle w:val="code"/>
      </w:pPr>
      <w:r>
        <w:tab/>
      </w:r>
      <w:r>
        <w:tab/>
      </w:r>
      <w:r>
        <w:tab/>
        <w:t>{5,6,7,8,9}</w:t>
      </w:r>
    </w:p>
    <w:p w:rsidR="005A425F" w:rsidRPr="005A425F" w:rsidRDefault="005A425F" w:rsidP="005A425F">
      <w:pPr>
        <w:pStyle w:val="code"/>
      </w:pPr>
      <w:r>
        <w:tab/>
      </w:r>
      <w:r>
        <w:tab/>
        <w:t>};</w:t>
      </w:r>
    </w:p>
    <w:p w:rsidR="0027363A" w:rsidRDefault="0027363A" w:rsidP="0027363A">
      <w:pPr>
        <w:pStyle w:val="5"/>
      </w:pPr>
      <w:r>
        <w:rPr>
          <w:rFonts w:hint="eastAsia"/>
        </w:rPr>
        <w:t>4</w:t>
      </w:r>
      <w:r w:rsidR="00FD3869">
        <w:rPr>
          <w:rFonts w:hint="eastAsia"/>
        </w:rPr>
        <w:t>.3.</w:t>
      </w:r>
      <w:r w:rsidR="00FD3869">
        <w:t>2</w:t>
      </w:r>
      <w:r>
        <w:t xml:space="preserve">  </w:t>
      </w:r>
      <w:r>
        <w:rPr>
          <w:rFonts w:hint="eastAsia"/>
        </w:rPr>
        <w:t>多维数组的使用</w:t>
      </w:r>
    </w:p>
    <w:p w:rsidR="0027363A" w:rsidRDefault="00FD3869" w:rsidP="0027363A">
      <w:pPr>
        <w:pStyle w:val="5"/>
      </w:pPr>
      <w:r>
        <w:rPr>
          <w:rFonts w:hint="eastAsia"/>
        </w:rPr>
        <w:t>4.3.</w:t>
      </w:r>
      <w:r>
        <w:t>3</w:t>
      </w:r>
      <w:r w:rsidR="0027363A">
        <w:t xml:space="preserve">  </w:t>
      </w:r>
      <w:r w:rsidR="0027363A">
        <w:rPr>
          <w:rFonts w:hint="eastAsia"/>
        </w:rPr>
        <w:t>多维数组在内存中的存放情况</w:t>
      </w:r>
    </w:p>
    <w:p w:rsidR="0027363A" w:rsidRPr="0027363A" w:rsidRDefault="0027363A" w:rsidP="0027363A">
      <w:pPr>
        <w:pStyle w:val="code"/>
      </w:pPr>
      <w:r w:rsidRPr="0027363A">
        <w:rPr>
          <w:color w:val="0000FF"/>
        </w:rPr>
        <w:t>int</w:t>
      </w:r>
      <w:r w:rsidRPr="0027363A">
        <w:t xml:space="preserve">[ ][ ] arr = </w:t>
      </w:r>
      <w:r w:rsidRPr="0027363A">
        <w:rPr>
          <w:color w:val="0000FF"/>
        </w:rPr>
        <w:t>new</w:t>
      </w:r>
      <w:r w:rsidRPr="0027363A">
        <w:t xml:space="preserve"> </w:t>
      </w:r>
      <w:r w:rsidRPr="0027363A">
        <w:rPr>
          <w:color w:val="0000FF"/>
        </w:rPr>
        <w:t>int</w:t>
      </w:r>
      <w:r w:rsidRPr="0027363A">
        <w:t>[3][ ];</w:t>
      </w:r>
    </w:p>
    <w:p w:rsidR="0027363A" w:rsidRPr="0027363A" w:rsidRDefault="0027363A" w:rsidP="0027363A">
      <w:pPr>
        <w:pStyle w:val="code"/>
      </w:pPr>
      <w:r w:rsidRPr="0027363A">
        <w:t xml:space="preserve">arr[0] = </w:t>
      </w:r>
      <w:r w:rsidRPr="0027363A">
        <w:rPr>
          <w:color w:val="0000FF"/>
        </w:rPr>
        <w:t>new</w:t>
      </w:r>
      <w:r w:rsidRPr="0027363A">
        <w:t xml:space="preserve"> </w:t>
      </w:r>
      <w:r w:rsidRPr="0027363A">
        <w:rPr>
          <w:color w:val="0000FF"/>
        </w:rPr>
        <w:t>int</w:t>
      </w:r>
      <w:r w:rsidRPr="0027363A">
        <w:t>[3];</w:t>
      </w:r>
    </w:p>
    <w:p w:rsidR="0027363A" w:rsidRPr="0027363A" w:rsidRDefault="0027363A" w:rsidP="0027363A">
      <w:pPr>
        <w:pStyle w:val="code"/>
      </w:pPr>
      <w:r w:rsidRPr="0027363A">
        <w:t xml:space="preserve">arr[1] = </w:t>
      </w:r>
      <w:r w:rsidRPr="0027363A">
        <w:rPr>
          <w:color w:val="0000FF"/>
        </w:rPr>
        <w:t>new</w:t>
      </w:r>
      <w:r w:rsidRPr="0027363A">
        <w:t xml:space="preserve"> </w:t>
      </w:r>
      <w:r w:rsidRPr="0027363A">
        <w:rPr>
          <w:color w:val="0000FF"/>
        </w:rPr>
        <w:t>int</w:t>
      </w:r>
      <w:r w:rsidRPr="0027363A">
        <w:t>[5];</w:t>
      </w:r>
    </w:p>
    <w:p w:rsidR="0027363A" w:rsidRDefault="0027363A" w:rsidP="0027363A">
      <w:pPr>
        <w:pStyle w:val="code"/>
      </w:pPr>
      <w:r w:rsidRPr="0027363A">
        <w:t xml:space="preserve">arr[2] = </w:t>
      </w:r>
      <w:r w:rsidRPr="0027363A">
        <w:rPr>
          <w:color w:val="0000FF"/>
        </w:rPr>
        <w:t>new</w:t>
      </w:r>
      <w:r w:rsidRPr="0027363A">
        <w:t xml:space="preserve"> </w:t>
      </w:r>
      <w:r w:rsidRPr="0027363A">
        <w:rPr>
          <w:color w:val="0000FF"/>
        </w:rPr>
        <w:t>int</w:t>
      </w:r>
      <w:r w:rsidRPr="0027363A">
        <w:t>[4];</w:t>
      </w:r>
    </w:p>
    <w:p w:rsidR="0027363A" w:rsidRPr="0027363A" w:rsidRDefault="0027363A" w:rsidP="0027363A">
      <w:pPr>
        <w:pStyle w:val="code"/>
        <w:jc w:val="center"/>
      </w:pPr>
      <w:r>
        <w:rPr>
          <w:noProof/>
        </w:rPr>
        <w:drawing>
          <wp:inline distT="0" distB="0" distL="0" distR="0" wp14:anchorId="6EF1194C" wp14:editId="4902BC1F">
            <wp:extent cx="4352925" cy="27717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63A" w:rsidRPr="0027363A" w:rsidRDefault="0027363A" w:rsidP="0027363A"/>
    <w:p w:rsidR="00B27323" w:rsidRDefault="00B27323" w:rsidP="00B27323">
      <w:pPr>
        <w:pStyle w:val="4"/>
      </w:pPr>
      <w:r>
        <w:rPr>
          <w:rFonts w:hint="eastAsia"/>
        </w:rPr>
        <w:t>4.4</w:t>
      </w:r>
      <w:r>
        <w:t xml:space="preserve">  </w:t>
      </w:r>
      <w:r>
        <w:rPr>
          <w:rFonts w:hint="eastAsia"/>
        </w:rPr>
        <w:t>习题</w:t>
      </w:r>
    </w:p>
    <w:p w:rsidR="00B27323" w:rsidRDefault="00B27323" w:rsidP="00B27323">
      <w:r>
        <w:tab/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声明一个数组，将该数组中存在的重复元素去除，并重新进行排序。</w:t>
      </w:r>
    </w:p>
    <w:p w:rsidR="00B27323" w:rsidRDefault="00B27323" w:rsidP="00B27323">
      <w:r>
        <w:tab/>
      </w:r>
      <w:r>
        <w:tab/>
      </w:r>
      <w:r>
        <w:rPr>
          <w:rFonts w:hint="eastAsia"/>
        </w:rPr>
        <w:t>（使用冒泡排序和选择排序）</w:t>
      </w:r>
    </w:p>
    <w:p w:rsidR="00B27323" w:rsidRDefault="00B27323" w:rsidP="00B27323">
      <w:r>
        <w:tab/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定义一个双精度的数组，并求其最大值，最小值，平均值以及总和</w:t>
      </w:r>
    </w:p>
    <w:p w:rsidR="00B27323" w:rsidRPr="00B27323" w:rsidRDefault="00B27323" w:rsidP="00B27323">
      <w:r>
        <w:tab/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将一个整型数组的索引为偶数的元素变为原来的两倍</w:t>
      </w:r>
    </w:p>
    <w:p w:rsidR="006C3176" w:rsidRDefault="006C3176" w:rsidP="006C3176">
      <w:pPr>
        <w:pStyle w:val="3"/>
        <w:numPr>
          <w:ilvl w:val="0"/>
          <w:numId w:val="33"/>
        </w:numPr>
      </w:pPr>
      <w:r>
        <w:rPr>
          <w:rFonts w:hint="eastAsia"/>
        </w:rPr>
        <w:t>字符串</w:t>
      </w:r>
    </w:p>
    <w:p w:rsidR="006C3176" w:rsidRDefault="006C3176" w:rsidP="006C3176">
      <w:pPr>
        <w:pStyle w:val="3"/>
        <w:numPr>
          <w:ilvl w:val="0"/>
          <w:numId w:val="33"/>
        </w:numPr>
      </w:pPr>
      <w:r>
        <w:rPr>
          <w:rFonts w:hint="eastAsia"/>
        </w:rPr>
        <w:t>面向对象程序设计</w:t>
      </w:r>
    </w:p>
    <w:p w:rsidR="006C3176" w:rsidRDefault="006C3176" w:rsidP="006C3176">
      <w:pPr>
        <w:pStyle w:val="3"/>
        <w:numPr>
          <w:ilvl w:val="0"/>
          <w:numId w:val="33"/>
        </w:numPr>
      </w:pPr>
      <w:r>
        <w:rPr>
          <w:rFonts w:hint="eastAsia"/>
        </w:rPr>
        <w:t>继承</w:t>
      </w:r>
    </w:p>
    <w:p w:rsidR="006C3176" w:rsidRDefault="006C3176" w:rsidP="006C3176">
      <w:pPr>
        <w:pStyle w:val="3"/>
        <w:numPr>
          <w:ilvl w:val="0"/>
          <w:numId w:val="33"/>
        </w:numPr>
      </w:pPr>
      <w:r>
        <w:rPr>
          <w:rFonts w:hint="eastAsia"/>
        </w:rPr>
        <w:t>多态</w:t>
      </w:r>
    </w:p>
    <w:p w:rsidR="006C3176" w:rsidRDefault="006C3176" w:rsidP="006C3176">
      <w:pPr>
        <w:pStyle w:val="3"/>
        <w:numPr>
          <w:ilvl w:val="0"/>
          <w:numId w:val="33"/>
        </w:numPr>
      </w:pPr>
      <w:r>
        <w:rPr>
          <w:rFonts w:hint="eastAsia"/>
        </w:rPr>
        <w:t>接口</w:t>
      </w:r>
    </w:p>
    <w:p w:rsidR="006C3176" w:rsidRDefault="006C3176" w:rsidP="006C3176">
      <w:pPr>
        <w:pStyle w:val="3"/>
        <w:numPr>
          <w:ilvl w:val="0"/>
          <w:numId w:val="33"/>
        </w:numPr>
      </w:pPr>
      <w:r>
        <w:rPr>
          <w:rFonts w:hint="eastAsia"/>
        </w:rPr>
        <w:t>异常处理</w:t>
      </w:r>
    </w:p>
    <w:p w:rsidR="006C3176" w:rsidRDefault="006C3176" w:rsidP="006C3176">
      <w:pPr>
        <w:pStyle w:val="3"/>
      </w:pPr>
      <w:r>
        <w:rPr>
          <w:rFonts w:hint="eastAsia"/>
        </w:rPr>
        <w:t>第十一章</w:t>
      </w:r>
      <w:r>
        <w:rPr>
          <w:rFonts w:hint="eastAsia"/>
        </w:rPr>
        <w:t xml:space="preserve">  </w:t>
      </w:r>
      <w:r>
        <w:rPr>
          <w:rFonts w:hint="eastAsia"/>
        </w:rPr>
        <w:t>常用类</w:t>
      </w:r>
    </w:p>
    <w:p w:rsidR="006C3176" w:rsidRPr="006C3176" w:rsidRDefault="006C3176" w:rsidP="006C3176">
      <w:pPr>
        <w:pStyle w:val="3"/>
      </w:pPr>
      <w:r>
        <w:rPr>
          <w:rFonts w:hint="eastAsia"/>
        </w:rPr>
        <w:t>第十二章</w:t>
      </w:r>
      <w:r>
        <w:rPr>
          <w:rFonts w:hint="eastAsia"/>
        </w:rPr>
        <w:t xml:space="preserve">  </w:t>
      </w:r>
      <w:r>
        <w:rPr>
          <w:rFonts w:hint="eastAsia"/>
        </w:rPr>
        <w:t>容器</w:t>
      </w:r>
    </w:p>
    <w:sectPr w:rsidR="006C3176" w:rsidRPr="006C3176" w:rsidSect="00B51E03">
      <w:footerReference w:type="default" r:id="rId53"/>
      <w:pgSz w:w="11906" w:h="16838" w:code="9"/>
      <w:pgMar w:top="720" w:right="1304" w:bottom="1797" w:left="1304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1992" w:rsidRDefault="00B71992">
      <w:r>
        <w:separator/>
      </w:r>
    </w:p>
    <w:p w:rsidR="00B71992" w:rsidRDefault="00B71992"/>
  </w:endnote>
  <w:endnote w:type="continuationSeparator" w:id="0">
    <w:p w:rsidR="00B71992" w:rsidRDefault="00B71992">
      <w:r>
        <w:continuationSeparator/>
      </w:r>
    </w:p>
    <w:p w:rsidR="00B71992" w:rsidRDefault="00B719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75AB5" w:rsidRDefault="00675AB5">
        <w:pPr>
          <w:pStyle w:val="a8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 w:rsidR="00D56D92">
          <w:rPr>
            <w:noProof/>
            <w:lang w:val="zh-CN" w:bidi="zh-CN"/>
          </w:rPr>
          <w:t>20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1992" w:rsidRDefault="00B71992">
      <w:r>
        <w:separator/>
      </w:r>
    </w:p>
    <w:p w:rsidR="00B71992" w:rsidRDefault="00B71992"/>
  </w:footnote>
  <w:footnote w:type="continuationSeparator" w:id="0">
    <w:p w:rsidR="00B71992" w:rsidRDefault="00B71992">
      <w:r>
        <w:continuationSeparator/>
      </w:r>
    </w:p>
    <w:p w:rsidR="00B71992" w:rsidRDefault="00B7199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1"/>
    <w:multiLevelType w:val="singleLevel"/>
    <w:tmpl w:val="0DA83ED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0753018"/>
    <w:multiLevelType w:val="hybridMultilevel"/>
    <w:tmpl w:val="A76EB624"/>
    <w:lvl w:ilvl="0" w:tplc="32A8E200">
      <w:start w:val="1"/>
      <w:numFmt w:val="japaneseCounting"/>
      <w:lvlText w:val="第%1章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1C63CEB"/>
    <w:multiLevelType w:val="hybridMultilevel"/>
    <w:tmpl w:val="B0F8B9EE"/>
    <w:lvl w:ilvl="0" w:tplc="4460707C">
      <w:start w:val="2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765FE1"/>
    <w:multiLevelType w:val="hybridMultilevel"/>
    <w:tmpl w:val="3F0644CE"/>
    <w:lvl w:ilvl="0" w:tplc="DFC2BE04">
      <w:start w:val="1"/>
      <w:numFmt w:val="japaneseCounting"/>
      <w:lvlText w:val="第%1节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8B328D"/>
    <w:multiLevelType w:val="multilevel"/>
    <w:tmpl w:val="2A36A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695F86"/>
    <w:multiLevelType w:val="hybridMultilevel"/>
    <w:tmpl w:val="DFF09F9A"/>
    <w:lvl w:ilvl="0" w:tplc="091CC8F0">
      <w:start w:val="1"/>
      <w:numFmt w:val="decimal"/>
      <w:pStyle w:val="a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1D6E41"/>
    <w:multiLevelType w:val="hybridMultilevel"/>
    <w:tmpl w:val="A5DC5598"/>
    <w:lvl w:ilvl="0" w:tplc="BAFCF146">
      <w:start w:val="1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7A265A9"/>
    <w:multiLevelType w:val="hybridMultilevel"/>
    <w:tmpl w:val="114CECE6"/>
    <w:lvl w:ilvl="0" w:tplc="54DCF9CE">
      <w:start w:val="22"/>
      <w:numFmt w:val="bullet"/>
      <w:lvlText w:val="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7C33AAD"/>
    <w:multiLevelType w:val="multilevel"/>
    <w:tmpl w:val="9C9A63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9353122"/>
    <w:multiLevelType w:val="hybridMultilevel"/>
    <w:tmpl w:val="6CB85ECE"/>
    <w:lvl w:ilvl="0" w:tplc="89E24BBA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ED75FFA"/>
    <w:multiLevelType w:val="hybridMultilevel"/>
    <w:tmpl w:val="AE906390"/>
    <w:lvl w:ilvl="0" w:tplc="912237A2">
      <w:start w:val="1"/>
      <w:numFmt w:val="japaneseCounting"/>
      <w:lvlText w:val="第%1章"/>
      <w:lvlJc w:val="left"/>
      <w:pPr>
        <w:ind w:left="1110" w:hanging="11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0906CDF"/>
    <w:multiLevelType w:val="hybridMultilevel"/>
    <w:tmpl w:val="9E244A1C"/>
    <w:lvl w:ilvl="0" w:tplc="A78AD9E8">
      <w:start w:val="1"/>
      <w:numFmt w:val="bullet"/>
      <w:pStyle w:val="a0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5D78D1"/>
    <w:multiLevelType w:val="multilevel"/>
    <w:tmpl w:val="9DC288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32A774A5"/>
    <w:multiLevelType w:val="hybridMultilevel"/>
    <w:tmpl w:val="4C12A27A"/>
    <w:lvl w:ilvl="0" w:tplc="A52036B0">
      <w:start w:val="22"/>
      <w:numFmt w:val="bullet"/>
      <w:lvlText w:val="*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6701252"/>
    <w:multiLevelType w:val="hybridMultilevel"/>
    <w:tmpl w:val="DC52BE22"/>
    <w:lvl w:ilvl="0" w:tplc="6C569BAE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AEA72D0"/>
    <w:multiLevelType w:val="hybridMultilevel"/>
    <w:tmpl w:val="CF10194A"/>
    <w:lvl w:ilvl="0" w:tplc="C49AEA94">
      <w:start w:val="1"/>
      <w:numFmt w:val="bullet"/>
      <w:lvlText w:val=""/>
      <w:lvlJc w:val="left"/>
      <w:pPr>
        <w:ind w:left="72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8" w15:restartNumberingAfterBreak="0">
    <w:nsid w:val="3CB073A5"/>
    <w:multiLevelType w:val="hybridMultilevel"/>
    <w:tmpl w:val="05305512"/>
    <w:lvl w:ilvl="0" w:tplc="DBF6243C">
      <w:start w:val="22"/>
      <w:numFmt w:val="bullet"/>
      <w:lvlText w:val="-"/>
      <w:lvlJc w:val="left"/>
      <w:pPr>
        <w:ind w:left="360" w:hanging="360"/>
      </w:pPr>
      <w:rPr>
        <w:rFonts w:ascii="Calibri" w:eastAsia="Microsoft YaHei UI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5202D17"/>
    <w:multiLevelType w:val="multilevel"/>
    <w:tmpl w:val="F86626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8EE0838"/>
    <w:multiLevelType w:val="multilevel"/>
    <w:tmpl w:val="174C3F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C4B147C"/>
    <w:multiLevelType w:val="hybridMultilevel"/>
    <w:tmpl w:val="FC48DF74"/>
    <w:lvl w:ilvl="0" w:tplc="36188172">
      <w:start w:val="1"/>
      <w:numFmt w:val="decimal"/>
      <w:lvlText w:val="%1    "/>
      <w:lvlJc w:val="left"/>
      <w:pPr>
        <w:ind w:left="420" w:hanging="420"/>
      </w:pPr>
      <w:rPr>
        <w:rFonts w:hint="eastAsia"/>
        <w:color w:val="276D5B" w:themeColor="accent3" w:themeShade="8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3B63DF8"/>
    <w:multiLevelType w:val="hybridMultilevel"/>
    <w:tmpl w:val="A5542CA4"/>
    <w:lvl w:ilvl="0" w:tplc="520C0A0A">
      <w:start w:val="1"/>
      <w:numFmt w:val="japaneseCounting"/>
      <w:lvlText w:val="第%1章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74827EC"/>
    <w:multiLevelType w:val="hybridMultilevel"/>
    <w:tmpl w:val="07824FBE"/>
    <w:lvl w:ilvl="0" w:tplc="714A7EC6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8D11E09"/>
    <w:multiLevelType w:val="multilevel"/>
    <w:tmpl w:val="D30C04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F662941"/>
    <w:multiLevelType w:val="multilevel"/>
    <w:tmpl w:val="B0484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D7100D"/>
    <w:multiLevelType w:val="hybridMultilevel"/>
    <w:tmpl w:val="34AE7B62"/>
    <w:lvl w:ilvl="0" w:tplc="B3820DF0">
      <w:start w:val="6"/>
      <w:numFmt w:val="bullet"/>
      <w:lvlText w:val="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3354185"/>
    <w:multiLevelType w:val="hybridMultilevel"/>
    <w:tmpl w:val="2E386FCA"/>
    <w:lvl w:ilvl="0" w:tplc="B43CFACC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50D6178"/>
    <w:multiLevelType w:val="hybridMultilevel"/>
    <w:tmpl w:val="AB4AC5C8"/>
    <w:lvl w:ilvl="0" w:tplc="37400784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8AB4355"/>
    <w:multiLevelType w:val="hybridMultilevel"/>
    <w:tmpl w:val="0B203272"/>
    <w:lvl w:ilvl="0" w:tplc="CE0E85FE">
      <w:start w:val="1"/>
      <w:numFmt w:val="decimal"/>
      <w:pStyle w:val="a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5B4DB7"/>
    <w:multiLevelType w:val="hybridMultilevel"/>
    <w:tmpl w:val="0CDA4936"/>
    <w:lvl w:ilvl="0" w:tplc="DCCAB742">
      <w:start w:val="6"/>
      <w:numFmt w:val="low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1286939"/>
    <w:multiLevelType w:val="hybridMultilevel"/>
    <w:tmpl w:val="A3ACA1FE"/>
    <w:lvl w:ilvl="0" w:tplc="1DE6561A">
      <w:start w:val="22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3B54271"/>
    <w:multiLevelType w:val="hybridMultilevel"/>
    <w:tmpl w:val="1FA67ACC"/>
    <w:lvl w:ilvl="0" w:tplc="177428A2">
      <w:start w:val="1"/>
      <w:numFmt w:val="japaneseCounting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743264A"/>
    <w:multiLevelType w:val="hybridMultilevel"/>
    <w:tmpl w:val="6ECADB04"/>
    <w:lvl w:ilvl="0" w:tplc="A84840E2">
      <w:start w:val="2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8505639"/>
    <w:multiLevelType w:val="hybridMultilevel"/>
    <w:tmpl w:val="D3921D3C"/>
    <w:lvl w:ilvl="0" w:tplc="2C8A0324">
      <w:start w:val="6"/>
      <w:numFmt w:val="bullet"/>
      <w:lvlText w:val="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8D021FF"/>
    <w:multiLevelType w:val="hybridMultilevel"/>
    <w:tmpl w:val="D8B2E2AC"/>
    <w:lvl w:ilvl="0" w:tplc="6DEA01FE">
      <w:start w:val="1"/>
      <w:numFmt w:val="bullet"/>
      <w:lvlText w:val=""/>
      <w:lvlJc w:val="left"/>
      <w:pPr>
        <w:ind w:left="360" w:hanging="360"/>
      </w:pPr>
      <w:rPr>
        <w:rFonts w:ascii="Wingdings" w:eastAsia="Microsoft YaHei U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3"/>
  </w:num>
  <w:num w:numId="4">
    <w:abstractNumId w:val="29"/>
  </w:num>
  <w:num w:numId="5">
    <w:abstractNumId w:val="0"/>
  </w:num>
  <w:num w:numId="6">
    <w:abstractNumId w:val="5"/>
  </w:num>
  <w:num w:numId="7">
    <w:abstractNumId w:val="27"/>
  </w:num>
  <w:num w:numId="8">
    <w:abstractNumId w:val="32"/>
  </w:num>
  <w:num w:numId="9">
    <w:abstractNumId w:val="8"/>
  </w:num>
  <w:num w:numId="10">
    <w:abstractNumId w:val="23"/>
  </w:num>
  <w:num w:numId="11">
    <w:abstractNumId w:val="35"/>
  </w:num>
  <w:num w:numId="12">
    <w:abstractNumId w:val="28"/>
  </w:num>
  <w:num w:numId="13">
    <w:abstractNumId w:val="17"/>
  </w:num>
  <w:num w:numId="14">
    <w:abstractNumId w:val="11"/>
  </w:num>
  <w:num w:numId="15">
    <w:abstractNumId w:val="16"/>
  </w:num>
  <w:num w:numId="16">
    <w:abstractNumId w:val="4"/>
  </w:num>
  <w:num w:numId="17">
    <w:abstractNumId w:val="31"/>
  </w:num>
  <w:num w:numId="18">
    <w:abstractNumId w:val="15"/>
  </w:num>
  <w:num w:numId="19">
    <w:abstractNumId w:val="18"/>
  </w:num>
  <w:num w:numId="20">
    <w:abstractNumId w:val="9"/>
  </w:num>
  <w:num w:numId="21">
    <w:abstractNumId w:val="33"/>
  </w:num>
  <w:num w:numId="22">
    <w:abstractNumId w:val="30"/>
  </w:num>
  <w:num w:numId="23">
    <w:abstractNumId w:val="34"/>
  </w:num>
  <w:num w:numId="24">
    <w:abstractNumId w:val="26"/>
  </w:num>
  <w:num w:numId="25">
    <w:abstractNumId w:val="3"/>
  </w:num>
  <w:num w:numId="26">
    <w:abstractNumId w:val="22"/>
  </w:num>
  <w:num w:numId="27">
    <w:abstractNumId w:val="14"/>
  </w:num>
  <w:num w:numId="28">
    <w:abstractNumId w:val="19"/>
  </w:num>
  <w:num w:numId="29">
    <w:abstractNumId w:val="10"/>
  </w:num>
  <w:num w:numId="30">
    <w:abstractNumId w:val="24"/>
  </w:num>
  <w:num w:numId="31">
    <w:abstractNumId w:val="7"/>
  </w:num>
  <w:num w:numId="32">
    <w:abstractNumId w:val="21"/>
  </w:num>
  <w:num w:numId="33">
    <w:abstractNumId w:val="12"/>
  </w:num>
  <w:num w:numId="34">
    <w:abstractNumId w:val="20"/>
  </w:num>
  <w:num w:numId="35">
    <w:abstractNumId w:val="6"/>
    <w:lvlOverride w:ilvl="0">
      <w:startOverride w:val="1"/>
    </w:lvlOverride>
  </w:num>
  <w:num w:numId="36">
    <w:abstractNumId w:val="25"/>
    <w:lvlOverride w:ilvl="0">
      <w:startOverride w:val="2"/>
    </w:lvlOverride>
  </w:num>
  <w:num w:numId="37">
    <w:abstractNumId w:val="25"/>
    <w:lvlOverride w:ilvl="0"/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BC9"/>
    <w:rsid w:val="00010C83"/>
    <w:rsid w:val="00035773"/>
    <w:rsid w:val="0004068E"/>
    <w:rsid w:val="000443D5"/>
    <w:rsid w:val="000C7E5E"/>
    <w:rsid w:val="000D263B"/>
    <w:rsid w:val="000D2F8D"/>
    <w:rsid w:val="00122B26"/>
    <w:rsid w:val="00143592"/>
    <w:rsid w:val="00151CB1"/>
    <w:rsid w:val="00156661"/>
    <w:rsid w:val="00161A26"/>
    <w:rsid w:val="00162A80"/>
    <w:rsid w:val="001A1005"/>
    <w:rsid w:val="001A373E"/>
    <w:rsid w:val="001C6BE8"/>
    <w:rsid w:val="001F0CCA"/>
    <w:rsid w:val="001F6C7B"/>
    <w:rsid w:val="00214BDD"/>
    <w:rsid w:val="00257C26"/>
    <w:rsid w:val="00264902"/>
    <w:rsid w:val="00270170"/>
    <w:rsid w:val="0027363A"/>
    <w:rsid w:val="00286061"/>
    <w:rsid w:val="002B69DB"/>
    <w:rsid w:val="002C2B87"/>
    <w:rsid w:val="002D45D9"/>
    <w:rsid w:val="00314DE7"/>
    <w:rsid w:val="00317145"/>
    <w:rsid w:val="00324211"/>
    <w:rsid w:val="00341D5B"/>
    <w:rsid w:val="00344FCE"/>
    <w:rsid w:val="00360A8F"/>
    <w:rsid w:val="00384C4B"/>
    <w:rsid w:val="003A1CB2"/>
    <w:rsid w:val="003A2BAA"/>
    <w:rsid w:val="003A3318"/>
    <w:rsid w:val="003D306E"/>
    <w:rsid w:val="00425F0D"/>
    <w:rsid w:val="00432081"/>
    <w:rsid w:val="00467017"/>
    <w:rsid w:val="004A6EA5"/>
    <w:rsid w:val="004F3743"/>
    <w:rsid w:val="0051263F"/>
    <w:rsid w:val="00515F3D"/>
    <w:rsid w:val="00523B30"/>
    <w:rsid w:val="005279D5"/>
    <w:rsid w:val="005352F6"/>
    <w:rsid w:val="00545B79"/>
    <w:rsid w:val="005578D8"/>
    <w:rsid w:val="005710BC"/>
    <w:rsid w:val="005969EA"/>
    <w:rsid w:val="005A425F"/>
    <w:rsid w:val="005A79D9"/>
    <w:rsid w:val="005B5183"/>
    <w:rsid w:val="005B54B1"/>
    <w:rsid w:val="005C334E"/>
    <w:rsid w:val="005D42E7"/>
    <w:rsid w:val="006032C5"/>
    <w:rsid w:val="006207E8"/>
    <w:rsid w:val="00620E31"/>
    <w:rsid w:val="00627221"/>
    <w:rsid w:val="00662CD6"/>
    <w:rsid w:val="00664C57"/>
    <w:rsid w:val="00675AB5"/>
    <w:rsid w:val="00680393"/>
    <w:rsid w:val="0068366A"/>
    <w:rsid w:val="006C2715"/>
    <w:rsid w:val="006C3176"/>
    <w:rsid w:val="006D12DD"/>
    <w:rsid w:val="006E44DF"/>
    <w:rsid w:val="006E7A5D"/>
    <w:rsid w:val="00713E5A"/>
    <w:rsid w:val="00725CB8"/>
    <w:rsid w:val="00770AC9"/>
    <w:rsid w:val="00780D52"/>
    <w:rsid w:val="007A1D54"/>
    <w:rsid w:val="007C191E"/>
    <w:rsid w:val="007D3052"/>
    <w:rsid w:val="00833FBE"/>
    <w:rsid w:val="00840D47"/>
    <w:rsid w:val="00852290"/>
    <w:rsid w:val="00856B8A"/>
    <w:rsid w:val="00877AC3"/>
    <w:rsid w:val="00883667"/>
    <w:rsid w:val="008918F2"/>
    <w:rsid w:val="008B77EB"/>
    <w:rsid w:val="008D5FEB"/>
    <w:rsid w:val="008E76E7"/>
    <w:rsid w:val="00900A28"/>
    <w:rsid w:val="00941AC7"/>
    <w:rsid w:val="00945531"/>
    <w:rsid w:val="009507F3"/>
    <w:rsid w:val="00970245"/>
    <w:rsid w:val="009879C7"/>
    <w:rsid w:val="00A00F75"/>
    <w:rsid w:val="00A25BD2"/>
    <w:rsid w:val="00A77F81"/>
    <w:rsid w:val="00A8498C"/>
    <w:rsid w:val="00AA5F48"/>
    <w:rsid w:val="00AD4B00"/>
    <w:rsid w:val="00AE4EAA"/>
    <w:rsid w:val="00B14B74"/>
    <w:rsid w:val="00B27323"/>
    <w:rsid w:val="00B37CF9"/>
    <w:rsid w:val="00B41922"/>
    <w:rsid w:val="00B47BD5"/>
    <w:rsid w:val="00B51E03"/>
    <w:rsid w:val="00B53F77"/>
    <w:rsid w:val="00B71992"/>
    <w:rsid w:val="00BA7CA5"/>
    <w:rsid w:val="00BB260C"/>
    <w:rsid w:val="00BC2DC1"/>
    <w:rsid w:val="00BE6385"/>
    <w:rsid w:val="00C016EC"/>
    <w:rsid w:val="00C02144"/>
    <w:rsid w:val="00C300C2"/>
    <w:rsid w:val="00C47E60"/>
    <w:rsid w:val="00C50004"/>
    <w:rsid w:val="00C70B8E"/>
    <w:rsid w:val="00C915C9"/>
    <w:rsid w:val="00CA2872"/>
    <w:rsid w:val="00CC0893"/>
    <w:rsid w:val="00CD3393"/>
    <w:rsid w:val="00CE4B25"/>
    <w:rsid w:val="00CE4DD8"/>
    <w:rsid w:val="00CE63B5"/>
    <w:rsid w:val="00CF29B0"/>
    <w:rsid w:val="00D17F0F"/>
    <w:rsid w:val="00D30204"/>
    <w:rsid w:val="00D3432F"/>
    <w:rsid w:val="00D56D92"/>
    <w:rsid w:val="00E0082F"/>
    <w:rsid w:val="00E34FED"/>
    <w:rsid w:val="00E36FA4"/>
    <w:rsid w:val="00E428BD"/>
    <w:rsid w:val="00E66FB8"/>
    <w:rsid w:val="00E93456"/>
    <w:rsid w:val="00EA66CA"/>
    <w:rsid w:val="00EC12B8"/>
    <w:rsid w:val="00F0191E"/>
    <w:rsid w:val="00F22C48"/>
    <w:rsid w:val="00F23B7A"/>
    <w:rsid w:val="00F32BC9"/>
    <w:rsid w:val="00F961F5"/>
    <w:rsid w:val="00FD3869"/>
    <w:rsid w:val="00FD7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AD7DC7"/>
  <w15:chartTrackingRefBased/>
  <w15:docId w15:val="{43F06743-4093-4405-8139-8BCB0F5D5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zh-CN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8" w:qFormat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BC2DC1"/>
    <w:pPr>
      <w:spacing w:after="0" w:line="240" w:lineRule="auto"/>
    </w:pPr>
    <w:rPr>
      <w:rFonts w:eastAsia="Microsoft YaHei UI"/>
      <w:color w:val="auto"/>
      <w:sz w:val="24"/>
    </w:rPr>
  </w:style>
  <w:style w:type="paragraph" w:styleId="1">
    <w:name w:val="heading 1"/>
    <w:basedOn w:val="a2"/>
    <w:next w:val="a2"/>
    <w:link w:val="10"/>
    <w:uiPriority w:val="9"/>
    <w:qFormat/>
    <w:rsid w:val="00900A28"/>
    <w:pPr>
      <w:keepNext/>
      <w:keepLines/>
      <w:pBdr>
        <w:bottom w:val="single" w:sz="12" w:space="12" w:color="56152F" w:themeColor="accent4"/>
      </w:pBdr>
      <w:spacing w:before="460" w:after="480"/>
      <w:contextualSpacing/>
      <w:outlineLvl w:val="0"/>
    </w:pPr>
    <w:rPr>
      <w:rFonts w:asciiTheme="majorHAnsi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51263F"/>
    <w:pPr>
      <w:keepNext/>
      <w:keepLines/>
      <w:contextualSpacing/>
      <w:outlineLvl w:val="1"/>
    </w:pPr>
    <w:rPr>
      <w:rFonts w:asciiTheme="majorHAnsi" w:hAnsiTheme="majorHAnsi" w:cstheme="majorBidi"/>
      <w:b/>
      <w:color w:val="0070C0"/>
      <w:sz w:val="44"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51263F"/>
    <w:pPr>
      <w:keepNext/>
      <w:keepLines/>
      <w:contextualSpacing/>
      <w:outlineLvl w:val="2"/>
    </w:pPr>
    <w:rPr>
      <w:rFonts w:cstheme="majorBidi"/>
      <w:b/>
      <w:sz w:val="32"/>
      <w:szCs w:val="24"/>
    </w:rPr>
  </w:style>
  <w:style w:type="paragraph" w:styleId="4">
    <w:name w:val="heading 4"/>
    <w:basedOn w:val="a2"/>
    <w:next w:val="a2"/>
    <w:link w:val="40"/>
    <w:uiPriority w:val="9"/>
    <w:unhideWhenUsed/>
    <w:qFormat/>
    <w:rsid w:val="0051263F"/>
    <w:pPr>
      <w:keepNext/>
      <w:keepLines/>
      <w:spacing w:before="100"/>
      <w:contextualSpacing/>
      <w:outlineLvl w:val="3"/>
    </w:pPr>
    <w:rPr>
      <w:rFonts w:asciiTheme="majorHAnsi" w:eastAsiaTheme="majorEastAsia" w:hAnsiTheme="majorHAnsi" w:cstheme="majorBidi"/>
      <w:i/>
      <w:iCs/>
      <w:color w:val="0070C0"/>
      <w:sz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51263F"/>
    <w:pPr>
      <w:keepNext/>
      <w:keepLines/>
      <w:contextualSpacing/>
      <w:outlineLvl w:val="4"/>
    </w:pPr>
    <w:rPr>
      <w:rFonts w:asciiTheme="majorHAnsi" w:eastAsiaTheme="majorEastAsia" w:hAnsiTheme="majorHAnsi" w:cstheme="majorBidi"/>
      <w:b/>
      <w:color w:val="FF0000"/>
    </w:rPr>
  </w:style>
  <w:style w:type="paragraph" w:styleId="6">
    <w:name w:val="heading 6"/>
    <w:basedOn w:val="a2"/>
    <w:next w:val="a2"/>
    <w:link w:val="60"/>
    <w:autoRedefine/>
    <w:uiPriority w:val="9"/>
    <w:unhideWhenUsed/>
    <w:qFormat/>
    <w:rsid w:val="00970245"/>
    <w:pPr>
      <w:keepNext/>
      <w:keepLines/>
      <w:contextualSpacing/>
      <w:outlineLvl w:val="5"/>
    </w:pPr>
    <w:rPr>
      <w:rFonts w:asciiTheme="majorHAnsi" w:eastAsiaTheme="majorEastAsia" w:hAnsiTheme="majorHAnsi" w:cstheme="majorBidi"/>
      <w:b/>
      <w:i/>
      <w:color w:val="262626" w:themeColor="text1" w:themeTint="D9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1F0CCA"/>
    <w:pPr>
      <w:keepNext/>
      <w:keepLines/>
      <w:spacing w:before="460"/>
      <w:contextualSpacing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1F0CCA"/>
    <w:pPr>
      <w:keepNext/>
      <w:keepLines/>
      <w:spacing w:before="460"/>
      <w:contextualSpacing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1F0CCA"/>
    <w:pPr>
      <w:keepNext/>
      <w:keepLines/>
      <w:spacing w:before="460"/>
      <w:contextualSpacing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List Bullet"/>
    <w:basedOn w:val="a2"/>
    <w:uiPriority w:val="9"/>
    <w:qFormat/>
    <w:pPr>
      <w:numPr>
        <w:numId w:val="3"/>
      </w:numPr>
    </w:pPr>
  </w:style>
  <w:style w:type="character" w:customStyle="1" w:styleId="10">
    <w:name w:val="标题 1 字符"/>
    <w:basedOn w:val="a3"/>
    <w:link w:val="1"/>
    <w:uiPriority w:val="9"/>
    <w:rsid w:val="00900A28"/>
    <w:rPr>
      <w:rFonts w:asciiTheme="majorHAnsi" w:eastAsia="Microsoft YaHei UI" w:hAnsiTheme="majorHAnsi" w:cstheme="majorBidi"/>
      <w:color w:val="731C3F" w:themeColor="accent1"/>
      <w:sz w:val="40"/>
      <w:szCs w:val="32"/>
    </w:rPr>
  </w:style>
  <w:style w:type="paragraph" w:styleId="a1">
    <w:name w:val="List Number"/>
    <w:basedOn w:val="a2"/>
    <w:uiPriority w:val="9"/>
    <w:qFormat/>
    <w:pPr>
      <w:numPr>
        <w:numId w:val="4"/>
      </w:numPr>
    </w:pPr>
  </w:style>
  <w:style w:type="paragraph" w:styleId="a6">
    <w:name w:val="header"/>
    <w:basedOn w:val="a2"/>
    <w:link w:val="a7"/>
    <w:uiPriority w:val="99"/>
    <w:unhideWhenUsed/>
  </w:style>
  <w:style w:type="character" w:customStyle="1" w:styleId="a7">
    <w:name w:val="页眉 字符"/>
    <w:basedOn w:val="a3"/>
    <w:link w:val="a6"/>
    <w:uiPriority w:val="99"/>
  </w:style>
  <w:style w:type="paragraph" w:styleId="a8">
    <w:name w:val="footer"/>
    <w:basedOn w:val="a2"/>
    <w:link w:val="a9"/>
    <w:uiPriority w:val="99"/>
    <w:unhideWhenUsed/>
  </w:style>
  <w:style w:type="character" w:customStyle="1" w:styleId="a9">
    <w:name w:val="页脚 字符"/>
    <w:basedOn w:val="a3"/>
    <w:link w:val="a8"/>
    <w:uiPriority w:val="99"/>
  </w:style>
  <w:style w:type="character" w:styleId="aa">
    <w:name w:val="Placeholder Text"/>
    <w:basedOn w:val="a3"/>
    <w:uiPriority w:val="99"/>
    <w:semiHidden/>
    <w:rsid w:val="00713E5A"/>
    <w:rPr>
      <w:color w:val="595959" w:themeColor="text1" w:themeTint="A6"/>
    </w:rPr>
  </w:style>
  <w:style w:type="paragraph" w:styleId="ab">
    <w:name w:val="Title"/>
    <w:basedOn w:val="a2"/>
    <w:link w:val="ac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c">
    <w:name w:val="标题 字符"/>
    <w:basedOn w:val="a3"/>
    <w:link w:val="ab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d">
    <w:name w:val="Subtitle"/>
    <w:basedOn w:val="a2"/>
    <w:link w:val="ae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e">
    <w:name w:val="副标题 字符"/>
    <w:basedOn w:val="a3"/>
    <w:link w:val="ad"/>
    <w:uiPriority w:val="11"/>
    <w:semiHidden/>
    <w:rPr>
      <w:rFonts w:eastAsiaTheme="minorEastAsia"/>
      <w:caps/>
      <w:sz w:val="40"/>
    </w:rPr>
  </w:style>
  <w:style w:type="character" w:styleId="af">
    <w:name w:val="Intense Reference"/>
    <w:basedOn w:val="a3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0">
    <w:name w:val="Book Title"/>
    <w:basedOn w:val="a3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3"/>
    <w:link w:val="2"/>
    <w:uiPriority w:val="9"/>
    <w:rsid w:val="0051263F"/>
    <w:rPr>
      <w:rFonts w:asciiTheme="majorHAnsi" w:eastAsia="微软雅黑" w:hAnsiTheme="majorHAnsi" w:cstheme="majorBidi"/>
      <w:b/>
      <w:color w:val="0070C0"/>
      <w:sz w:val="44"/>
      <w:szCs w:val="26"/>
    </w:rPr>
  </w:style>
  <w:style w:type="character" w:customStyle="1" w:styleId="30">
    <w:name w:val="标题 3 字符"/>
    <w:basedOn w:val="a3"/>
    <w:link w:val="3"/>
    <w:uiPriority w:val="9"/>
    <w:rsid w:val="0051263F"/>
    <w:rPr>
      <w:rFonts w:ascii="Consolas" w:eastAsia="微软雅黑" w:hAnsi="Consolas" w:cstheme="majorBidi"/>
      <w:b/>
      <w:color w:val="auto"/>
      <w:sz w:val="32"/>
      <w:szCs w:val="24"/>
    </w:rPr>
  </w:style>
  <w:style w:type="character" w:customStyle="1" w:styleId="40">
    <w:name w:val="标题 4 字符"/>
    <w:basedOn w:val="a3"/>
    <w:link w:val="4"/>
    <w:uiPriority w:val="9"/>
    <w:rsid w:val="0051263F"/>
    <w:rPr>
      <w:rFonts w:asciiTheme="majorHAnsi" w:eastAsiaTheme="majorEastAsia" w:hAnsiTheme="majorHAnsi" w:cstheme="majorBidi"/>
      <w:i/>
      <w:iCs/>
      <w:color w:val="0070C0"/>
      <w:sz w:val="28"/>
    </w:rPr>
  </w:style>
  <w:style w:type="character" w:customStyle="1" w:styleId="50">
    <w:name w:val="标题 5 字符"/>
    <w:basedOn w:val="a3"/>
    <w:link w:val="5"/>
    <w:uiPriority w:val="9"/>
    <w:rsid w:val="0051263F"/>
    <w:rPr>
      <w:rFonts w:asciiTheme="majorHAnsi" w:eastAsiaTheme="majorEastAsia" w:hAnsiTheme="majorHAnsi" w:cstheme="majorBidi"/>
      <w:b/>
      <w:color w:val="FF0000"/>
      <w:sz w:val="21"/>
    </w:rPr>
  </w:style>
  <w:style w:type="character" w:customStyle="1" w:styleId="60">
    <w:name w:val="标题 6 字符"/>
    <w:basedOn w:val="a3"/>
    <w:link w:val="6"/>
    <w:uiPriority w:val="9"/>
    <w:rsid w:val="00970245"/>
    <w:rPr>
      <w:rFonts w:asciiTheme="majorHAnsi" w:eastAsiaTheme="majorEastAsia" w:hAnsiTheme="majorHAnsi" w:cstheme="majorBidi"/>
      <w:b/>
      <w:i/>
      <w:color w:val="262626" w:themeColor="text1" w:themeTint="D9"/>
      <w:sz w:val="24"/>
    </w:rPr>
  </w:style>
  <w:style w:type="character" w:customStyle="1" w:styleId="70">
    <w:name w:val="标题 7 字符"/>
    <w:basedOn w:val="a3"/>
    <w:link w:val="7"/>
    <w:uiPriority w:val="9"/>
    <w:semiHidden/>
    <w:rsid w:val="001F0CCA"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3"/>
    <w:link w:val="8"/>
    <w:uiPriority w:val="9"/>
    <w:semiHidden/>
    <w:rsid w:val="001F0CCA"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3"/>
    <w:link w:val="9"/>
    <w:uiPriority w:val="9"/>
    <w:semiHidden/>
    <w:rsid w:val="001F0CCA"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1">
    <w:name w:val="Subtle Emphasis"/>
    <w:basedOn w:val="a3"/>
    <w:uiPriority w:val="19"/>
    <w:semiHidden/>
    <w:unhideWhenUsed/>
    <w:qFormat/>
    <w:rPr>
      <w:i/>
      <w:iCs/>
      <w:color w:val="404040" w:themeColor="text1" w:themeTint="BF"/>
    </w:rPr>
  </w:style>
  <w:style w:type="character" w:styleId="af2">
    <w:name w:val="Emphasis"/>
    <w:basedOn w:val="a3"/>
    <w:uiPriority w:val="20"/>
    <w:semiHidden/>
    <w:unhideWhenUsed/>
    <w:qFormat/>
    <w:rPr>
      <w:b/>
      <w:iCs/>
      <w:color w:val="262626" w:themeColor="text1" w:themeTint="D9"/>
    </w:rPr>
  </w:style>
  <w:style w:type="character" w:styleId="af3">
    <w:name w:val="Intense Emphasis"/>
    <w:basedOn w:val="a3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4">
    <w:name w:val="Strong"/>
    <w:basedOn w:val="a3"/>
    <w:uiPriority w:val="22"/>
    <w:semiHidden/>
    <w:unhideWhenUsed/>
    <w:qFormat/>
    <w:rPr>
      <w:b/>
      <w:bCs/>
    </w:rPr>
  </w:style>
  <w:style w:type="paragraph" w:styleId="af5">
    <w:name w:val="Quote"/>
    <w:basedOn w:val="a2"/>
    <w:next w:val="a2"/>
    <w:link w:val="af6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6">
    <w:name w:val="引用 字符"/>
    <w:basedOn w:val="a3"/>
    <w:link w:val="af5"/>
    <w:uiPriority w:val="29"/>
    <w:semiHidden/>
    <w:rPr>
      <w:i/>
      <w:iCs/>
      <w:sz w:val="36"/>
    </w:rPr>
  </w:style>
  <w:style w:type="paragraph" w:styleId="af7">
    <w:name w:val="Intense Quote"/>
    <w:basedOn w:val="a2"/>
    <w:next w:val="a2"/>
    <w:link w:val="af8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8">
    <w:name w:val="明显引用 字符"/>
    <w:basedOn w:val="a3"/>
    <w:link w:val="af7"/>
    <w:uiPriority w:val="30"/>
    <w:semiHidden/>
    <w:rPr>
      <w:b/>
      <w:i/>
      <w:iCs/>
      <w:sz w:val="36"/>
    </w:rPr>
  </w:style>
  <w:style w:type="character" w:styleId="af9">
    <w:name w:val="Subtle Reference"/>
    <w:basedOn w:val="a3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a">
    <w:name w:val="caption"/>
    <w:basedOn w:val="a2"/>
    <w:next w:val="a2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TOC">
    <w:name w:val="TOC Heading"/>
    <w:basedOn w:val="1"/>
    <w:next w:val="a2"/>
    <w:uiPriority w:val="39"/>
    <w:semiHidden/>
    <w:unhideWhenUsed/>
    <w:qFormat/>
    <w:pPr>
      <w:outlineLvl w:val="9"/>
    </w:pPr>
  </w:style>
  <w:style w:type="character" w:styleId="afb">
    <w:name w:val="Hyperlink"/>
    <w:basedOn w:val="a3"/>
    <w:uiPriority w:val="98"/>
    <w:qFormat/>
    <w:rsid w:val="00F22C48"/>
    <w:rPr>
      <w:color w:val="731C3F" w:themeColor="hyperlink"/>
      <w:u w:val="single"/>
    </w:rPr>
  </w:style>
  <w:style w:type="paragraph" w:styleId="afc">
    <w:name w:val="Balloon Text"/>
    <w:basedOn w:val="a2"/>
    <w:link w:val="afd"/>
    <w:uiPriority w:val="99"/>
    <w:semiHidden/>
    <w:unhideWhenUsed/>
    <w:rsid w:val="00425F0D"/>
    <w:rPr>
      <w:rFonts w:ascii="Segoe UI" w:hAnsi="Segoe UI" w:cs="Segoe UI"/>
      <w:sz w:val="22"/>
      <w:szCs w:val="18"/>
    </w:rPr>
  </w:style>
  <w:style w:type="character" w:customStyle="1" w:styleId="afd">
    <w:name w:val="批注框文本 字符"/>
    <w:basedOn w:val="a3"/>
    <w:link w:val="afc"/>
    <w:uiPriority w:val="99"/>
    <w:semiHidden/>
    <w:rsid w:val="00425F0D"/>
    <w:rPr>
      <w:rFonts w:ascii="Segoe UI" w:hAnsi="Segoe UI" w:cs="Segoe UI"/>
      <w:sz w:val="22"/>
      <w:szCs w:val="18"/>
    </w:rPr>
  </w:style>
  <w:style w:type="paragraph" w:styleId="31">
    <w:name w:val="Body Text 3"/>
    <w:basedOn w:val="a2"/>
    <w:link w:val="32"/>
    <w:uiPriority w:val="99"/>
    <w:semiHidden/>
    <w:unhideWhenUsed/>
    <w:rsid w:val="00425F0D"/>
    <w:rPr>
      <w:sz w:val="22"/>
      <w:szCs w:val="16"/>
    </w:rPr>
  </w:style>
  <w:style w:type="character" w:customStyle="1" w:styleId="32">
    <w:name w:val="正文文本 3 字符"/>
    <w:basedOn w:val="a3"/>
    <w:link w:val="31"/>
    <w:uiPriority w:val="99"/>
    <w:semiHidden/>
    <w:rsid w:val="00425F0D"/>
    <w:rPr>
      <w:sz w:val="22"/>
      <w:szCs w:val="16"/>
    </w:rPr>
  </w:style>
  <w:style w:type="paragraph" w:styleId="33">
    <w:name w:val="Body Text Indent 3"/>
    <w:basedOn w:val="a2"/>
    <w:link w:val="34"/>
    <w:uiPriority w:val="99"/>
    <w:semiHidden/>
    <w:unhideWhenUsed/>
    <w:rsid w:val="00425F0D"/>
    <w:pPr>
      <w:ind w:left="360"/>
    </w:pPr>
    <w:rPr>
      <w:sz w:val="22"/>
      <w:szCs w:val="16"/>
    </w:rPr>
  </w:style>
  <w:style w:type="character" w:customStyle="1" w:styleId="34">
    <w:name w:val="正文文本缩进 3 字符"/>
    <w:basedOn w:val="a3"/>
    <w:link w:val="33"/>
    <w:uiPriority w:val="99"/>
    <w:semiHidden/>
    <w:rsid w:val="00425F0D"/>
    <w:rPr>
      <w:sz w:val="22"/>
      <w:szCs w:val="16"/>
    </w:rPr>
  </w:style>
  <w:style w:type="character" w:styleId="afe">
    <w:name w:val="annotation reference"/>
    <w:basedOn w:val="a3"/>
    <w:uiPriority w:val="99"/>
    <w:semiHidden/>
    <w:unhideWhenUsed/>
    <w:rsid w:val="00425F0D"/>
    <w:rPr>
      <w:sz w:val="22"/>
      <w:szCs w:val="16"/>
    </w:rPr>
  </w:style>
  <w:style w:type="paragraph" w:styleId="aff">
    <w:name w:val="annotation text"/>
    <w:basedOn w:val="a2"/>
    <w:link w:val="aff0"/>
    <w:uiPriority w:val="99"/>
    <w:semiHidden/>
    <w:unhideWhenUsed/>
    <w:rsid w:val="00425F0D"/>
    <w:rPr>
      <w:sz w:val="22"/>
      <w:szCs w:val="20"/>
    </w:rPr>
  </w:style>
  <w:style w:type="character" w:customStyle="1" w:styleId="aff0">
    <w:name w:val="批注文字 字符"/>
    <w:basedOn w:val="a3"/>
    <w:link w:val="aff"/>
    <w:uiPriority w:val="99"/>
    <w:semiHidden/>
    <w:rsid w:val="00425F0D"/>
    <w:rPr>
      <w:sz w:val="22"/>
      <w:szCs w:val="20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425F0D"/>
    <w:rPr>
      <w:b/>
      <w:bCs/>
    </w:rPr>
  </w:style>
  <w:style w:type="character" w:customStyle="1" w:styleId="aff2">
    <w:name w:val="批注主题 字符"/>
    <w:basedOn w:val="aff0"/>
    <w:link w:val="aff1"/>
    <w:uiPriority w:val="99"/>
    <w:semiHidden/>
    <w:rsid w:val="00425F0D"/>
    <w:rPr>
      <w:b/>
      <w:bCs/>
      <w:sz w:val="22"/>
      <w:szCs w:val="20"/>
    </w:rPr>
  </w:style>
  <w:style w:type="paragraph" w:styleId="aff3">
    <w:name w:val="Document Map"/>
    <w:basedOn w:val="a2"/>
    <w:link w:val="aff4"/>
    <w:uiPriority w:val="99"/>
    <w:semiHidden/>
    <w:unhideWhenUsed/>
    <w:rsid w:val="00425F0D"/>
    <w:rPr>
      <w:rFonts w:ascii="Segoe UI" w:hAnsi="Segoe UI" w:cs="Segoe UI"/>
      <w:sz w:val="22"/>
      <w:szCs w:val="16"/>
    </w:rPr>
  </w:style>
  <w:style w:type="character" w:customStyle="1" w:styleId="aff4">
    <w:name w:val="文档结构图 字符"/>
    <w:basedOn w:val="a3"/>
    <w:link w:val="aff3"/>
    <w:uiPriority w:val="99"/>
    <w:semiHidden/>
    <w:rsid w:val="00425F0D"/>
    <w:rPr>
      <w:rFonts w:ascii="Segoe UI" w:hAnsi="Segoe UI" w:cs="Segoe UI"/>
      <w:sz w:val="22"/>
      <w:szCs w:val="16"/>
    </w:rPr>
  </w:style>
  <w:style w:type="paragraph" w:styleId="aff5">
    <w:name w:val="endnote text"/>
    <w:basedOn w:val="a2"/>
    <w:link w:val="aff6"/>
    <w:uiPriority w:val="99"/>
    <w:semiHidden/>
    <w:unhideWhenUsed/>
    <w:rsid w:val="00425F0D"/>
    <w:rPr>
      <w:sz w:val="22"/>
      <w:szCs w:val="20"/>
    </w:rPr>
  </w:style>
  <w:style w:type="character" w:customStyle="1" w:styleId="aff6">
    <w:name w:val="尾注文本 字符"/>
    <w:basedOn w:val="a3"/>
    <w:link w:val="aff5"/>
    <w:uiPriority w:val="99"/>
    <w:semiHidden/>
    <w:rsid w:val="00425F0D"/>
    <w:rPr>
      <w:sz w:val="22"/>
      <w:szCs w:val="20"/>
    </w:rPr>
  </w:style>
  <w:style w:type="paragraph" w:styleId="aff7">
    <w:name w:val="envelope return"/>
    <w:basedOn w:val="a2"/>
    <w:uiPriority w:val="99"/>
    <w:semiHidden/>
    <w:unhideWhenUsed/>
    <w:rsid w:val="00425F0D"/>
    <w:rPr>
      <w:rFonts w:asciiTheme="majorHAnsi" w:eastAsiaTheme="majorEastAsia" w:hAnsiTheme="majorHAnsi" w:cstheme="majorBidi"/>
      <w:sz w:val="22"/>
      <w:szCs w:val="20"/>
    </w:rPr>
  </w:style>
  <w:style w:type="paragraph" w:styleId="aff8">
    <w:name w:val="footnote text"/>
    <w:basedOn w:val="a2"/>
    <w:link w:val="aff9"/>
    <w:uiPriority w:val="99"/>
    <w:semiHidden/>
    <w:unhideWhenUsed/>
    <w:rsid w:val="00425F0D"/>
    <w:rPr>
      <w:sz w:val="22"/>
      <w:szCs w:val="20"/>
    </w:rPr>
  </w:style>
  <w:style w:type="character" w:customStyle="1" w:styleId="aff9">
    <w:name w:val="脚注文本 字符"/>
    <w:basedOn w:val="a3"/>
    <w:link w:val="aff8"/>
    <w:uiPriority w:val="99"/>
    <w:semiHidden/>
    <w:rsid w:val="00425F0D"/>
    <w:rPr>
      <w:sz w:val="22"/>
      <w:szCs w:val="20"/>
    </w:rPr>
  </w:style>
  <w:style w:type="character" w:styleId="HTML">
    <w:name w:val="HTML Code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425F0D"/>
    <w:rPr>
      <w:sz w:val="22"/>
      <w:szCs w:val="20"/>
    </w:rPr>
  </w:style>
  <w:style w:type="character" w:customStyle="1" w:styleId="HTML2">
    <w:name w:val="HTML 预设格式 字符"/>
    <w:basedOn w:val="a3"/>
    <w:link w:val="HTML1"/>
    <w:uiPriority w:val="99"/>
    <w:semiHidden/>
    <w:rsid w:val="00425F0D"/>
    <w:rPr>
      <w:rFonts w:ascii="Consolas" w:hAnsi="Consolas"/>
      <w:sz w:val="22"/>
      <w:szCs w:val="20"/>
    </w:rPr>
  </w:style>
  <w:style w:type="character" w:styleId="HTML3">
    <w:name w:val="HTML Typewriter"/>
    <w:basedOn w:val="a3"/>
    <w:uiPriority w:val="99"/>
    <w:semiHidden/>
    <w:unhideWhenUsed/>
    <w:rsid w:val="00425F0D"/>
    <w:rPr>
      <w:rFonts w:ascii="Consolas" w:hAnsi="Consolas"/>
      <w:sz w:val="22"/>
      <w:szCs w:val="20"/>
    </w:rPr>
  </w:style>
  <w:style w:type="paragraph" w:styleId="affa">
    <w:name w:val="macro"/>
    <w:link w:val="affb"/>
    <w:uiPriority w:val="99"/>
    <w:semiHidden/>
    <w:unhideWhenUsed/>
    <w:rsid w:val="00425F0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affb">
    <w:name w:val="宏文本 字符"/>
    <w:basedOn w:val="a3"/>
    <w:link w:val="affa"/>
    <w:uiPriority w:val="99"/>
    <w:semiHidden/>
    <w:rsid w:val="00425F0D"/>
    <w:rPr>
      <w:rFonts w:ascii="Consolas" w:hAnsi="Consolas"/>
      <w:sz w:val="22"/>
      <w:szCs w:val="20"/>
    </w:rPr>
  </w:style>
  <w:style w:type="paragraph" w:styleId="affc">
    <w:name w:val="Plain Text"/>
    <w:basedOn w:val="a2"/>
    <w:link w:val="affd"/>
    <w:uiPriority w:val="99"/>
    <w:semiHidden/>
    <w:unhideWhenUsed/>
    <w:rsid w:val="00425F0D"/>
    <w:rPr>
      <w:sz w:val="22"/>
      <w:szCs w:val="21"/>
    </w:rPr>
  </w:style>
  <w:style w:type="character" w:customStyle="1" w:styleId="affd">
    <w:name w:val="纯文本 字符"/>
    <w:basedOn w:val="a3"/>
    <w:link w:val="affc"/>
    <w:uiPriority w:val="99"/>
    <w:semiHidden/>
    <w:rsid w:val="00425F0D"/>
    <w:rPr>
      <w:rFonts w:ascii="Consolas" w:hAnsi="Consolas"/>
      <w:sz w:val="22"/>
      <w:szCs w:val="21"/>
    </w:rPr>
  </w:style>
  <w:style w:type="paragraph" w:styleId="affe">
    <w:name w:val="Message Header"/>
    <w:basedOn w:val="a2"/>
    <w:link w:val="afff"/>
    <w:uiPriority w:val="99"/>
    <w:semiHidden/>
    <w:unhideWhenUsed/>
    <w:rsid w:val="00713E5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color w:val="404040" w:themeColor="text1" w:themeTint="BF"/>
      <w:szCs w:val="24"/>
    </w:rPr>
  </w:style>
  <w:style w:type="character" w:customStyle="1" w:styleId="afff">
    <w:name w:val="信息标题 字符"/>
    <w:basedOn w:val="a3"/>
    <w:link w:val="affe"/>
    <w:uiPriority w:val="99"/>
    <w:semiHidden/>
    <w:rsid w:val="00713E5A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character" w:styleId="afff0">
    <w:name w:val="FollowedHyperlink"/>
    <w:basedOn w:val="a3"/>
    <w:uiPriority w:val="99"/>
    <w:semiHidden/>
    <w:unhideWhenUsed/>
    <w:rsid w:val="00B51E03"/>
    <w:rPr>
      <w:color w:val="214C5E" w:themeColor="followedHyperlink"/>
      <w:u w:val="single"/>
    </w:rPr>
  </w:style>
  <w:style w:type="paragraph" w:styleId="afff1">
    <w:name w:val="List Paragraph"/>
    <w:basedOn w:val="a2"/>
    <w:uiPriority w:val="34"/>
    <w:unhideWhenUsed/>
    <w:qFormat/>
    <w:rsid w:val="00264902"/>
    <w:pPr>
      <w:ind w:firstLineChars="200" w:firstLine="420"/>
    </w:pPr>
  </w:style>
  <w:style w:type="table" w:styleId="afff2">
    <w:name w:val="Table Grid"/>
    <w:basedOn w:val="a4"/>
    <w:uiPriority w:val="39"/>
    <w:rsid w:val="006E7A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代码"/>
    <w:basedOn w:val="5"/>
    <w:link w:val="afff3"/>
    <w:rsid w:val="00C915C9"/>
    <w:pPr>
      <w:numPr>
        <w:numId w:val="31"/>
      </w:numPr>
      <w:pBdr>
        <w:left w:val="single" w:sz="4" w:space="4" w:color="276D5B" w:themeColor="accent3" w:themeShade="80"/>
      </w:pBdr>
    </w:pPr>
    <w:rPr>
      <w:color w:val="276D5B" w:themeColor="accent3" w:themeShade="80"/>
    </w:rPr>
  </w:style>
  <w:style w:type="paragraph" w:customStyle="1" w:styleId="code">
    <w:name w:val="code"/>
    <w:basedOn w:val="a2"/>
    <w:link w:val="code0"/>
    <w:qFormat/>
    <w:rsid w:val="00D17F0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/>
      <w:color w:val="276D5B" w:themeColor="accent3" w:themeShade="80"/>
      <w:sz w:val="21"/>
    </w:rPr>
  </w:style>
  <w:style w:type="character" w:customStyle="1" w:styleId="afff3">
    <w:name w:val="代码 字符"/>
    <w:basedOn w:val="50"/>
    <w:link w:val="a"/>
    <w:rsid w:val="00C915C9"/>
    <w:rPr>
      <w:rFonts w:asciiTheme="majorHAnsi" w:eastAsiaTheme="majorEastAsia" w:hAnsiTheme="majorHAnsi" w:cstheme="majorBidi"/>
      <w:b/>
      <w:color w:val="276D5B" w:themeColor="accent3" w:themeShade="80"/>
      <w:sz w:val="21"/>
    </w:rPr>
  </w:style>
  <w:style w:type="character" w:customStyle="1" w:styleId="code0">
    <w:name w:val="code 字符"/>
    <w:basedOn w:val="a3"/>
    <w:link w:val="code"/>
    <w:rsid w:val="00D17F0F"/>
    <w:rPr>
      <w:rFonts w:ascii="Consolas" w:eastAsia="Microsoft YaHei UI" w:hAnsi="Consolas"/>
      <w:color w:val="276D5B" w:themeColor="accent3" w:themeShade="80"/>
      <w:sz w:val="21"/>
    </w:rPr>
  </w:style>
  <w:style w:type="paragraph" w:styleId="afff4">
    <w:name w:val="Normal (Web)"/>
    <w:basedOn w:val="a2"/>
    <w:uiPriority w:val="99"/>
    <w:semiHidden/>
    <w:unhideWhenUsed/>
    <w:rsid w:val="00EC12B8"/>
    <w:pPr>
      <w:spacing w:before="100" w:beforeAutospacing="1" w:after="100" w:afterAutospacing="1"/>
    </w:pPr>
    <w:rPr>
      <w:rFonts w:ascii="宋体" w:eastAsia="宋体" w:hAnsi="宋体" w:cs="宋体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0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2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0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82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itHub\NoteBook\IT&#31508;&#35760;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IT笔记模板.dotx</Template>
  <TotalTime>432</TotalTime>
  <Pages>26</Pages>
  <Words>1417</Words>
  <Characters>8080</Characters>
  <Application>Microsoft Office Word</Application>
  <DocSecurity>0</DocSecurity>
  <Lines>67</Lines>
  <Paragraphs>18</Paragraphs>
  <ScaleCrop>false</ScaleCrop>
  <Company/>
  <LinksUpToDate>false</LinksUpToDate>
  <CharactersWithSpaces>9479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Layne</dc:creator>
  <cp:keywords/>
  <dc:description/>
  <cp:lastModifiedBy>layne_gao@hotmail.com</cp:lastModifiedBy>
  <cp:revision>6</cp:revision>
  <dcterms:created xsi:type="dcterms:W3CDTF">2017-09-15T15:13:00Z</dcterms:created>
  <dcterms:modified xsi:type="dcterms:W3CDTF">2017-09-17T16:19:00Z</dcterms:modified>
</cp:coreProperties>
</file>